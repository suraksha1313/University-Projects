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A4DF6" w14:textId="5C220B35" w:rsidR="00C6554A" w:rsidRPr="008B5277" w:rsidRDefault="00547F0A"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2114DFD3" wp14:editId="30D6F861">
            <wp:extent cx="4335406" cy="5780542"/>
            <wp:effectExtent l="0" t="0" r="8255" b="0"/>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0443" cy="5787258"/>
                    </a:xfrm>
                    <a:prstGeom prst="rect">
                      <a:avLst/>
                    </a:prstGeom>
                    <a:noFill/>
                    <a:ln>
                      <a:noFill/>
                    </a:ln>
                  </pic:spPr>
                </pic:pic>
              </a:graphicData>
            </a:graphic>
          </wp:inline>
        </w:drawing>
      </w:r>
    </w:p>
    <w:bookmarkEnd w:id="0"/>
    <w:bookmarkEnd w:id="1"/>
    <w:bookmarkEnd w:id="2"/>
    <w:bookmarkEnd w:id="3"/>
    <w:bookmarkEnd w:id="4"/>
    <w:p w14:paraId="3F1DC88F" w14:textId="20EB3924" w:rsidR="00C6554A" w:rsidRDefault="007960E8" w:rsidP="00C6554A">
      <w:pPr>
        <w:pStyle w:val="Title"/>
      </w:pPr>
      <w:r>
        <w:t>ROBOT PROJECT</w:t>
      </w:r>
    </w:p>
    <w:p w14:paraId="0EB75982" w14:textId="77777777" w:rsidR="007960E8" w:rsidRDefault="007960E8" w:rsidP="007960E8">
      <w:pPr>
        <w:pStyle w:val="Subtitle"/>
      </w:pPr>
      <w:r>
        <w:t>USING LFW ALGORITHM</w:t>
      </w:r>
    </w:p>
    <w:p w14:paraId="5ED87247" w14:textId="382D8280" w:rsidR="007960E8" w:rsidRDefault="007E4D2B" w:rsidP="007960E8">
      <w:pPr>
        <w:pStyle w:val="Subtitle"/>
      </w:pPr>
      <w:r w:rsidRPr="007E4D2B">
        <w:rPr>
          <w:rFonts w:asciiTheme="majorBidi" w:hAnsiTheme="majorBidi"/>
        </w:rPr>
        <w:t>CSCI291</w:t>
      </w:r>
    </w:p>
    <w:p w14:paraId="2DE8345B" w14:textId="5234E28A" w:rsidR="007960E8" w:rsidRDefault="007960E8" w:rsidP="007960E8">
      <w:pPr>
        <w:pStyle w:val="ContactInfo"/>
      </w:pPr>
      <w:r>
        <w:t xml:space="preserve">Bassam Babar </w:t>
      </w:r>
      <w:r w:rsidRPr="007960E8">
        <w:rPr>
          <w:rFonts w:asciiTheme="majorBidi" w:hAnsiTheme="majorBidi" w:cstheme="majorBidi"/>
        </w:rPr>
        <w:t>(7054865)</w:t>
      </w:r>
      <w:r>
        <w:t xml:space="preserve"> </w:t>
      </w:r>
    </w:p>
    <w:p w14:paraId="51E3B5FA" w14:textId="27C91C9A" w:rsidR="007960E8" w:rsidRDefault="007960E8" w:rsidP="007960E8">
      <w:pPr>
        <w:pStyle w:val="ContactInfo"/>
      </w:pPr>
      <w:r>
        <w:t>Suraksha Kotte (</w:t>
      </w:r>
      <w:r w:rsidRPr="007960E8">
        <w:rPr>
          <w:rFonts w:asciiTheme="majorBidi" w:hAnsiTheme="majorBidi" w:cstheme="majorBidi"/>
        </w:rPr>
        <w:t>6996656</w:t>
      </w:r>
      <w:r>
        <w:t>)</w:t>
      </w:r>
    </w:p>
    <w:p w14:paraId="7EE906F8" w14:textId="77777777" w:rsidR="00380D49" w:rsidRDefault="00380D49" w:rsidP="002C3CEE">
      <w:pPr>
        <w:pStyle w:val="ContactInfo"/>
        <w:jc w:val="left"/>
        <w:rPr>
          <w:szCs w:val="24"/>
        </w:rPr>
      </w:pPr>
    </w:p>
    <w:p w14:paraId="4F2A75F4" w14:textId="188D3A65" w:rsidR="00C6554A" w:rsidRDefault="00C6554A" w:rsidP="002C3CEE">
      <w:pPr>
        <w:pStyle w:val="ContactInfo"/>
        <w:jc w:val="left"/>
      </w:pPr>
      <w:r>
        <w:br w:type="page"/>
      </w:r>
    </w:p>
    <w:p w14:paraId="2AFBE6B0" w14:textId="66BDB7AE" w:rsidR="00C6554A" w:rsidRDefault="00193D11" w:rsidP="00C6554A">
      <w:pPr>
        <w:pStyle w:val="Heading1"/>
      </w:pPr>
      <w:r>
        <w:lastRenderedPageBreak/>
        <w:t xml:space="preserve">INTRODUCTION </w:t>
      </w:r>
    </w:p>
    <w:p w14:paraId="173C87E6" w14:textId="0F720503" w:rsidR="002C3CEE" w:rsidRPr="009C2B91" w:rsidRDefault="00022F01" w:rsidP="0004345C">
      <w:pPr>
        <w:spacing w:after="0"/>
        <w:ind w:left="14" w:right="29" w:hanging="14"/>
        <w:rPr>
          <w:rFonts w:cstheme="majorBidi"/>
        </w:rPr>
      </w:pPr>
      <w:r w:rsidRPr="009C2B91">
        <w:rPr>
          <w:rFonts w:cstheme="majorBidi"/>
        </w:rPr>
        <w:t>In this project, we had to build a robot out the of materials provided and program it to follow the black-lined path. We had to code the robot using the techniques we learned in CSCI</w:t>
      </w:r>
      <w:r w:rsidRPr="002C511B">
        <w:rPr>
          <w:rFonts w:asciiTheme="majorBidi" w:hAnsiTheme="majorBidi" w:cstheme="majorBidi"/>
        </w:rPr>
        <w:t>291</w:t>
      </w:r>
      <w:r w:rsidRPr="009C2B91">
        <w:rPr>
          <w:rFonts w:cstheme="majorBidi"/>
        </w:rPr>
        <w:t>. The software we used for this project was Arduino. We were allowed to use 6 IR sensors</w:t>
      </w:r>
      <w:r w:rsidR="00511E28">
        <w:rPr>
          <w:rFonts w:cstheme="majorBidi"/>
        </w:rPr>
        <w:t xml:space="preserve">. This report will include the </w:t>
      </w:r>
      <w:r w:rsidR="00511E28">
        <w:rPr>
          <w:szCs w:val="24"/>
        </w:rPr>
        <w:t xml:space="preserve">explanation of the </w:t>
      </w:r>
      <w:r w:rsidR="00350962">
        <w:rPr>
          <w:szCs w:val="24"/>
        </w:rPr>
        <w:t xml:space="preserve">program with the </w:t>
      </w:r>
      <w:r w:rsidR="00511E28">
        <w:rPr>
          <w:szCs w:val="24"/>
        </w:rPr>
        <w:t>design implementation</w:t>
      </w:r>
      <w:r w:rsidR="00350962">
        <w:rPr>
          <w:szCs w:val="24"/>
        </w:rPr>
        <w:t xml:space="preserve"> and explain with the </w:t>
      </w:r>
    </w:p>
    <w:p w14:paraId="30B331B8" w14:textId="0116C323" w:rsidR="002C74C0" w:rsidRDefault="001A5589" w:rsidP="00A727D9">
      <w:pPr>
        <w:pStyle w:val="Heading1"/>
      </w:pPr>
      <w:r>
        <w:t>SOFTWARE USED</w:t>
      </w:r>
    </w:p>
    <w:p w14:paraId="3B91C50F" w14:textId="3B757F02" w:rsidR="00A727D9" w:rsidRPr="009C2B91" w:rsidRDefault="00052B1C" w:rsidP="00D05C2B">
      <w:pPr>
        <w:rPr>
          <w:rFonts w:cs="Calibri"/>
        </w:rPr>
      </w:pPr>
      <w:r w:rsidRPr="009C2B91">
        <w:rPr>
          <w:rFonts w:eastAsia="Times New Roman" w:cs="Calibri"/>
        </w:rPr>
        <w:t xml:space="preserve">The program used for this robot is Arduino, which </w:t>
      </w:r>
      <w:r w:rsidRPr="009C2B91">
        <w:rPr>
          <w:rFonts w:cs="Calibri"/>
        </w:rPr>
        <w:t xml:space="preserve">is a free and open-source electronics platform with basic hardware and software. Arduino boards can read inputs such as a light on a sensor and convert them into outputs such as operating a motor. </w:t>
      </w:r>
      <w:r w:rsidR="006E217A" w:rsidRPr="009C2B91">
        <w:rPr>
          <w:rFonts w:cs="Calibri"/>
        </w:rPr>
        <w:t xml:space="preserve">We will </w:t>
      </w:r>
      <w:r w:rsidR="00D05C2B" w:rsidRPr="009C2B91">
        <w:rPr>
          <w:rFonts w:cs="Calibri"/>
        </w:rPr>
        <w:t>program</w:t>
      </w:r>
      <w:r w:rsidR="006E217A" w:rsidRPr="009C2B91">
        <w:rPr>
          <w:rFonts w:cs="Calibri"/>
        </w:rPr>
        <w:t xml:space="preserve"> and execute commands for the robot using the ROMEO BLE board.</w:t>
      </w:r>
      <w:r w:rsidR="00D05C2B" w:rsidRPr="009C2B91">
        <w:rPr>
          <w:rFonts w:cs="Calibri"/>
        </w:rPr>
        <w:t xml:space="preserve"> </w:t>
      </w:r>
    </w:p>
    <w:p w14:paraId="0DDAF74A" w14:textId="1282867D" w:rsidR="00A727D9" w:rsidRDefault="00E432AE" w:rsidP="00A727D9">
      <w:pPr>
        <w:pStyle w:val="Heading1"/>
      </w:pPr>
      <w:r>
        <w:t>M</w:t>
      </w:r>
      <w:r w:rsidR="00A727D9">
        <w:t>ATERIALS</w:t>
      </w:r>
    </w:p>
    <w:p w14:paraId="03CCD522" w14:textId="4C18D0D3" w:rsidR="007E3A0D" w:rsidRDefault="00F94F15" w:rsidP="007E3A0D">
      <w:r>
        <w:t>Breadb</w:t>
      </w:r>
      <w:r w:rsidR="00DF199A">
        <w:t xml:space="preserve">oard </w:t>
      </w:r>
    </w:p>
    <w:p w14:paraId="37220316" w14:textId="5E1470FF" w:rsidR="003C5AAE" w:rsidRDefault="00A25C23" w:rsidP="007E3A0D">
      <w:r>
        <w:t>3</w:t>
      </w:r>
      <w:r w:rsidR="00F94F15">
        <w:t xml:space="preserve"> IR </w:t>
      </w:r>
      <w:r w:rsidR="00DF199A">
        <w:t>Sensors</w:t>
      </w:r>
    </w:p>
    <w:p w14:paraId="52B11D9D" w14:textId="2692AC51" w:rsidR="00DF199A" w:rsidRDefault="003C5AAE" w:rsidP="00076DBE">
      <w:r>
        <w:t xml:space="preserve">LDR Sensors </w:t>
      </w:r>
      <w:r w:rsidR="00076DBE">
        <w:t xml:space="preserve">&amp; </w:t>
      </w:r>
      <w:r>
        <w:t>Resistor</w:t>
      </w:r>
      <w:r w:rsidR="00DF199A">
        <w:t xml:space="preserve"> </w:t>
      </w:r>
    </w:p>
    <w:p w14:paraId="038F855D" w14:textId="21040272" w:rsidR="00F94F15" w:rsidRDefault="00F94F15" w:rsidP="00F0503A">
      <w:r>
        <w:t xml:space="preserve">2 DC motors </w:t>
      </w:r>
    </w:p>
    <w:p w14:paraId="31DE9EB0" w14:textId="18A685DE" w:rsidR="00161F94" w:rsidRDefault="007D41A3" w:rsidP="00F0503A">
      <w:r>
        <w:t>3</w:t>
      </w:r>
      <w:r w:rsidR="00161F94">
        <w:t xml:space="preserve"> wheels </w:t>
      </w:r>
    </w:p>
    <w:p w14:paraId="5064854F" w14:textId="0EAC2AB2" w:rsidR="00DF199A" w:rsidRDefault="00F94F15" w:rsidP="007E3A0D">
      <w:r>
        <w:t xml:space="preserve">L298N </w:t>
      </w:r>
      <w:r w:rsidR="00DF199A">
        <w:t xml:space="preserve">Motor </w:t>
      </w:r>
      <w:r>
        <w:t xml:space="preserve">drivers </w:t>
      </w:r>
    </w:p>
    <w:p w14:paraId="63186575" w14:textId="0BD5DF6C" w:rsidR="00DF199A" w:rsidRDefault="00DF199A" w:rsidP="007E3A0D">
      <w:r>
        <w:t xml:space="preserve">Arduino </w:t>
      </w:r>
      <w:r w:rsidR="00F94F15">
        <w:t>Uno</w:t>
      </w:r>
    </w:p>
    <w:p w14:paraId="723972E4" w14:textId="1DF63FDE" w:rsidR="00DF199A" w:rsidRDefault="00DF199A" w:rsidP="00076DBE">
      <w:r>
        <w:t>Wires</w:t>
      </w:r>
      <w:r w:rsidR="00076DBE">
        <w:t xml:space="preserve"> &amp; </w:t>
      </w:r>
      <w:r w:rsidR="00F94F15">
        <w:t>Jumper cables</w:t>
      </w:r>
    </w:p>
    <w:p w14:paraId="0AFCE59E" w14:textId="438DEF5A" w:rsidR="00842ABF" w:rsidRDefault="00842ABF" w:rsidP="00076DBE">
      <w:r>
        <w:t>Black tape</w:t>
      </w:r>
    </w:p>
    <w:p w14:paraId="744E1549" w14:textId="77777777" w:rsidR="00076DBE" w:rsidRPr="007E3A0D" w:rsidRDefault="00076DBE" w:rsidP="00076DBE"/>
    <w:p w14:paraId="5184087B" w14:textId="7BCEA82C" w:rsidR="00A727D9" w:rsidRPr="00A727D9" w:rsidRDefault="00A727D9" w:rsidP="00A727D9">
      <w:pPr>
        <w:pStyle w:val="Heading2"/>
      </w:pPr>
      <w:r>
        <w:t>FUNCTIONALITY OF THE MATERIALS</w:t>
      </w:r>
    </w:p>
    <w:p w14:paraId="53AADCC9" w14:textId="2190FD3C" w:rsidR="003C1F16" w:rsidRDefault="00A05D5B" w:rsidP="00A05D5B">
      <w:pPr>
        <w:pStyle w:val="ListParagraph"/>
        <w:numPr>
          <w:ilvl w:val="0"/>
          <w:numId w:val="16"/>
        </w:numPr>
      </w:pPr>
      <w:r w:rsidRPr="00A05D5B">
        <w:t>The Arduino Uno is a free and open-source microcontroller board based on the Microchip ATmega328P.</w:t>
      </w:r>
      <w:r w:rsidRPr="00A05D5B">
        <w:t xml:space="preserve"> </w:t>
      </w:r>
      <w:r w:rsidRPr="00A05D5B">
        <w:t>The board is constructed in such a way that it can be reset by software running on a computer to which it is linked.</w:t>
      </w:r>
    </w:p>
    <w:p w14:paraId="524FAFB4" w14:textId="77777777" w:rsidR="00347F9B" w:rsidRDefault="00347F9B" w:rsidP="00347F9B">
      <w:pPr>
        <w:pStyle w:val="ListParagraph"/>
      </w:pPr>
    </w:p>
    <w:p w14:paraId="661EA890" w14:textId="6ED1676F" w:rsidR="00347F9B" w:rsidRDefault="005F37CB" w:rsidP="00347F9B">
      <w:pPr>
        <w:pStyle w:val="ListParagraph"/>
        <w:numPr>
          <w:ilvl w:val="0"/>
          <w:numId w:val="16"/>
        </w:numPr>
      </w:pPr>
      <w:r w:rsidRPr="005F37CB">
        <w:lastRenderedPageBreak/>
        <w:t>We utilize</w:t>
      </w:r>
      <w:r>
        <w:t>d</w:t>
      </w:r>
      <w:r w:rsidRPr="005F37CB">
        <w:t xml:space="preserve"> a sensor called an LDR to detect the intensity of </w:t>
      </w:r>
      <w:r w:rsidR="00B353D9">
        <w:t>light</w:t>
      </w:r>
      <w:r w:rsidRPr="005F37CB">
        <w:t xml:space="preserve"> (light dependent resistor). The LDR is a type of resistor that lets </w:t>
      </w:r>
      <w:r w:rsidR="00511E28">
        <w:t>higher</w:t>
      </w:r>
      <w:r w:rsidRPr="005F37CB">
        <w:t xml:space="preserve"> voltages (</w:t>
      </w:r>
      <w:r w:rsidR="00511E28">
        <w:t>low</w:t>
      </w:r>
      <w:r w:rsidRPr="005F37CB">
        <w:t xml:space="preserve"> resistance) to flow through it when there is a hig</w:t>
      </w:r>
      <w:r w:rsidR="00511E28">
        <w:t>h</w:t>
      </w:r>
      <w:r w:rsidRPr="005F37CB">
        <w:t xml:space="preserve"> intensity of </w:t>
      </w:r>
      <w:r w:rsidR="00511E28">
        <w:t>light</w:t>
      </w:r>
      <w:r w:rsidR="00B353D9">
        <w:t xml:space="preserve">. </w:t>
      </w:r>
    </w:p>
    <w:p w14:paraId="7279F7B8" w14:textId="77777777" w:rsidR="00347F9B" w:rsidRDefault="00347F9B" w:rsidP="00347F9B">
      <w:pPr>
        <w:pStyle w:val="ListParagraph"/>
      </w:pPr>
    </w:p>
    <w:p w14:paraId="3EA31AB1" w14:textId="4034A4C4" w:rsidR="00793046" w:rsidRPr="00347F9B" w:rsidRDefault="00793046" w:rsidP="00793046">
      <w:pPr>
        <w:pStyle w:val="ListParagraph"/>
        <w:numPr>
          <w:ilvl w:val="0"/>
          <w:numId w:val="16"/>
        </w:numPr>
      </w:pPr>
      <w:r w:rsidRPr="00793046">
        <w:t xml:space="preserve">Infrared Ray Sensors are used to determine the position of a line follower in relation to the position of the robot. </w:t>
      </w:r>
      <w:r w:rsidRPr="00793046">
        <w:rPr>
          <w:rFonts w:cs="Arial"/>
          <w:shd w:val="clear" w:color="auto" w:fill="FFFFFF"/>
        </w:rPr>
        <w:t>Line sensors detect the existence of a black line by emitting infrared (IR) light and detecting the light that return to the sensor. The device will produce infrared light, and the sensor will measure the amount of light reflected from the surface underneath it.</w:t>
      </w:r>
    </w:p>
    <w:p w14:paraId="3EA1B750" w14:textId="77777777" w:rsidR="00347F9B" w:rsidRPr="00793046" w:rsidRDefault="00347F9B" w:rsidP="00347F9B">
      <w:pPr>
        <w:pStyle w:val="ListParagraph"/>
      </w:pPr>
    </w:p>
    <w:p w14:paraId="25B8AB14" w14:textId="342D068C" w:rsidR="00BB49BD" w:rsidRDefault="00076DBE" w:rsidP="00BB49BD">
      <w:pPr>
        <w:pStyle w:val="ListParagraph"/>
        <w:numPr>
          <w:ilvl w:val="0"/>
          <w:numId w:val="16"/>
        </w:numPr>
      </w:pPr>
      <w:r w:rsidRPr="00076DBE">
        <w:t>The L298N is a dual H-Bridge motor driver that can control the speed and direction of two DC motors at the same time.</w:t>
      </w:r>
    </w:p>
    <w:p w14:paraId="35269F43" w14:textId="77777777" w:rsidR="00BB49BD" w:rsidRDefault="00BB49BD" w:rsidP="00BB49BD">
      <w:pPr>
        <w:pStyle w:val="ListParagraph"/>
      </w:pPr>
    </w:p>
    <w:p w14:paraId="4287A01A" w14:textId="25209A97" w:rsidR="00A25C23" w:rsidRDefault="00076DBE" w:rsidP="00A25C23">
      <w:pPr>
        <w:pStyle w:val="ListParagraph"/>
        <w:numPr>
          <w:ilvl w:val="0"/>
          <w:numId w:val="16"/>
        </w:numPr>
      </w:pPr>
      <w:r>
        <w:t>DC</w:t>
      </w:r>
      <w:r w:rsidR="00A25C23">
        <w:t xml:space="preserve"> </w:t>
      </w:r>
      <w:r>
        <w:t>motors</w:t>
      </w:r>
      <w:r w:rsidR="00045AD1">
        <w:t xml:space="preserve"> generate to make</w:t>
      </w:r>
      <w:r w:rsidR="00F0503A">
        <w:t xml:space="preserve"> the wheels move. </w:t>
      </w:r>
    </w:p>
    <w:p w14:paraId="64CD2B66" w14:textId="58C2C18A" w:rsidR="003C1F16" w:rsidRDefault="00E35DBE" w:rsidP="00A25C23">
      <w:pPr>
        <w:pStyle w:val="Heading1"/>
      </w:pPr>
      <w:r>
        <w:lastRenderedPageBreak/>
        <w:t>ASSEMBLING OF THE ROBOT</w:t>
      </w:r>
    </w:p>
    <w:p w14:paraId="511A2AAF" w14:textId="67835646" w:rsidR="00CC26E0" w:rsidRDefault="00547F0A" w:rsidP="00347F9B">
      <w:r>
        <w:rPr>
          <w:noProof/>
        </w:rPr>
        <w:drawing>
          <wp:inline distT="0" distB="0" distL="0" distR="0" wp14:anchorId="347A8931" wp14:editId="1D7EDA72">
            <wp:extent cx="2212464" cy="29499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5732" cy="2980976"/>
                    </a:xfrm>
                    <a:prstGeom prst="rect">
                      <a:avLst/>
                    </a:prstGeom>
                    <a:noFill/>
                    <a:ln>
                      <a:noFill/>
                    </a:ln>
                  </pic:spPr>
                </pic:pic>
              </a:graphicData>
            </a:graphic>
          </wp:inline>
        </w:drawing>
      </w:r>
      <w:r>
        <w:rPr>
          <w:noProof/>
        </w:rPr>
        <w:drawing>
          <wp:inline distT="0" distB="0" distL="0" distR="0" wp14:anchorId="14445029" wp14:editId="299AD5A8">
            <wp:extent cx="2134133" cy="2845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1111" cy="2854814"/>
                    </a:xfrm>
                    <a:prstGeom prst="rect">
                      <a:avLst/>
                    </a:prstGeom>
                    <a:noFill/>
                    <a:ln>
                      <a:noFill/>
                    </a:ln>
                  </pic:spPr>
                </pic:pic>
              </a:graphicData>
            </a:graphic>
          </wp:inline>
        </w:drawing>
      </w:r>
      <w:r>
        <w:rPr>
          <w:noProof/>
        </w:rPr>
        <w:drawing>
          <wp:inline distT="0" distB="0" distL="0" distR="0" wp14:anchorId="62643F84" wp14:editId="74FC1505">
            <wp:extent cx="2172406" cy="28965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5981" cy="2914641"/>
                    </a:xfrm>
                    <a:prstGeom prst="rect">
                      <a:avLst/>
                    </a:prstGeom>
                    <a:noFill/>
                    <a:ln>
                      <a:noFill/>
                    </a:ln>
                  </pic:spPr>
                </pic:pic>
              </a:graphicData>
            </a:graphic>
          </wp:inline>
        </w:drawing>
      </w:r>
      <w:r>
        <w:rPr>
          <w:noProof/>
        </w:rPr>
        <w:drawing>
          <wp:inline distT="0" distB="0" distL="0" distR="0" wp14:anchorId="3491B530" wp14:editId="5A7F8453">
            <wp:extent cx="2184400" cy="2912533"/>
            <wp:effectExtent l="0" t="0" r="6350" b="2540"/>
            <wp:docPr id="2" name="Picture 2" descr="A picture containing automaton,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utomaton, mill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5324" cy="2913765"/>
                    </a:xfrm>
                    <a:prstGeom prst="rect">
                      <a:avLst/>
                    </a:prstGeom>
                    <a:noFill/>
                    <a:ln>
                      <a:noFill/>
                    </a:ln>
                  </pic:spPr>
                </pic:pic>
              </a:graphicData>
            </a:graphic>
          </wp:inline>
        </w:drawing>
      </w:r>
    </w:p>
    <w:p w14:paraId="7A94B599" w14:textId="3ABDC2E4" w:rsidR="00045AD1" w:rsidRDefault="002C511B" w:rsidP="002C511B">
      <w:pPr>
        <w:pStyle w:val="ListParagraph"/>
        <w:numPr>
          <w:ilvl w:val="0"/>
          <w:numId w:val="17"/>
        </w:numPr>
      </w:pPr>
      <w:r>
        <w:t>We attached the motors to the cardboard base using screws and bo</w:t>
      </w:r>
      <w:r w:rsidR="00347F9B">
        <w:t>l</w:t>
      </w:r>
      <w:r>
        <w:t xml:space="preserve">ts. </w:t>
      </w:r>
    </w:p>
    <w:p w14:paraId="0672D931" w14:textId="4DDC4160" w:rsidR="002C511B" w:rsidRDefault="00347F9B" w:rsidP="002C511B">
      <w:pPr>
        <w:pStyle w:val="ListParagraph"/>
        <w:numPr>
          <w:ilvl w:val="0"/>
          <w:numId w:val="17"/>
        </w:numPr>
      </w:pPr>
      <w:r>
        <w:t xml:space="preserve">Set the wheels on the side and one below the base. </w:t>
      </w:r>
    </w:p>
    <w:p w14:paraId="15C4D60C" w14:textId="628F49BD" w:rsidR="00347F9B" w:rsidRDefault="00347F9B" w:rsidP="002C511B">
      <w:pPr>
        <w:pStyle w:val="ListParagraph"/>
        <w:numPr>
          <w:ilvl w:val="0"/>
          <w:numId w:val="17"/>
        </w:numPr>
      </w:pPr>
      <w:r>
        <w:t>Attached the breadboard.</w:t>
      </w:r>
    </w:p>
    <w:p w14:paraId="2A74EC05" w14:textId="08ED3CEF" w:rsidR="00347F9B" w:rsidRDefault="00347F9B" w:rsidP="002C511B">
      <w:pPr>
        <w:pStyle w:val="ListParagraph"/>
        <w:numPr>
          <w:ilvl w:val="0"/>
          <w:numId w:val="17"/>
        </w:numPr>
      </w:pPr>
      <w:r>
        <w:t xml:space="preserve">Set up the IDR sensor and resistor. </w:t>
      </w:r>
    </w:p>
    <w:p w14:paraId="1001E40A" w14:textId="17258D6B" w:rsidR="00347F9B" w:rsidRDefault="00347F9B" w:rsidP="002C511B">
      <w:pPr>
        <w:pStyle w:val="ListParagraph"/>
        <w:numPr>
          <w:ilvl w:val="0"/>
          <w:numId w:val="17"/>
        </w:numPr>
      </w:pPr>
      <w:r>
        <w:t xml:space="preserve">Attached the Arduino uno </w:t>
      </w:r>
    </w:p>
    <w:p w14:paraId="16AF0D07" w14:textId="268F15DE" w:rsidR="00347F9B" w:rsidRDefault="00347F9B" w:rsidP="002C511B">
      <w:pPr>
        <w:pStyle w:val="ListParagraph"/>
        <w:numPr>
          <w:ilvl w:val="0"/>
          <w:numId w:val="17"/>
        </w:numPr>
      </w:pPr>
      <w:r>
        <w:t xml:space="preserve">With the help of the wires, we placed the sensors vertically in the front part. </w:t>
      </w:r>
    </w:p>
    <w:p w14:paraId="5A469FF1" w14:textId="77777777" w:rsidR="00547F0A" w:rsidRDefault="00547F0A" w:rsidP="00547F0A">
      <w:pPr>
        <w:pStyle w:val="ListParagraph"/>
      </w:pPr>
    </w:p>
    <w:p w14:paraId="6EDBA56A" w14:textId="77777777" w:rsidR="00045AD1" w:rsidRDefault="00045AD1" w:rsidP="002C3CEE"/>
    <w:p w14:paraId="5DDB2BCA" w14:textId="16A0612D" w:rsidR="00A25C23" w:rsidRDefault="00045AD1" w:rsidP="00045AD1">
      <w:pPr>
        <w:pStyle w:val="Heading1"/>
      </w:pPr>
      <w:r>
        <w:lastRenderedPageBreak/>
        <w:t>POSITIONING OF THE SENSORS</w:t>
      </w:r>
    </w:p>
    <w:p w14:paraId="54226DA1" w14:textId="347CA8D1" w:rsidR="009C2B91" w:rsidRPr="009C2B91" w:rsidRDefault="009C2B91" w:rsidP="009C2B91">
      <w:pPr>
        <w:pStyle w:val="ContactInfo"/>
        <w:jc w:val="left"/>
        <w:rPr>
          <w:szCs w:val="24"/>
        </w:rPr>
      </w:pPr>
      <w:r w:rsidRPr="009C2B91">
        <w:rPr>
          <w:szCs w:val="24"/>
        </w:rPr>
        <w:t xml:space="preserve">We used </w:t>
      </w:r>
      <w:r>
        <w:rPr>
          <w:szCs w:val="24"/>
        </w:rPr>
        <w:t>3</w:t>
      </w:r>
      <w:r w:rsidRPr="009C2B91">
        <w:rPr>
          <w:szCs w:val="24"/>
        </w:rPr>
        <w:t xml:space="preserve"> infrared sensors in total. One in the middle and one on each side are held up vertically to ease the connection.</w:t>
      </w:r>
    </w:p>
    <w:p w14:paraId="47D4AD8D" w14:textId="77777777" w:rsidR="009C2B91" w:rsidRPr="009C2B91" w:rsidRDefault="009C2B91" w:rsidP="009C2B91">
      <w:pPr>
        <w:pStyle w:val="ContactInfo"/>
        <w:jc w:val="left"/>
        <w:rPr>
          <w:szCs w:val="24"/>
        </w:rPr>
      </w:pPr>
      <w:r w:rsidRPr="009C2B91">
        <w:rPr>
          <w:szCs w:val="24"/>
        </w:rPr>
        <w:t>The central sensor protrudes out and takes the input to detect the black tape. This sensor only provides directional output to go straight. </w:t>
      </w:r>
    </w:p>
    <w:p w14:paraId="53FFD135" w14:textId="62361B90" w:rsidR="009C2B91" w:rsidRDefault="009C2B91" w:rsidP="009C2B91">
      <w:pPr>
        <w:pStyle w:val="ContactInfo"/>
        <w:jc w:val="left"/>
        <w:rPr>
          <w:szCs w:val="24"/>
        </w:rPr>
      </w:pPr>
      <w:r w:rsidRPr="009C2B91">
        <w:rPr>
          <w:szCs w:val="24"/>
        </w:rPr>
        <w:t>The other sensors are solely utilized for directional purposes, such as the left sensor, which leads the robot to turn left, and the right sensor, which makes the robot to turn right.</w:t>
      </w:r>
    </w:p>
    <w:p w14:paraId="50CC4279" w14:textId="1F07B23D" w:rsidR="00BB49BD" w:rsidRDefault="00BB49BD" w:rsidP="009C2B91">
      <w:pPr>
        <w:pStyle w:val="ContactInfo"/>
        <w:jc w:val="left"/>
        <w:rPr>
          <w:szCs w:val="24"/>
        </w:rPr>
      </w:pPr>
    </w:p>
    <w:tbl>
      <w:tblPr>
        <w:tblStyle w:val="TableGrid"/>
        <w:tblW w:w="7650" w:type="dxa"/>
        <w:tblInd w:w="0" w:type="dxa"/>
        <w:tblLayout w:type="fixed"/>
        <w:tblLook w:val="04A0" w:firstRow="1" w:lastRow="0" w:firstColumn="1" w:lastColumn="0" w:noHBand="0" w:noVBand="1"/>
      </w:tblPr>
      <w:tblGrid>
        <w:gridCol w:w="911"/>
        <w:gridCol w:w="910"/>
        <w:gridCol w:w="950"/>
        <w:gridCol w:w="1759"/>
        <w:gridCol w:w="1702"/>
        <w:gridCol w:w="1418"/>
      </w:tblGrid>
      <w:tr w:rsidR="00B7713C" w14:paraId="2FBB7D96" w14:textId="77777777" w:rsidTr="004E7314">
        <w:trPr>
          <w:trHeight w:val="522"/>
        </w:trPr>
        <w:tc>
          <w:tcPr>
            <w:tcW w:w="1821" w:type="dxa"/>
            <w:gridSpan w:val="2"/>
            <w:tcBorders>
              <w:top w:val="single" w:sz="4" w:space="0" w:color="auto"/>
              <w:left w:val="single" w:sz="4" w:space="0" w:color="auto"/>
              <w:bottom w:val="single" w:sz="4" w:space="0" w:color="auto"/>
              <w:right w:val="nil"/>
            </w:tcBorders>
            <w:hideMark/>
          </w:tcPr>
          <w:p w14:paraId="480A3CFA" w14:textId="4EE5C701"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Input</w:t>
            </w:r>
            <w:r>
              <w:rPr>
                <w:rFonts w:asciiTheme="majorBidi" w:hAnsiTheme="majorBidi" w:cstheme="majorBidi"/>
                <w:b/>
                <w:bCs/>
                <w:sz w:val="24"/>
                <w:szCs w:val="24"/>
              </w:rPr>
              <w:t>s</w:t>
            </w:r>
          </w:p>
        </w:tc>
        <w:tc>
          <w:tcPr>
            <w:tcW w:w="950" w:type="dxa"/>
            <w:tcBorders>
              <w:top w:val="single" w:sz="4" w:space="0" w:color="auto"/>
              <w:left w:val="nil"/>
              <w:bottom w:val="single" w:sz="4" w:space="0" w:color="auto"/>
              <w:right w:val="single" w:sz="4" w:space="0" w:color="auto"/>
            </w:tcBorders>
          </w:tcPr>
          <w:p w14:paraId="27224A6E" w14:textId="77777777" w:rsidR="00B7713C" w:rsidRDefault="00B7713C">
            <w:pPr>
              <w:autoSpaceDE w:val="0"/>
              <w:autoSpaceDN w:val="0"/>
              <w:adjustRightInd w:val="0"/>
              <w:jc w:val="center"/>
              <w:rPr>
                <w:rFonts w:asciiTheme="majorBidi" w:hAnsiTheme="majorBidi" w:cstheme="majorBidi"/>
                <w:b/>
                <w:bCs/>
                <w:sz w:val="24"/>
                <w:szCs w:val="24"/>
              </w:rPr>
            </w:pPr>
          </w:p>
        </w:tc>
        <w:tc>
          <w:tcPr>
            <w:tcW w:w="3461" w:type="dxa"/>
            <w:gridSpan w:val="2"/>
            <w:tcBorders>
              <w:top w:val="single" w:sz="4" w:space="0" w:color="auto"/>
              <w:left w:val="single" w:sz="4" w:space="0" w:color="auto"/>
              <w:bottom w:val="single" w:sz="4" w:space="0" w:color="auto"/>
              <w:right w:val="single" w:sz="4" w:space="0" w:color="auto"/>
            </w:tcBorders>
            <w:hideMark/>
          </w:tcPr>
          <w:p w14:paraId="4BD226ED" w14:textId="65E5BF3C"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Output</w:t>
            </w:r>
            <w:r>
              <w:rPr>
                <w:rFonts w:asciiTheme="majorBidi" w:hAnsiTheme="majorBidi" w:cstheme="majorBidi"/>
                <w:b/>
                <w:bCs/>
                <w:sz w:val="24"/>
                <w:szCs w:val="24"/>
              </w:rPr>
              <w:t>s</w:t>
            </w:r>
          </w:p>
        </w:tc>
        <w:tc>
          <w:tcPr>
            <w:tcW w:w="1418" w:type="dxa"/>
            <w:vMerge w:val="restart"/>
            <w:tcBorders>
              <w:top w:val="single" w:sz="4" w:space="0" w:color="auto"/>
              <w:left w:val="single" w:sz="4" w:space="0" w:color="auto"/>
              <w:bottom w:val="single" w:sz="4" w:space="0" w:color="auto"/>
              <w:right w:val="single" w:sz="4" w:space="0" w:color="auto"/>
            </w:tcBorders>
            <w:hideMark/>
          </w:tcPr>
          <w:p w14:paraId="582C1F59" w14:textId="5FD807BC"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Directi</w:t>
            </w:r>
            <w:r w:rsidR="004E7314">
              <w:rPr>
                <w:rFonts w:asciiTheme="majorBidi" w:hAnsiTheme="majorBidi" w:cstheme="majorBidi"/>
                <w:b/>
                <w:bCs/>
                <w:sz w:val="24"/>
                <w:szCs w:val="24"/>
              </w:rPr>
              <w:t>o</w:t>
            </w:r>
            <w:r>
              <w:rPr>
                <w:rFonts w:asciiTheme="majorBidi" w:hAnsiTheme="majorBidi" w:cstheme="majorBidi"/>
                <w:b/>
                <w:bCs/>
                <w:sz w:val="24"/>
                <w:szCs w:val="24"/>
              </w:rPr>
              <w:t>n</w:t>
            </w:r>
          </w:p>
        </w:tc>
      </w:tr>
      <w:tr w:rsidR="00B7713C" w14:paraId="5CDB1CC0" w14:textId="77777777" w:rsidTr="004E7314">
        <w:trPr>
          <w:trHeight w:val="522"/>
        </w:trPr>
        <w:tc>
          <w:tcPr>
            <w:tcW w:w="911" w:type="dxa"/>
            <w:tcBorders>
              <w:top w:val="single" w:sz="4" w:space="0" w:color="auto"/>
              <w:left w:val="single" w:sz="4" w:space="0" w:color="auto"/>
              <w:bottom w:val="single" w:sz="4" w:space="0" w:color="auto"/>
              <w:right w:val="single" w:sz="4" w:space="0" w:color="auto"/>
            </w:tcBorders>
            <w:hideMark/>
          </w:tcPr>
          <w:p w14:paraId="02E9438A" w14:textId="77777777"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Left Sensor</w:t>
            </w:r>
          </w:p>
          <w:p w14:paraId="46CDBEAE" w14:textId="2758C005"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L</w:t>
            </w:r>
            <w:r>
              <w:rPr>
                <w:rFonts w:asciiTheme="majorBidi" w:hAnsiTheme="majorBidi" w:cstheme="majorBidi"/>
                <w:b/>
                <w:bCs/>
                <w:sz w:val="24"/>
                <w:szCs w:val="24"/>
              </w:rPr>
              <w:t xml:space="preserve"> </w:t>
            </w:r>
          </w:p>
        </w:tc>
        <w:tc>
          <w:tcPr>
            <w:tcW w:w="910" w:type="dxa"/>
            <w:tcBorders>
              <w:top w:val="single" w:sz="4" w:space="0" w:color="auto"/>
              <w:left w:val="single" w:sz="4" w:space="0" w:color="auto"/>
              <w:bottom w:val="single" w:sz="4" w:space="0" w:color="auto"/>
              <w:right w:val="single" w:sz="4" w:space="0" w:color="auto"/>
            </w:tcBorders>
            <w:hideMark/>
          </w:tcPr>
          <w:p w14:paraId="1E6391E5" w14:textId="77777777"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Right Sensor</w:t>
            </w:r>
          </w:p>
          <w:p w14:paraId="5E18F539" w14:textId="6CE0C43F"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R</w:t>
            </w:r>
            <w:r>
              <w:rPr>
                <w:rFonts w:asciiTheme="majorBidi" w:hAnsiTheme="majorBidi" w:cstheme="majorBidi"/>
                <w:b/>
                <w:bCs/>
                <w:sz w:val="24"/>
                <w:szCs w:val="24"/>
              </w:rPr>
              <w:t xml:space="preserve"> </w:t>
            </w:r>
          </w:p>
        </w:tc>
        <w:tc>
          <w:tcPr>
            <w:tcW w:w="950" w:type="dxa"/>
            <w:tcBorders>
              <w:top w:val="single" w:sz="4" w:space="0" w:color="auto"/>
              <w:left w:val="single" w:sz="4" w:space="0" w:color="auto"/>
              <w:bottom w:val="single" w:sz="4" w:space="0" w:color="auto"/>
              <w:right w:val="single" w:sz="4" w:space="0" w:color="auto"/>
            </w:tcBorders>
          </w:tcPr>
          <w:p w14:paraId="2B787956" w14:textId="77777777"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 xml:space="preserve">Middle </w:t>
            </w:r>
          </w:p>
          <w:p w14:paraId="6F36E02B" w14:textId="77777777"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Sensor</w:t>
            </w:r>
          </w:p>
          <w:p w14:paraId="0AC9C128" w14:textId="467E9FBF"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 xml:space="preserve">MA </w:t>
            </w:r>
          </w:p>
        </w:tc>
        <w:tc>
          <w:tcPr>
            <w:tcW w:w="1759" w:type="dxa"/>
            <w:tcBorders>
              <w:top w:val="single" w:sz="4" w:space="0" w:color="auto"/>
              <w:left w:val="single" w:sz="4" w:space="0" w:color="auto"/>
              <w:bottom w:val="single" w:sz="4" w:space="0" w:color="auto"/>
              <w:right w:val="single" w:sz="4" w:space="0" w:color="auto"/>
            </w:tcBorders>
            <w:hideMark/>
          </w:tcPr>
          <w:p w14:paraId="7E8467A4" w14:textId="64FEF799"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Right</w:t>
            </w:r>
            <w:r>
              <w:rPr>
                <w:rFonts w:asciiTheme="majorBidi" w:hAnsiTheme="majorBidi" w:cstheme="majorBidi"/>
                <w:b/>
                <w:bCs/>
                <w:sz w:val="24"/>
                <w:szCs w:val="24"/>
              </w:rPr>
              <w:t xml:space="preserve"> Motor</w:t>
            </w:r>
            <w:r>
              <w:rPr>
                <w:rFonts w:asciiTheme="majorBidi" w:hAnsiTheme="majorBidi" w:cstheme="majorBidi"/>
                <w:b/>
                <w:bCs/>
                <w:sz w:val="24"/>
                <w:szCs w:val="24"/>
              </w:rPr>
              <w:t xml:space="preserve"> M1</w:t>
            </w:r>
          </w:p>
        </w:tc>
        <w:tc>
          <w:tcPr>
            <w:tcW w:w="1702" w:type="dxa"/>
            <w:tcBorders>
              <w:top w:val="single" w:sz="4" w:space="0" w:color="auto"/>
              <w:left w:val="single" w:sz="4" w:space="0" w:color="auto"/>
              <w:bottom w:val="single" w:sz="4" w:space="0" w:color="auto"/>
              <w:right w:val="single" w:sz="4" w:space="0" w:color="auto"/>
            </w:tcBorders>
            <w:hideMark/>
          </w:tcPr>
          <w:p w14:paraId="3888F9E9" w14:textId="60D415CB" w:rsidR="00B7713C" w:rsidRDefault="00B7713C">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Left</w:t>
            </w:r>
            <w:r>
              <w:rPr>
                <w:rFonts w:asciiTheme="majorBidi" w:hAnsiTheme="majorBidi" w:cstheme="majorBidi"/>
                <w:b/>
                <w:bCs/>
                <w:sz w:val="24"/>
                <w:szCs w:val="24"/>
              </w:rPr>
              <w:t xml:space="preserve"> Motor</w:t>
            </w:r>
            <w:r>
              <w:rPr>
                <w:rFonts w:asciiTheme="majorBidi" w:hAnsiTheme="majorBidi" w:cstheme="majorBidi"/>
                <w:b/>
                <w:bCs/>
                <w:sz w:val="24"/>
                <w:szCs w:val="24"/>
              </w:rPr>
              <w:t xml:space="preserve"> M2</w:t>
            </w: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79E838E2" w14:textId="3AED1925" w:rsidR="00B7713C" w:rsidRDefault="00B7713C">
            <w:pPr>
              <w:rPr>
                <w:rFonts w:asciiTheme="majorBidi" w:hAnsiTheme="majorBidi" w:cstheme="majorBidi"/>
                <w:b/>
                <w:bCs/>
                <w:sz w:val="24"/>
                <w:szCs w:val="24"/>
              </w:rPr>
            </w:pPr>
          </w:p>
        </w:tc>
      </w:tr>
      <w:tr w:rsidR="00B7713C" w14:paraId="3F38FC44" w14:textId="207C23B0" w:rsidTr="004E7314">
        <w:trPr>
          <w:trHeight w:val="522"/>
        </w:trPr>
        <w:tc>
          <w:tcPr>
            <w:tcW w:w="911" w:type="dxa"/>
            <w:tcBorders>
              <w:top w:val="single" w:sz="4" w:space="0" w:color="auto"/>
              <w:left w:val="single" w:sz="4" w:space="0" w:color="auto"/>
              <w:bottom w:val="single" w:sz="4" w:space="0" w:color="auto"/>
              <w:right w:val="single" w:sz="4" w:space="0" w:color="auto"/>
            </w:tcBorders>
            <w:hideMark/>
          </w:tcPr>
          <w:p w14:paraId="5CEAEC42" w14:textId="0FE79E33"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910" w:type="dxa"/>
            <w:tcBorders>
              <w:top w:val="single" w:sz="4" w:space="0" w:color="auto"/>
              <w:left w:val="single" w:sz="4" w:space="0" w:color="auto"/>
              <w:bottom w:val="single" w:sz="4" w:space="0" w:color="auto"/>
              <w:right w:val="single" w:sz="4" w:space="0" w:color="auto"/>
            </w:tcBorders>
            <w:hideMark/>
          </w:tcPr>
          <w:p w14:paraId="3B767924" w14:textId="57214597"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950" w:type="dxa"/>
            <w:tcBorders>
              <w:top w:val="single" w:sz="4" w:space="0" w:color="auto"/>
              <w:left w:val="single" w:sz="4" w:space="0" w:color="auto"/>
              <w:bottom w:val="single" w:sz="4" w:space="0" w:color="auto"/>
              <w:right w:val="single" w:sz="4" w:space="0" w:color="auto"/>
            </w:tcBorders>
          </w:tcPr>
          <w:p w14:paraId="21321C86" w14:textId="1E2CD542"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w:t>
            </w:r>
          </w:p>
        </w:tc>
        <w:tc>
          <w:tcPr>
            <w:tcW w:w="1759" w:type="dxa"/>
            <w:tcBorders>
              <w:top w:val="single" w:sz="4" w:space="0" w:color="auto"/>
              <w:left w:val="single" w:sz="4" w:space="0" w:color="auto"/>
              <w:bottom w:val="single" w:sz="4" w:space="0" w:color="auto"/>
              <w:right w:val="single" w:sz="4" w:space="0" w:color="auto"/>
            </w:tcBorders>
          </w:tcPr>
          <w:p w14:paraId="1A9AC005" w14:textId="54B155FB"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w:t>
            </w:r>
          </w:p>
        </w:tc>
        <w:tc>
          <w:tcPr>
            <w:tcW w:w="1702" w:type="dxa"/>
            <w:tcBorders>
              <w:top w:val="single" w:sz="4" w:space="0" w:color="auto"/>
              <w:left w:val="single" w:sz="4" w:space="0" w:color="auto"/>
              <w:bottom w:val="single" w:sz="4" w:space="0" w:color="auto"/>
              <w:right w:val="single" w:sz="4" w:space="0" w:color="auto"/>
            </w:tcBorders>
          </w:tcPr>
          <w:p w14:paraId="76034F3A" w14:textId="323C5434"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w:t>
            </w:r>
          </w:p>
        </w:tc>
        <w:tc>
          <w:tcPr>
            <w:tcW w:w="1418" w:type="dxa"/>
            <w:tcBorders>
              <w:top w:val="single" w:sz="4" w:space="0" w:color="auto"/>
              <w:left w:val="single" w:sz="4" w:space="0" w:color="auto"/>
              <w:bottom w:val="single" w:sz="4" w:space="0" w:color="auto"/>
              <w:right w:val="single" w:sz="4" w:space="0" w:color="auto"/>
            </w:tcBorders>
          </w:tcPr>
          <w:p w14:paraId="5571CFE2" w14:textId="68BA7898"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Forward</w:t>
            </w:r>
          </w:p>
        </w:tc>
      </w:tr>
      <w:tr w:rsidR="00B7713C" w14:paraId="7ECCB81D" w14:textId="0A40ECBE" w:rsidTr="004E7314">
        <w:trPr>
          <w:trHeight w:val="544"/>
        </w:trPr>
        <w:tc>
          <w:tcPr>
            <w:tcW w:w="911" w:type="dxa"/>
            <w:tcBorders>
              <w:top w:val="single" w:sz="4" w:space="0" w:color="auto"/>
              <w:left w:val="single" w:sz="4" w:space="0" w:color="auto"/>
              <w:bottom w:val="single" w:sz="4" w:space="0" w:color="auto"/>
              <w:right w:val="single" w:sz="4" w:space="0" w:color="auto"/>
            </w:tcBorders>
            <w:hideMark/>
          </w:tcPr>
          <w:p w14:paraId="0832963F" w14:textId="62CD0C15"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w:t>
            </w:r>
          </w:p>
        </w:tc>
        <w:tc>
          <w:tcPr>
            <w:tcW w:w="910" w:type="dxa"/>
            <w:tcBorders>
              <w:top w:val="single" w:sz="4" w:space="0" w:color="auto"/>
              <w:left w:val="single" w:sz="4" w:space="0" w:color="auto"/>
              <w:bottom w:val="single" w:sz="4" w:space="0" w:color="auto"/>
              <w:right w:val="single" w:sz="4" w:space="0" w:color="auto"/>
            </w:tcBorders>
            <w:hideMark/>
          </w:tcPr>
          <w:p w14:paraId="17BAA4B0" w14:textId="14286B72"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950" w:type="dxa"/>
            <w:tcBorders>
              <w:top w:val="single" w:sz="4" w:space="0" w:color="auto"/>
              <w:left w:val="single" w:sz="4" w:space="0" w:color="auto"/>
              <w:bottom w:val="single" w:sz="4" w:space="0" w:color="auto"/>
              <w:right w:val="single" w:sz="4" w:space="0" w:color="auto"/>
            </w:tcBorders>
          </w:tcPr>
          <w:p w14:paraId="47FCE533" w14:textId="07D1235D"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1759" w:type="dxa"/>
            <w:tcBorders>
              <w:top w:val="single" w:sz="4" w:space="0" w:color="auto"/>
              <w:left w:val="single" w:sz="4" w:space="0" w:color="auto"/>
              <w:bottom w:val="single" w:sz="4" w:space="0" w:color="auto"/>
              <w:right w:val="single" w:sz="4" w:space="0" w:color="auto"/>
            </w:tcBorders>
          </w:tcPr>
          <w:p w14:paraId="52B4E5C0" w14:textId="314B0ED9" w:rsidR="00B7713C" w:rsidRDefault="004E7314">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1702" w:type="dxa"/>
            <w:tcBorders>
              <w:top w:val="single" w:sz="4" w:space="0" w:color="auto"/>
              <w:left w:val="single" w:sz="4" w:space="0" w:color="auto"/>
              <w:bottom w:val="single" w:sz="4" w:space="0" w:color="auto"/>
              <w:right w:val="single" w:sz="4" w:space="0" w:color="auto"/>
            </w:tcBorders>
          </w:tcPr>
          <w:p w14:paraId="3358F821" w14:textId="27857918" w:rsidR="00B7713C" w:rsidRDefault="004E7314">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w:t>
            </w:r>
          </w:p>
        </w:tc>
        <w:tc>
          <w:tcPr>
            <w:tcW w:w="1418" w:type="dxa"/>
            <w:tcBorders>
              <w:top w:val="single" w:sz="4" w:space="0" w:color="auto"/>
              <w:left w:val="single" w:sz="4" w:space="0" w:color="auto"/>
              <w:bottom w:val="single" w:sz="4" w:space="0" w:color="auto"/>
              <w:right w:val="single" w:sz="4" w:space="0" w:color="auto"/>
            </w:tcBorders>
          </w:tcPr>
          <w:p w14:paraId="77C6EE1E" w14:textId="453AFA79"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Left</w:t>
            </w:r>
          </w:p>
        </w:tc>
      </w:tr>
      <w:tr w:rsidR="00B7713C" w14:paraId="6B11F142" w14:textId="25A9DE79" w:rsidTr="004E7314">
        <w:trPr>
          <w:trHeight w:val="522"/>
        </w:trPr>
        <w:tc>
          <w:tcPr>
            <w:tcW w:w="911" w:type="dxa"/>
            <w:tcBorders>
              <w:top w:val="single" w:sz="4" w:space="0" w:color="auto"/>
              <w:left w:val="single" w:sz="4" w:space="0" w:color="auto"/>
              <w:bottom w:val="single" w:sz="4" w:space="0" w:color="auto"/>
              <w:right w:val="single" w:sz="4" w:space="0" w:color="auto"/>
            </w:tcBorders>
            <w:hideMark/>
          </w:tcPr>
          <w:p w14:paraId="0EC022A7" w14:textId="77777777"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910" w:type="dxa"/>
            <w:tcBorders>
              <w:top w:val="single" w:sz="4" w:space="0" w:color="auto"/>
              <w:left w:val="single" w:sz="4" w:space="0" w:color="auto"/>
              <w:bottom w:val="single" w:sz="4" w:space="0" w:color="auto"/>
              <w:right w:val="single" w:sz="4" w:space="0" w:color="auto"/>
            </w:tcBorders>
            <w:hideMark/>
          </w:tcPr>
          <w:p w14:paraId="7BFE2CB8" w14:textId="77777777"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w:t>
            </w:r>
          </w:p>
        </w:tc>
        <w:tc>
          <w:tcPr>
            <w:tcW w:w="950" w:type="dxa"/>
            <w:tcBorders>
              <w:top w:val="single" w:sz="4" w:space="0" w:color="auto"/>
              <w:left w:val="single" w:sz="4" w:space="0" w:color="auto"/>
              <w:bottom w:val="single" w:sz="4" w:space="0" w:color="auto"/>
              <w:right w:val="single" w:sz="4" w:space="0" w:color="auto"/>
            </w:tcBorders>
          </w:tcPr>
          <w:p w14:paraId="14E997E8" w14:textId="145F1FE4" w:rsidR="00B7713C" w:rsidRDefault="004E7314">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1759" w:type="dxa"/>
            <w:tcBorders>
              <w:top w:val="single" w:sz="4" w:space="0" w:color="auto"/>
              <w:left w:val="single" w:sz="4" w:space="0" w:color="auto"/>
              <w:bottom w:val="single" w:sz="4" w:space="0" w:color="auto"/>
              <w:right w:val="single" w:sz="4" w:space="0" w:color="auto"/>
            </w:tcBorders>
          </w:tcPr>
          <w:p w14:paraId="022DFD6A" w14:textId="20573B88" w:rsidR="00B7713C" w:rsidRDefault="004E7314">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1</w:t>
            </w:r>
          </w:p>
        </w:tc>
        <w:tc>
          <w:tcPr>
            <w:tcW w:w="1702" w:type="dxa"/>
            <w:tcBorders>
              <w:top w:val="single" w:sz="4" w:space="0" w:color="auto"/>
              <w:left w:val="single" w:sz="4" w:space="0" w:color="auto"/>
              <w:bottom w:val="single" w:sz="4" w:space="0" w:color="auto"/>
              <w:right w:val="single" w:sz="4" w:space="0" w:color="auto"/>
            </w:tcBorders>
          </w:tcPr>
          <w:p w14:paraId="1A4569E2" w14:textId="4D9391BE" w:rsidR="00B7713C" w:rsidRDefault="004E7314">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1418" w:type="dxa"/>
            <w:tcBorders>
              <w:top w:val="single" w:sz="4" w:space="0" w:color="auto"/>
              <w:left w:val="single" w:sz="4" w:space="0" w:color="auto"/>
              <w:bottom w:val="single" w:sz="4" w:space="0" w:color="auto"/>
              <w:right w:val="single" w:sz="4" w:space="0" w:color="auto"/>
            </w:tcBorders>
          </w:tcPr>
          <w:p w14:paraId="00C89F41" w14:textId="569B5916"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 xml:space="preserve">Right </w:t>
            </w:r>
          </w:p>
        </w:tc>
      </w:tr>
      <w:tr w:rsidR="00B7713C" w14:paraId="14D47FA1" w14:textId="13812932" w:rsidTr="004E7314">
        <w:trPr>
          <w:trHeight w:val="522"/>
        </w:trPr>
        <w:tc>
          <w:tcPr>
            <w:tcW w:w="911" w:type="dxa"/>
            <w:tcBorders>
              <w:top w:val="single" w:sz="4" w:space="0" w:color="auto"/>
              <w:left w:val="single" w:sz="4" w:space="0" w:color="auto"/>
              <w:bottom w:val="single" w:sz="4" w:space="0" w:color="auto"/>
              <w:right w:val="single" w:sz="4" w:space="0" w:color="auto"/>
            </w:tcBorders>
            <w:hideMark/>
          </w:tcPr>
          <w:p w14:paraId="47D8DC8D" w14:textId="26A4FF2A"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910" w:type="dxa"/>
            <w:tcBorders>
              <w:top w:val="single" w:sz="4" w:space="0" w:color="auto"/>
              <w:left w:val="single" w:sz="4" w:space="0" w:color="auto"/>
              <w:bottom w:val="single" w:sz="4" w:space="0" w:color="auto"/>
              <w:right w:val="single" w:sz="4" w:space="0" w:color="auto"/>
            </w:tcBorders>
            <w:hideMark/>
          </w:tcPr>
          <w:p w14:paraId="6591DAC5" w14:textId="2CB7ADC7"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950" w:type="dxa"/>
            <w:tcBorders>
              <w:top w:val="single" w:sz="4" w:space="0" w:color="auto"/>
              <w:left w:val="single" w:sz="4" w:space="0" w:color="auto"/>
              <w:bottom w:val="single" w:sz="4" w:space="0" w:color="auto"/>
              <w:right w:val="single" w:sz="4" w:space="0" w:color="auto"/>
            </w:tcBorders>
          </w:tcPr>
          <w:p w14:paraId="14A2E7C5" w14:textId="1D928655"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1759" w:type="dxa"/>
            <w:tcBorders>
              <w:top w:val="single" w:sz="4" w:space="0" w:color="auto"/>
              <w:left w:val="single" w:sz="4" w:space="0" w:color="auto"/>
              <w:bottom w:val="single" w:sz="4" w:space="0" w:color="auto"/>
              <w:right w:val="single" w:sz="4" w:space="0" w:color="auto"/>
            </w:tcBorders>
          </w:tcPr>
          <w:p w14:paraId="30E06CCD" w14:textId="193838F5"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1702" w:type="dxa"/>
            <w:tcBorders>
              <w:top w:val="single" w:sz="4" w:space="0" w:color="auto"/>
              <w:left w:val="single" w:sz="4" w:space="0" w:color="auto"/>
              <w:bottom w:val="single" w:sz="4" w:space="0" w:color="auto"/>
              <w:right w:val="single" w:sz="4" w:space="0" w:color="auto"/>
            </w:tcBorders>
          </w:tcPr>
          <w:p w14:paraId="5ABE5668" w14:textId="1CEDCCD2"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0</w:t>
            </w:r>
          </w:p>
        </w:tc>
        <w:tc>
          <w:tcPr>
            <w:tcW w:w="1418" w:type="dxa"/>
            <w:tcBorders>
              <w:top w:val="single" w:sz="4" w:space="0" w:color="auto"/>
              <w:left w:val="single" w:sz="4" w:space="0" w:color="auto"/>
              <w:bottom w:val="single" w:sz="4" w:space="0" w:color="auto"/>
              <w:right w:val="single" w:sz="4" w:space="0" w:color="auto"/>
            </w:tcBorders>
          </w:tcPr>
          <w:p w14:paraId="5D161BD9" w14:textId="7728FD98" w:rsidR="00B7713C" w:rsidRDefault="00B7713C">
            <w:pPr>
              <w:autoSpaceDE w:val="0"/>
              <w:autoSpaceDN w:val="0"/>
              <w:adjustRightInd w:val="0"/>
              <w:jc w:val="center"/>
              <w:rPr>
                <w:rFonts w:asciiTheme="majorBidi" w:hAnsiTheme="majorBidi" w:cstheme="majorBidi"/>
                <w:sz w:val="24"/>
                <w:szCs w:val="24"/>
              </w:rPr>
            </w:pPr>
            <w:r>
              <w:rPr>
                <w:rFonts w:asciiTheme="majorBidi" w:hAnsiTheme="majorBidi" w:cstheme="majorBidi"/>
                <w:sz w:val="24"/>
                <w:szCs w:val="24"/>
              </w:rPr>
              <w:t>Stop</w:t>
            </w:r>
          </w:p>
        </w:tc>
      </w:tr>
    </w:tbl>
    <w:p w14:paraId="054D9E30" w14:textId="734479A9" w:rsidR="00CA7C3A" w:rsidRDefault="00CA7C3A" w:rsidP="009C2B91">
      <w:pPr>
        <w:pStyle w:val="ContactInfo"/>
        <w:jc w:val="left"/>
        <w:rPr>
          <w:szCs w:val="24"/>
        </w:rPr>
      </w:pPr>
    </w:p>
    <w:p w14:paraId="17180FDC" w14:textId="7D0E4A64" w:rsidR="00715B5C" w:rsidRDefault="00715B5C" w:rsidP="00715B5C">
      <w:pPr>
        <w:pStyle w:val="Heading1"/>
      </w:pPr>
      <w:r>
        <w:t>CONSTRUCTION OF MAP</w:t>
      </w:r>
    </w:p>
    <w:p w14:paraId="2848DED5" w14:textId="6BB58618" w:rsidR="00715B5C" w:rsidRDefault="00715B5C" w:rsidP="00715B5C">
      <w:r w:rsidRPr="00715B5C">
        <w:drawing>
          <wp:inline distT="0" distB="0" distL="0" distR="0" wp14:anchorId="57E9DA68" wp14:editId="2C3493C5">
            <wp:extent cx="1419558" cy="1744972"/>
            <wp:effectExtent l="0" t="0" r="0" b="8255"/>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3"/>
                    <a:stretch>
                      <a:fillRect/>
                    </a:stretch>
                  </pic:blipFill>
                  <pic:spPr>
                    <a:xfrm>
                      <a:off x="0" y="0"/>
                      <a:ext cx="1423604" cy="1749946"/>
                    </a:xfrm>
                    <a:prstGeom prst="rect">
                      <a:avLst/>
                    </a:prstGeom>
                  </pic:spPr>
                </pic:pic>
              </a:graphicData>
            </a:graphic>
          </wp:inline>
        </w:drawing>
      </w:r>
    </w:p>
    <w:p w14:paraId="2DE64559" w14:textId="01CB7629" w:rsidR="00D62A6F" w:rsidRDefault="00D62A6F" w:rsidP="00715B5C"/>
    <w:p w14:paraId="7580ADFA" w14:textId="77777777" w:rsidR="004E7314" w:rsidRPr="00715B5C" w:rsidRDefault="004E7314" w:rsidP="00715B5C"/>
    <w:p w14:paraId="07F6B9BC" w14:textId="6FFC9A53" w:rsidR="00BB49BD" w:rsidRDefault="00BB49BD" w:rsidP="00BB49BD">
      <w:pPr>
        <w:pStyle w:val="Heading1"/>
      </w:pPr>
      <w:r>
        <w:lastRenderedPageBreak/>
        <w:t xml:space="preserve">DESIGN SOLUTION DESCRIPTION </w:t>
      </w:r>
      <w:r>
        <w:t xml:space="preserve"> </w:t>
      </w:r>
    </w:p>
    <w:p w14:paraId="4A6051E5" w14:textId="69B6272F" w:rsidR="00D62A6F" w:rsidRDefault="00D62A6F" w:rsidP="00D62A6F">
      <w:r>
        <w:rPr>
          <w:noProof/>
        </w:rPr>
        <mc:AlternateContent>
          <mc:Choice Requires="wps">
            <w:drawing>
              <wp:anchor distT="0" distB="0" distL="114300" distR="114300" simplePos="0" relativeHeight="251659264" behindDoc="0" locked="0" layoutInCell="1" allowOverlap="1" wp14:anchorId="033910E5" wp14:editId="6C7CF1F3">
                <wp:simplePos x="0" y="0"/>
                <wp:positionH relativeFrom="column">
                  <wp:posOffset>39965</wp:posOffset>
                </wp:positionH>
                <wp:positionV relativeFrom="paragraph">
                  <wp:posOffset>41732</wp:posOffset>
                </wp:positionV>
                <wp:extent cx="1266092" cy="428426"/>
                <wp:effectExtent l="0" t="0" r="10795" b="10160"/>
                <wp:wrapNone/>
                <wp:docPr id="10" name="Rectangle 10"/>
                <wp:cNvGraphicFramePr/>
                <a:graphic xmlns:a="http://schemas.openxmlformats.org/drawingml/2006/main">
                  <a:graphicData uri="http://schemas.microsoft.com/office/word/2010/wordprocessingShape">
                    <wps:wsp>
                      <wps:cNvSpPr/>
                      <wps:spPr>
                        <a:xfrm>
                          <a:off x="0" y="0"/>
                          <a:ext cx="1266092" cy="4284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49EFAF" w14:textId="08E5EF94" w:rsidR="00D62A6F" w:rsidRPr="00D62A6F" w:rsidRDefault="00D62A6F" w:rsidP="00D62A6F">
                            <w:pPr>
                              <w:jc w:val="center"/>
                              <w:rPr>
                                <w:lang w:val="en-GB"/>
                              </w:rPr>
                            </w:pPr>
                            <w:r>
                              <w:rPr>
                                <w:lang w:val="en-GB"/>
                              </w:rPr>
                              <w:t xml:space="preserve">SWITCH 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910E5" id="Rectangle 10" o:spid="_x0000_s1026" style="position:absolute;margin-left:3.15pt;margin-top:3.3pt;width:99.7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" fillcolor="white [3201]" strokecolor="#1ab39f [3209]" strokeweight="2pt">
                <v:textbox>
                  <w:txbxContent>
                    <w:p w14:paraId="6149EFAF" w14:textId="08E5EF94" w:rsidR="00D62A6F" w:rsidRPr="00D62A6F" w:rsidRDefault="00D62A6F" w:rsidP="00D62A6F">
                      <w:pPr>
                        <w:jc w:val="center"/>
                        <w:rPr>
                          <w:lang w:val="en-GB"/>
                        </w:rPr>
                      </w:pPr>
                      <w:r>
                        <w:rPr>
                          <w:lang w:val="en-GB"/>
                        </w:rPr>
                        <w:t xml:space="preserve">SWITCH ON </w:t>
                      </w:r>
                    </w:p>
                  </w:txbxContent>
                </v:textbox>
              </v:rect>
            </w:pict>
          </mc:Fallback>
        </mc:AlternateContent>
      </w:r>
    </w:p>
    <w:p w14:paraId="0C0A2891" w14:textId="078E8F07" w:rsidR="00D62A6F" w:rsidRDefault="00675C32" w:rsidP="00D62A6F">
      <w:r>
        <w:rPr>
          <w:noProof/>
        </w:rPr>
        <mc:AlternateContent>
          <mc:Choice Requires="wps">
            <w:drawing>
              <wp:anchor distT="0" distB="0" distL="114300" distR="114300" simplePos="0" relativeHeight="251692032" behindDoc="0" locked="0" layoutInCell="1" allowOverlap="1" wp14:anchorId="0311B08D" wp14:editId="44A52DE6">
                <wp:simplePos x="0" y="0"/>
                <wp:positionH relativeFrom="column">
                  <wp:posOffset>609067</wp:posOffset>
                </wp:positionH>
                <wp:positionV relativeFrom="paragraph">
                  <wp:posOffset>157467</wp:posOffset>
                </wp:positionV>
                <wp:extent cx="0" cy="466791"/>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466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2A112B" id="_x0000_t32" coordsize="21600,21600" o:spt="32" o:oned="t" path="m,l21600,21600e" filled="f">
                <v:path arrowok="t" fillok="f" o:connecttype="none"/>
                <o:lock v:ext="edit" shapetype="t"/>
              </v:shapetype>
              <v:shape id="Straight Arrow Connector 36" o:spid="_x0000_s1026" type="#_x0000_t32" style="position:absolute;margin-left:47.95pt;margin-top:12.4pt;width:0;height:36.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" strokecolor="#0097ae [3044]">
                <v:stroke endarrow="block"/>
              </v:shape>
            </w:pict>
          </mc:Fallback>
        </mc:AlternateContent>
      </w:r>
    </w:p>
    <w:p w14:paraId="096158A4" w14:textId="082ECC2A" w:rsidR="00D62A6F" w:rsidRDefault="006C73E1" w:rsidP="00D62A6F">
      <w:r>
        <w:rPr>
          <w:noProof/>
        </w:rPr>
        <mc:AlternateContent>
          <mc:Choice Requires="wps">
            <w:drawing>
              <wp:anchor distT="0" distB="0" distL="114300" distR="114300" simplePos="0" relativeHeight="251677696" behindDoc="0" locked="0" layoutInCell="1" allowOverlap="1" wp14:anchorId="065B1CD6" wp14:editId="61D72189">
                <wp:simplePos x="0" y="0"/>
                <wp:positionH relativeFrom="column">
                  <wp:posOffset>2098964</wp:posOffset>
                </wp:positionH>
                <wp:positionV relativeFrom="paragraph">
                  <wp:posOffset>206988</wp:posOffset>
                </wp:positionV>
                <wp:extent cx="824878" cy="345298"/>
                <wp:effectExtent l="0" t="0" r="13335" b="17145"/>
                <wp:wrapNone/>
                <wp:docPr id="27" name="Text Box 27"/>
                <wp:cNvGraphicFramePr/>
                <a:graphic xmlns:a="http://schemas.openxmlformats.org/drawingml/2006/main">
                  <a:graphicData uri="http://schemas.microsoft.com/office/word/2010/wordprocessingShape">
                    <wps:wsp>
                      <wps:cNvSpPr txBox="1"/>
                      <wps:spPr>
                        <a:xfrm>
                          <a:off x="0" y="0"/>
                          <a:ext cx="824878" cy="345298"/>
                        </a:xfrm>
                        <a:prstGeom prst="rect">
                          <a:avLst/>
                        </a:prstGeom>
                        <a:solidFill>
                          <a:schemeClr val="lt1"/>
                        </a:solidFill>
                        <a:ln w="6350">
                          <a:solidFill>
                            <a:prstClr val="black"/>
                          </a:solidFill>
                        </a:ln>
                      </wps:spPr>
                      <wps:txbx>
                        <w:txbxContent>
                          <w:p w14:paraId="58246706" w14:textId="285D16AB" w:rsidR="006C73E1" w:rsidRPr="006C73E1" w:rsidRDefault="006C73E1">
                            <w:pPr>
                              <w:rPr>
                                <w:lang w:val="en-GB"/>
                              </w:rPr>
                            </w:pPr>
                            <w:r>
                              <w:rPr>
                                <w:lang w:val="en-G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5B1CD6" id="_x0000_t202" coordsize="21600,21600" o:spt="202" path="m,l,21600r21600,l21600,xe">
                <v:stroke joinstyle="miter"/>
                <v:path gradientshapeok="t" o:connecttype="rect"/>
              </v:shapetype>
              <v:shape id="Text Box 27" o:spid="_x0000_s1027" type="#_x0000_t202" style="position:absolute;margin-left:165.25pt;margin-top:16.3pt;width:64.95pt;height:27.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" fillcolor="white [3201]" strokeweight=".5pt">
                <v:textbox>
                  <w:txbxContent>
                    <w:p w14:paraId="58246706" w14:textId="285D16AB" w:rsidR="006C73E1" w:rsidRPr="006C73E1" w:rsidRDefault="006C73E1">
                      <w:pPr>
                        <w:rPr>
                          <w:lang w:val="en-GB"/>
                        </w:rPr>
                      </w:pPr>
                      <w:r>
                        <w:rPr>
                          <w:lang w:val="en-GB"/>
                        </w:rPr>
                        <w:t>TRUE</w:t>
                      </w:r>
                    </w:p>
                  </w:txbxContent>
                </v:textbox>
              </v:shape>
            </w:pict>
          </mc:Fallback>
        </mc:AlternateContent>
      </w:r>
      <w:r w:rsidR="006C1618">
        <w:rPr>
          <w:noProof/>
        </w:rPr>
        <mc:AlternateContent>
          <mc:Choice Requires="wps">
            <w:drawing>
              <wp:anchor distT="0" distB="0" distL="114300" distR="114300" simplePos="0" relativeHeight="251664384" behindDoc="0" locked="0" layoutInCell="1" allowOverlap="1" wp14:anchorId="1D08624A" wp14:editId="4575D03F">
                <wp:simplePos x="0" y="0"/>
                <wp:positionH relativeFrom="margin">
                  <wp:align>right</wp:align>
                </wp:positionH>
                <wp:positionV relativeFrom="paragraph">
                  <wp:posOffset>274325</wp:posOffset>
                </wp:positionV>
                <wp:extent cx="1758462" cy="786512"/>
                <wp:effectExtent l="0" t="0" r="13335" b="13970"/>
                <wp:wrapNone/>
                <wp:docPr id="14" name="Rectangle 14"/>
                <wp:cNvGraphicFramePr/>
                <a:graphic xmlns:a="http://schemas.openxmlformats.org/drawingml/2006/main">
                  <a:graphicData uri="http://schemas.microsoft.com/office/word/2010/wordprocessingShape">
                    <wps:wsp>
                      <wps:cNvSpPr/>
                      <wps:spPr>
                        <a:xfrm>
                          <a:off x="0" y="0"/>
                          <a:ext cx="1758462" cy="7865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20279" w14:textId="6F9783EA" w:rsidR="006C73E1" w:rsidRPr="006C73E1" w:rsidRDefault="006C73E1" w:rsidP="006C73E1">
                            <w:pPr>
                              <w:jc w:val="center"/>
                              <w:rPr>
                                <w:lang w:val="en-GB"/>
                              </w:rPr>
                            </w:pPr>
                            <w:r>
                              <w:rPr>
                                <w:lang w:val="en-GB"/>
                              </w:rPr>
                              <w:t>MOVE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8624A" id="Rectangle 14" o:spid="_x0000_s1028" style="position:absolute;margin-left:87.25pt;margin-top:21.6pt;width:138.45pt;height:61.95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" fillcolor="white [3201]" strokecolor="#1ab39f [3209]" strokeweight="2pt">
                <v:textbox>
                  <w:txbxContent>
                    <w:p w14:paraId="5D920279" w14:textId="6F9783EA" w:rsidR="006C73E1" w:rsidRPr="006C73E1" w:rsidRDefault="006C73E1" w:rsidP="006C73E1">
                      <w:pPr>
                        <w:jc w:val="center"/>
                        <w:rPr>
                          <w:lang w:val="en-GB"/>
                        </w:rPr>
                      </w:pPr>
                      <w:r>
                        <w:rPr>
                          <w:lang w:val="en-GB"/>
                        </w:rPr>
                        <w:t>MOVE FORWARD</w:t>
                      </w:r>
                    </w:p>
                  </w:txbxContent>
                </v:textbox>
                <w10:wrap anchorx="margin"/>
              </v:rect>
            </w:pict>
          </mc:Fallback>
        </mc:AlternateContent>
      </w:r>
      <w:r w:rsidR="00D62A6F">
        <w:rPr>
          <w:noProof/>
        </w:rPr>
        <mc:AlternateContent>
          <mc:Choice Requires="wps">
            <w:drawing>
              <wp:anchor distT="0" distB="0" distL="114300" distR="114300" simplePos="0" relativeHeight="251660288" behindDoc="0" locked="0" layoutInCell="1" allowOverlap="1" wp14:anchorId="4CD80063" wp14:editId="6F4B3CFA">
                <wp:simplePos x="0" y="0"/>
                <wp:positionH relativeFrom="column">
                  <wp:posOffset>-145473</wp:posOffset>
                </wp:positionH>
                <wp:positionV relativeFrom="paragraph">
                  <wp:posOffset>327114</wp:posOffset>
                </wp:positionV>
                <wp:extent cx="1758462" cy="786512"/>
                <wp:effectExtent l="0" t="0" r="13335" b="13970"/>
                <wp:wrapNone/>
                <wp:docPr id="11" name="Rectangle 11"/>
                <wp:cNvGraphicFramePr/>
                <a:graphic xmlns:a="http://schemas.openxmlformats.org/drawingml/2006/main">
                  <a:graphicData uri="http://schemas.microsoft.com/office/word/2010/wordprocessingShape">
                    <wps:wsp>
                      <wps:cNvSpPr/>
                      <wps:spPr>
                        <a:xfrm>
                          <a:off x="0" y="0"/>
                          <a:ext cx="1758462" cy="7865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D5AC99" w14:textId="60F14341" w:rsidR="00197903" w:rsidRPr="006C73E1" w:rsidRDefault="00197903" w:rsidP="00197903">
                            <w:pPr>
                              <w:jc w:val="center"/>
                              <w:rPr>
                                <w:rFonts w:asciiTheme="majorBidi" w:hAnsiTheme="majorBidi" w:cstheme="majorBidi"/>
                                <w:lang w:val="en-GB"/>
                              </w:rPr>
                            </w:pPr>
                            <w:r w:rsidRPr="006C73E1">
                              <w:rPr>
                                <w:rFonts w:asciiTheme="majorBidi" w:hAnsiTheme="majorBidi" w:cstheme="majorBidi"/>
                                <w:lang w:val="en-GB"/>
                              </w:rPr>
                              <w:t xml:space="preserve">SENSOR </w:t>
                            </w:r>
                          </w:p>
                          <w:p w14:paraId="22AE0EF9" w14:textId="557875B1" w:rsidR="00197903" w:rsidRPr="006C73E1" w:rsidRDefault="00197903" w:rsidP="00197903">
                            <w:pPr>
                              <w:jc w:val="center"/>
                              <w:rPr>
                                <w:rFonts w:asciiTheme="majorBidi" w:hAnsiTheme="majorBidi" w:cstheme="majorBidi"/>
                                <w:lang w:val="en-GB"/>
                              </w:rPr>
                            </w:pPr>
                            <w:r w:rsidRPr="006C73E1">
                              <w:rPr>
                                <w:rFonts w:asciiTheme="majorBidi" w:hAnsiTheme="majorBidi" w:cstheme="majorBidi"/>
                                <w:lang w:val="en-GB"/>
                              </w:rPr>
                              <w:t>L=</w:t>
                            </w:r>
                            <w:proofErr w:type="gramStart"/>
                            <w:r w:rsidRPr="006C73E1">
                              <w:rPr>
                                <w:rFonts w:asciiTheme="majorBidi" w:hAnsiTheme="majorBidi" w:cstheme="majorBidi"/>
                                <w:lang w:val="en-GB"/>
                              </w:rPr>
                              <w:t>0,R</w:t>
                            </w:r>
                            <w:proofErr w:type="gramEnd"/>
                            <w:r w:rsidRPr="006C73E1">
                              <w:rPr>
                                <w:rFonts w:asciiTheme="majorBidi" w:hAnsiTheme="majorBidi" w:cstheme="majorBidi"/>
                                <w:lang w:val="en-GB"/>
                              </w:rPr>
                              <w:t>=0,MA=1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80063" id="Rectangle 11" o:spid="_x0000_s1029" style="position:absolute;margin-left:-11.45pt;margin-top:25.75pt;width:138.45pt;height:6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" fillcolor="white [3201]" strokecolor="#1ab39f [3209]" strokeweight="2pt">
                <v:textbox>
                  <w:txbxContent>
                    <w:p w14:paraId="1BD5AC99" w14:textId="60F14341" w:rsidR="00197903" w:rsidRPr="006C73E1" w:rsidRDefault="00197903" w:rsidP="00197903">
                      <w:pPr>
                        <w:jc w:val="center"/>
                        <w:rPr>
                          <w:rFonts w:asciiTheme="majorBidi" w:hAnsiTheme="majorBidi" w:cstheme="majorBidi"/>
                          <w:lang w:val="en-GB"/>
                        </w:rPr>
                      </w:pPr>
                      <w:r w:rsidRPr="006C73E1">
                        <w:rPr>
                          <w:rFonts w:asciiTheme="majorBidi" w:hAnsiTheme="majorBidi" w:cstheme="majorBidi"/>
                          <w:lang w:val="en-GB"/>
                        </w:rPr>
                        <w:t xml:space="preserve">SENSOR </w:t>
                      </w:r>
                    </w:p>
                    <w:p w14:paraId="22AE0EF9" w14:textId="557875B1" w:rsidR="00197903" w:rsidRPr="006C73E1" w:rsidRDefault="00197903" w:rsidP="00197903">
                      <w:pPr>
                        <w:jc w:val="center"/>
                        <w:rPr>
                          <w:rFonts w:asciiTheme="majorBidi" w:hAnsiTheme="majorBidi" w:cstheme="majorBidi"/>
                          <w:lang w:val="en-GB"/>
                        </w:rPr>
                      </w:pPr>
                      <w:r w:rsidRPr="006C73E1">
                        <w:rPr>
                          <w:rFonts w:asciiTheme="majorBidi" w:hAnsiTheme="majorBidi" w:cstheme="majorBidi"/>
                          <w:lang w:val="en-GB"/>
                        </w:rPr>
                        <w:t>L=</w:t>
                      </w:r>
                      <w:proofErr w:type="gramStart"/>
                      <w:r w:rsidRPr="006C73E1">
                        <w:rPr>
                          <w:rFonts w:asciiTheme="majorBidi" w:hAnsiTheme="majorBidi" w:cstheme="majorBidi"/>
                          <w:lang w:val="en-GB"/>
                        </w:rPr>
                        <w:t>0,R</w:t>
                      </w:r>
                      <w:proofErr w:type="gramEnd"/>
                      <w:r w:rsidRPr="006C73E1">
                        <w:rPr>
                          <w:rFonts w:asciiTheme="majorBidi" w:hAnsiTheme="majorBidi" w:cstheme="majorBidi"/>
                          <w:lang w:val="en-GB"/>
                        </w:rPr>
                        <w:t>=0,MA=1</w:t>
                      </w:r>
                    </w:p>
                  </w:txbxContent>
                </v:textbox>
              </v:rect>
            </w:pict>
          </mc:Fallback>
        </mc:AlternateContent>
      </w:r>
    </w:p>
    <w:p w14:paraId="65139C0A" w14:textId="3C560FF6" w:rsidR="00D62A6F" w:rsidRDefault="00D62A6F" w:rsidP="00D62A6F"/>
    <w:p w14:paraId="4CAF3286" w14:textId="4294F34F" w:rsidR="00D62A6F" w:rsidRDefault="006C73E1" w:rsidP="00D62A6F">
      <w:r>
        <w:rPr>
          <w:noProof/>
        </w:rPr>
        <mc:AlternateContent>
          <mc:Choice Requires="wps">
            <w:drawing>
              <wp:anchor distT="0" distB="0" distL="114300" distR="114300" simplePos="0" relativeHeight="251673600" behindDoc="0" locked="0" layoutInCell="1" allowOverlap="1" wp14:anchorId="674703AD" wp14:editId="05110DE4">
                <wp:simplePos x="0" y="0"/>
                <wp:positionH relativeFrom="column">
                  <wp:posOffset>1612841</wp:posOffset>
                </wp:positionH>
                <wp:positionV relativeFrom="paragraph">
                  <wp:posOffset>25946</wp:posOffset>
                </wp:positionV>
                <wp:extent cx="2084723" cy="6395"/>
                <wp:effectExtent l="0" t="57150" r="29845" b="88900"/>
                <wp:wrapNone/>
                <wp:docPr id="23" name="Straight Arrow Connector 23"/>
                <wp:cNvGraphicFramePr/>
                <a:graphic xmlns:a="http://schemas.openxmlformats.org/drawingml/2006/main">
                  <a:graphicData uri="http://schemas.microsoft.com/office/word/2010/wordprocessingShape">
                    <wps:wsp>
                      <wps:cNvCnPr/>
                      <wps:spPr>
                        <a:xfrm>
                          <a:off x="0" y="0"/>
                          <a:ext cx="2084723" cy="6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8BA91" id="Straight Arrow Connector 23" o:spid="_x0000_s1026" type="#_x0000_t32" style="position:absolute;margin-left:127pt;margin-top:2.05pt;width:164.15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" strokecolor="#0097ae [3044]">
                <v:stroke endarrow="block"/>
              </v:shape>
            </w:pict>
          </mc:Fallback>
        </mc:AlternateContent>
      </w:r>
    </w:p>
    <w:p w14:paraId="3498BB5A" w14:textId="0D6B6AD1" w:rsidR="00D62A6F" w:rsidRDefault="006C73E1" w:rsidP="00D62A6F">
      <w:r>
        <w:rPr>
          <w:noProof/>
        </w:rPr>
        <mc:AlternateContent>
          <mc:Choice Requires="wps">
            <w:drawing>
              <wp:anchor distT="0" distB="0" distL="114300" distR="114300" simplePos="0" relativeHeight="251678720" behindDoc="0" locked="0" layoutInCell="1" allowOverlap="1" wp14:anchorId="5143A18A" wp14:editId="6CED8D65">
                <wp:simplePos x="0" y="0"/>
                <wp:positionH relativeFrom="column">
                  <wp:posOffset>-573560</wp:posOffset>
                </wp:positionH>
                <wp:positionV relativeFrom="paragraph">
                  <wp:posOffset>177769</wp:posOffset>
                </wp:positionV>
                <wp:extent cx="613863" cy="351692"/>
                <wp:effectExtent l="0" t="0" r="15240" b="10795"/>
                <wp:wrapNone/>
                <wp:docPr id="29" name="Text Box 29"/>
                <wp:cNvGraphicFramePr/>
                <a:graphic xmlns:a="http://schemas.openxmlformats.org/drawingml/2006/main">
                  <a:graphicData uri="http://schemas.microsoft.com/office/word/2010/wordprocessingShape">
                    <wps:wsp>
                      <wps:cNvSpPr txBox="1"/>
                      <wps:spPr>
                        <a:xfrm>
                          <a:off x="0" y="0"/>
                          <a:ext cx="613863" cy="351692"/>
                        </a:xfrm>
                        <a:prstGeom prst="rect">
                          <a:avLst/>
                        </a:prstGeom>
                        <a:solidFill>
                          <a:schemeClr val="lt1"/>
                        </a:solidFill>
                        <a:ln w="6350">
                          <a:solidFill>
                            <a:prstClr val="black"/>
                          </a:solidFill>
                        </a:ln>
                      </wps:spPr>
                      <wps:txbx>
                        <w:txbxContent>
                          <w:p w14:paraId="4ABCBD80" w14:textId="3F98635D" w:rsidR="006C73E1" w:rsidRPr="006C73E1" w:rsidRDefault="006C73E1">
                            <w:pPr>
                              <w:rPr>
                                <w:lang w:val="en-GB"/>
                              </w:rPr>
                            </w:pPr>
                            <w:r>
                              <w:rPr>
                                <w:lang w:val="en-G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A18A" id="Text Box 29" o:spid="_x0000_s1030" type="#_x0000_t202" style="position:absolute;margin-left:-45.15pt;margin-top:14pt;width:48.35pt;height:2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" fillcolor="white [3201]" strokeweight=".5pt">
                <v:textbox>
                  <w:txbxContent>
                    <w:p w14:paraId="4ABCBD80" w14:textId="3F98635D" w:rsidR="006C73E1" w:rsidRPr="006C73E1" w:rsidRDefault="006C73E1">
                      <w:pPr>
                        <w:rPr>
                          <w:lang w:val="en-GB"/>
                        </w:rPr>
                      </w:pPr>
                      <w:r>
                        <w:rPr>
                          <w:lang w:val="en-GB"/>
                        </w:rPr>
                        <w:t>FALSE</w:t>
                      </w:r>
                    </w:p>
                  </w:txbxContent>
                </v:textbox>
              </v:shape>
            </w:pict>
          </mc:Fallback>
        </mc:AlternateContent>
      </w:r>
    </w:p>
    <w:p w14:paraId="6E2E78EC" w14:textId="563BADF6" w:rsidR="00D62A6F" w:rsidRDefault="006C73E1" w:rsidP="00D62A6F">
      <w:r>
        <w:rPr>
          <w:noProof/>
        </w:rPr>
        <mc:AlternateContent>
          <mc:Choice Requires="wps">
            <w:drawing>
              <wp:anchor distT="0" distB="0" distL="114300" distR="114300" simplePos="0" relativeHeight="251684864" behindDoc="0" locked="0" layoutInCell="1" allowOverlap="1" wp14:anchorId="4F5BC21D" wp14:editId="354962C3">
                <wp:simplePos x="0" y="0"/>
                <wp:positionH relativeFrom="column">
                  <wp:posOffset>2129746</wp:posOffset>
                </wp:positionH>
                <wp:positionV relativeFrom="paragraph">
                  <wp:posOffset>233192</wp:posOffset>
                </wp:positionV>
                <wp:extent cx="824878" cy="345298"/>
                <wp:effectExtent l="0" t="0" r="13335" b="17145"/>
                <wp:wrapNone/>
                <wp:docPr id="32" name="Text Box 32"/>
                <wp:cNvGraphicFramePr/>
                <a:graphic xmlns:a="http://schemas.openxmlformats.org/drawingml/2006/main">
                  <a:graphicData uri="http://schemas.microsoft.com/office/word/2010/wordprocessingShape">
                    <wps:wsp>
                      <wps:cNvSpPr txBox="1"/>
                      <wps:spPr>
                        <a:xfrm>
                          <a:off x="0" y="0"/>
                          <a:ext cx="824878" cy="345298"/>
                        </a:xfrm>
                        <a:prstGeom prst="rect">
                          <a:avLst/>
                        </a:prstGeom>
                        <a:solidFill>
                          <a:schemeClr val="lt1"/>
                        </a:solidFill>
                        <a:ln w="6350">
                          <a:solidFill>
                            <a:prstClr val="black"/>
                          </a:solidFill>
                        </a:ln>
                      </wps:spPr>
                      <wps:txbx>
                        <w:txbxContent>
                          <w:p w14:paraId="4F263968" w14:textId="77777777" w:rsidR="006C73E1" w:rsidRPr="006C73E1" w:rsidRDefault="006C73E1" w:rsidP="006C73E1">
                            <w:pPr>
                              <w:rPr>
                                <w:lang w:val="en-GB"/>
                              </w:rPr>
                            </w:pPr>
                            <w:r>
                              <w:rPr>
                                <w:lang w:val="en-G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5BC21D" id="Text Box 32" o:spid="_x0000_s1031" type="#_x0000_t202" style="position:absolute;margin-left:167.7pt;margin-top:18.35pt;width:64.95pt;height:27.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" fillcolor="white [3201]" strokeweight=".5pt">
                <v:textbox>
                  <w:txbxContent>
                    <w:p w14:paraId="4F263968" w14:textId="77777777" w:rsidR="006C73E1" w:rsidRPr="006C73E1" w:rsidRDefault="006C73E1" w:rsidP="006C73E1">
                      <w:pPr>
                        <w:rPr>
                          <w:lang w:val="en-GB"/>
                        </w:rPr>
                      </w:pPr>
                      <w:r>
                        <w:rPr>
                          <w:lang w:val="en-GB"/>
                        </w:rPr>
                        <w:t>TRUE</w:t>
                      </w:r>
                    </w:p>
                  </w:txbxContent>
                </v:textbox>
              </v:shape>
            </w:pict>
          </mc:Fallback>
        </mc:AlternateContent>
      </w:r>
      <w:r w:rsidR="00D62A6F">
        <w:rPr>
          <w:noProof/>
        </w:rPr>
        <mc:AlternateContent>
          <mc:Choice Requires="wps">
            <w:drawing>
              <wp:anchor distT="0" distB="0" distL="114300" distR="114300" simplePos="0" relativeHeight="251661312" behindDoc="0" locked="0" layoutInCell="1" allowOverlap="1" wp14:anchorId="4687700D" wp14:editId="7A54ECFF">
                <wp:simplePos x="0" y="0"/>
                <wp:positionH relativeFrom="column">
                  <wp:posOffset>-158262</wp:posOffset>
                </wp:positionH>
                <wp:positionV relativeFrom="paragraph">
                  <wp:posOffset>251509</wp:posOffset>
                </wp:positionV>
                <wp:extent cx="1784040" cy="920794"/>
                <wp:effectExtent l="0" t="0" r="26035" b="12700"/>
                <wp:wrapNone/>
                <wp:docPr id="12" name="Rectangle 12"/>
                <wp:cNvGraphicFramePr/>
                <a:graphic xmlns:a="http://schemas.openxmlformats.org/drawingml/2006/main">
                  <a:graphicData uri="http://schemas.microsoft.com/office/word/2010/wordprocessingShape">
                    <wps:wsp>
                      <wps:cNvSpPr/>
                      <wps:spPr>
                        <a:xfrm>
                          <a:off x="0" y="0"/>
                          <a:ext cx="1784040" cy="9207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14FC22" w14:textId="77777777"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 xml:space="preserve">SENSOR </w:t>
                            </w:r>
                          </w:p>
                          <w:p w14:paraId="6B1963D0" w14:textId="07EEBD9A"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L=</w:t>
                            </w:r>
                            <w:proofErr w:type="gramStart"/>
                            <w:r w:rsidRPr="006C73E1">
                              <w:rPr>
                                <w:rFonts w:asciiTheme="majorBidi" w:hAnsiTheme="majorBidi" w:cstheme="majorBidi"/>
                                <w:lang w:val="en-GB"/>
                              </w:rPr>
                              <w:t>1</w:t>
                            </w:r>
                            <w:r w:rsidRPr="006C73E1">
                              <w:rPr>
                                <w:rFonts w:asciiTheme="majorBidi" w:hAnsiTheme="majorBidi" w:cstheme="majorBidi"/>
                                <w:lang w:val="en-GB"/>
                              </w:rPr>
                              <w:t>,R</w:t>
                            </w:r>
                            <w:proofErr w:type="gramEnd"/>
                            <w:r w:rsidRPr="006C73E1">
                              <w:rPr>
                                <w:rFonts w:asciiTheme="majorBidi" w:hAnsiTheme="majorBidi" w:cstheme="majorBidi"/>
                                <w:lang w:val="en-GB"/>
                              </w:rPr>
                              <w:t>=0,MA=</w:t>
                            </w:r>
                            <w:r w:rsidRPr="006C73E1">
                              <w:rPr>
                                <w:rFonts w:asciiTheme="majorBidi" w:hAnsiTheme="majorBidi" w:cstheme="majorBidi"/>
                                <w:lang w:val="en-GB"/>
                              </w:rPr>
                              <w:t>0</w:t>
                            </w:r>
                          </w:p>
                          <w:p w14:paraId="0BBA04C0" w14:textId="77777777" w:rsidR="006C73E1" w:rsidRDefault="006C73E1" w:rsidP="006C73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7700D" id="Rectangle 12" o:spid="_x0000_s1032" style="position:absolute;margin-left:-12.45pt;margin-top:19.8pt;width:140.5pt;height: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" fillcolor="white [3201]" strokecolor="#1ab39f [3209]" strokeweight="2pt">
                <v:textbox>
                  <w:txbxContent>
                    <w:p w14:paraId="2714FC22" w14:textId="77777777"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 xml:space="preserve">SENSOR </w:t>
                      </w:r>
                    </w:p>
                    <w:p w14:paraId="6B1963D0" w14:textId="07EEBD9A"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L=</w:t>
                      </w:r>
                      <w:proofErr w:type="gramStart"/>
                      <w:r w:rsidRPr="006C73E1">
                        <w:rPr>
                          <w:rFonts w:asciiTheme="majorBidi" w:hAnsiTheme="majorBidi" w:cstheme="majorBidi"/>
                          <w:lang w:val="en-GB"/>
                        </w:rPr>
                        <w:t>1</w:t>
                      </w:r>
                      <w:r w:rsidRPr="006C73E1">
                        <w:rPr>
                          <w:rFonts w:asciiTheme="majorBidi" w:hAnsiTheme="majorBidi" w:cstheme="majorBidi"/>
                          <w:lang w:val="en-GB"/>
                        </w:rPr>
                        <w:t>,R</w:t>
                      </w:r>
                      <w:proofErr w:type="gramEnd"/>
                      <w:r w:rsidRPr="006C73E1">
                        <w:rPr>
                          <w:rFonts w:asciiTheme="majorBidi" w:hAnsiTheme="majorBidi" w:cstheme="majorBidi"/>
                          <w:lang w:val="en-GB"/>
                        </w:rPr>
                        <w:t>=0,MA=</w:t>
                      </w:r>
                      <w:r w:rsidRPr="006C73E1">
                        <w:rPr>
                          <w:rFonts w:asciiTheme="majorBidi" w:hAnsiTheme="majorBidi" w:cstheme="majorBidi"/>
                          <w:lang w:val="en-GB"/>
                        </w:rPr>
                        <w:t>0</w:t>
                      </w:r>
                    </w:p>
                    <w:p w14:paraId="0BBA04C0" w14:textId="77777777" w:rsidR="006C73E1" w:rsidRDefault="006C73E1" w:rsidP="006C73E1">
                      <w:pPr>
                        <w:jc w:val="center"/>
                      </w:pPr>
                    </w:p>
                  </w:txbxContent>
                </v:textbox>
              </v:rect>
            </w:pict>
          </mc:Fallback>
        </mc:AlternateContent>
      </w:r>
    </w:p>
    <w:p w14:paraId="02C188A5" w14:textId="4C370DFB" w:rsidR="00D62A6F" w:rsidRDefault="006C1618" w:rsidP="00D62A6F">
      <w:r>
        <w:rPr>
          <w:noProof/>
        </w:rPr>
        <mc:AlternateContent>
          <mc:Choice Requires="wps">
            <w:drawing>
              <wp:anchor distT="0" distB="0" distL="114300" distR="114300" simplePos="0" relativeHeight="251666432" behindDoc="0" locked="0" layoutInCell="1" allowOverlap="1" wp14:anchorId="244F50F7" wp14:editId="29AB3EAC">
                <wp:simplePos x="0" y="0"/>
                <wp:positionH relativeFrom="margin">
                  <wp:align>right</wp:align>
                </wp:positionH>
                <wp:positionV relativeFrom="paragraph">
                  <wp:posOffset>9520</wp:posOffset>
                </wp:positionV>
                <wp:extent cx="1758462" cy="786512"/>
                <wp:effectExtent l="0" t="0" r="13335" b="13970"/>
                <wp:wrapNone/>
                <wp:docPr id="15" name="Rectangle 15"/>
                <wp:cNvGraphicFramePr/>
                <a:graphic xmlns:a="http://schemas.openxmlformats.org/drawingml/2006/main">
                  <a:graphicData uri="http://schemas.microsoft.com/office/word/2010/wordprocessingShape">
                    <wps:wsp>
                      <wps:cNvSpPr/>
                      <wps:spPr>
                        <a:xfrm>
                          <a:off x="0" y="0"/>
                          <a:ext cx="1758462" cy="7865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F1AF09" w14:textId="5D2F2A18" w:rsidR="006C73E1" w:rsidRPr="006C73E1" w:rsidRDefault="006C73E1" w:rsidP="006C73E1">
                            <w:pPr>
                              <w:jc w:val="center"/>
                              <w:rPr>
                                <w:lang w:val="en-GB"/>
                              </w:rPr>
                            </w:pPr>
                            <w:r>
                              <w:rPr>
                                <w:lang w:val="en-GB"/>
                              </w:rPr>
                              <w:t>MOVE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F50F7" id="Rectangle 15" o:spid="_x0000_s1033" style="position:absolute;margin-left:87.25pt;margin-top:.75pt;width:138.45pt;height:61.95pt;z-index:2516664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" fillcolor="white [3201]" strokecolor="#1ab39f [3209]" strokeweight="2pt">
                <v:textbox>
                  <w:txbxContent>
                    <w:p w14:paraId="54F1AF09" w14:textId="5D2F2A18" w:rsidR="006C73E1" w:rsidRPr="006C73E1" w:rsidRDefault="006C73E1" w:rsidP="006C73E1">
                      <w:pPr>
                        <w:jc w:val="center"/>
                        <w:rPr>
                          <w:lang w:val="en-GB"/>
                        </w:rPr>
                      </w:pPr>
                      <w:r>
                        <w:rPr>
                          <w:lang w:val="en-GB"/>
                        </w:rPr>
                        <w:t>MOVE LEFT</w:t>
                      </w:r>
                    </w:p>
                  </w:txbxContent>
                </v:textbox>
                <w10:wrap anchorx="margin"/>
              </v:rect>
            </w:pict>
          </mc:Fallback>
        </mc:AlternateContent>
      </w:r>
    </w:p>
    <w:p w14:paraId="09CC1536" w14:textId="73D0E9ED" w:rsidR="00D62A6F" w:rsidRDefault="006C73E1" w:rsidP="00D62A6F">
      <w:r>
        <w:rPr>
          <w:noProof/>
        </w:rPr>
        <mc:AlternateContent>
          <mc:Choice Requires="wps">
            <w:drawing>
              <wp:anchor distT="0" distB="0" distL="114300" distR="114300" simplePos="0" relativeHeight="251674624" behindDoc="0" locked="0" layoutInCell="1" allowOverlap="1" wp14:anchorId="1EAA1FAD" wp14:editId="2F62577B">
                <wp:simplePos x="0" y="0"/>
                <wp:positionH relativeFrom="column">
                  <wp:posOffset>1632172</wp:posOffset>
                </wp:positionH>
                <wp:positionV relativeFrom="paragraph">
                  <wp:posOffset>52652</wp:posOffset>
                </wp:positionV>
                <wp:extent cx="2065522" cy="12789"/>
                <wp:effectExtent l="0" t="57150" r="30480" b="101600"/>
                <wp:wrapNone/>
                <wp:docPr id="24" name="Straight Arrow Connector 24"/>
                <wp:cNvGraphicFramePr/>
                <a:graphic xmlns:a="http://schemas.openxmlformats.org/drawingml/2006/main">
                  <a:graphicData uri="http://schemas.microsoft.com/office/word/2010/wordprocessingShape">
                    <wps:wsp>
                      <wps:cNvCnPr/>
                      <wps:spPr>
                        <a:xfrm>
                          <a:off x="0" y="0"/>
                          <a:ext cx="2065522" cy="12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E0B45" id="Straight Arrow Connector 24" o:spid="_x0000_s1026" type="#_x0000_t32" style="position:absolute;margin-left:128.5pt;margin-top:4.15pt;width:162.65pt;height: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" strokecolor="#0097ae [3044]">
                <v:stroke endarrow="block"/>
              </v:shape>
            </w:pict>
          </mc:Fallback>
        </mc:AlternateContent>
      </w:r>
    </w:p>
    <w:p w14:paraId="115AD0ED" w14:textId="31584B97" w:rsidR="00D62A6F" w:rsidRDefault="006C73E1" w:rsidP="00D62A6F">
      <w:r>
        <w:rPr>
          <w:noProof/>
        </w:rPr>
        <mc:AlternateContent>
          <mc:Choice Requires="wps">
            <w:drawing>
              <wp:anchor distT="0" distB="0" distL="114300" distR="114300" simplePos="0" relativeHeight="251688960" behindDoc="0" locked="0" layoutInCell="1" allowOverlap="1" wp14:anchorId="6D32D82F" wp14:editId="3775D803">
                <wp:simplePos x="0" y="0"/>
                <wp:positionH relativeFrom="leftMargin">
                  <wp:align>right</wp:align>
                </wp:positionH>
                <wp:positionV relativeFrom="paragraph">
                  <wp:posOffset>216122</wp:posOffset>
                </wp:positionV>
                <wp:extent cx="613863" cy="351692"/>
                <wp:effectExtent l="0" t="0" r="15240" b="10795"/>
                <wp:wrapNone/>
                <wp:docPr id="34" name="Text Box 34"/>
                <wp:cNvGraphicFramePr/>
                <a:graphic xmlns:a="http://schemas.openxmlformats.org/drawingml/2006/main">
                  <a:graphicData uri="http://schemas.microsoft.com/office/word/2010/wordprocessingShape">
                    <wps:wsp>
                      <wps:cNvSpPr txBox="1"/>
                      <wps:spPr>
                        <a:xfrm>
                          <a:off x="0" y="0"/>
                          <a:ext cx="613863" cy="351692"/>
                        </a:xfrm>
                        <a:prstGeom prst="rect">
                          <a:avLst/>
                        </a:prstGeom>
                        <a:solidFill>
                          <a:schemeClr val="lt1"/>
                        </a:solidFill>
                        <a:ln w="6350">
                          <a:solidFill>
                            <a:prstClr val="black"/>
                          </a:solidFill>
                        </a:ln>
                      </wps:spPr>
                      <wps:txbx>
                        <w:txbxContent>
                          <w:p w14:paraId="74A2484B" w14:textId="77777777" w:rsidR="006C73E1" w:rsidRPr="006C73E1" w:rsidRDefault="006C73E1" w:rsidP="006C73E1">
                            <w:pPr>
                              <w:rPr>
                                <w:lang w:val="en-GB"/>
                              </w:rPr>
                            </w:pPr>
                            <w:r>
                              <w:rPr>
                                <w:lang w:val="en-G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2D82F" id="Text Box 34" o:spid="_x0000_s1034" type="#_x0000_t202" style="position:absolute;margin-left:-2.85pt;margin-top:17pt;width:48.35pt;height:27.7pt;z-index:2516889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" fillcolor="white [3201]" strokeweight=".5pt">
                <v:textbox>
                  <w:txbxContent>
                    <w:p w14:paraId="74A2484B" w14:textId="77777777" w:rsidR="006C73E1" w:rsidRPr="006C73E1" w:rsidRDefault="006C73E1" w:rsidP="006C73E1">
                      <w:pPr>
                        <w:rPr>
                          <w:lang w:val="en-GB"/>
                        </w:rPr>
                      </w:pPr>
                      <w:r>
                        <w:rPr>
                          <w:lang w:val="en-GB"/>
                        </w:rPr>
                        <w:t>FALSE</w:t>
                      </w:r>
                    </w:p>
                  </w:txbxContent>
                </v:textbox>
                <w10:wrap anchorx="margin"/>
              </v:shape>
            </w:pict>
          </mc:Fallback>
        </mc:AlternateContent>
      </w:r>
    </w:p>
    <w:p w14:paraId="009419BB" w14:textId="64CA66C8" w:rsidR="00D62A6F" w:rsidRDefault="00D62A6F" w:rsidP="00D62A6F">
      <w:r>
        <w:rPr>
          <w:noProof/>
        </w:rPr>
        <mc:AlternateContent>
          <mc:Choice Requires="wps">
            <w:drawing>
              <wp:anchor distT="0" distB="0" distL="114300" distR="114300" simplePos="0" relativeHeight="251662336" behindDoc="0" locked="0" layoutInCell="1" allowOverlap="1" wp14:anchorId="0C8AAA7B" wp14:editId="4C85A6FE">
                <wp:simplePos x="0" y="0"/>
                <wp:positionH relativeFrom="column">
                  <wp:posOffset>-164656</wp:posOffset>
                </wp:positionH>
                <wp:positionV relativeFrom="paragraph">
                  <wp:posOffset>286612</wp:posOffset>
                </wp:positionV>
                <wp:extent cx="1745673" cy="965556"/>
                <wp:effectExtent l="0" t="0" r="26035" b="25400"/>
                <wp:wrapNone/>
                <wp:docPr id="13" name="Rectangle 13"/>
                <wp:cNvGraphicFramePr/>
                <a:graphic xmlns:a="http://schemas.openxmlformats.org/drawingml/2006/main">
                  <a:graphicData uri="http://schemas.microsoft.com/office/word/2010/wordprocessingShape">
                    <wps:wsp>
                      <wps:cNvSpPr/>
                      <wps:spPr>
                        <a:xfrm>
                          <a:off x="0" y="0"/>
                          <a:ext cx="1745673" cy="9655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644992" w14:textId="77777777"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 xml:space="preserve">SENSOR </w:t>
                            </w:r>
                          </w:p>
                          <w:p w14:paraId="28674413" w14:textId="3D3C420E"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L=</w:t>
                            </w:r>
                            <w:proofErr w:type="gramStart"/>
                            <w:r w:rsidRPr="006C73E1">
                              <w:rPr>
                                <w:rFonts w:asciiTheme="majorBidi" w:hAnsiTheme="majorBidi" w:cstheme="majorBidi"/>
                                <w:lang w:val="en-GB"/>
                              </w:rPr>
                              <w:t>0,R</w:t>
                            </w:r>
                            <w:proofErr w:type="gramEnd"/>
                            <w:r w:rsidRPr="006C73E1">
                              <w:rPr>
                                <w:rFonts w:asciiTheme="majorBidi" w:hAnsiTheme="majorBidi" w:cstheme="majorBidi"/>
                                <w:lang w:val="en-GB"/>
                              </w:rPr>
                              <w:t>=</w:t>
                            </w:r>
                            <w:r w:rsidRPr="006C73E1">
                              <w:rPr>
                                <w:rFonts w:asciiTheme="majorBidi" w:hAnsiTheme="majorBidi" w:cstheme="majorBidi"/>
                                <w:lang w:val="en-GB"/>
                              </w:rPr>
                              <w:t>1</w:t>
                            </w:r>
                            <w:r w:rsidRPr="006C73E1">
                              <w:rPr>
                                <w:rFonts w:asciiTheme="majorBidi" w:hAnsiTheme="majorBidi" w:cstheme="majorBidi"/>
                                <w:lang w:val="en-GB"/>
                              </w:rPr>
                              <w:t>,MA=</w:t>
                            </w:r>
                            <w:r w:rsidRPr="006C73E1">
                              <w:rPr>
                                <w:rFonts w:asciiTheme="majorBidi" w:hAnsiTheme="majorBidi" w:cstheme="majorBidi"/>
                                <w:lang w:val="en-GB"/>
                              </w:rPr>
                              <w:t>0</w:t>
                            </w:r>
                          </w:p>
                          <w:p w14:paraId="1005E096" w14:textId="77777777" w:rsidR="006C73E1" w:rsidRDefault="006C73E1" w:rsidP="006C73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AA7B" id="Rectangle 13" o:spid="_x0000_s1035" style="position:absolute;margin-left:-12.95pt;margin-top:22.55pt;width:137.45pt;height:7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" fillcolor="white [3201]" strokecolor="#1ab39f [3209]" strokeweight="2pt">
                <v:textbox>
                  <w:txbxContent>
                    <w:p w14:paraId="3E644992" w14:textId="77777777"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 xml:space="preserve">SENSOR </w:t>
                      </w:r>
                    </w:p>
                    <w:p w14:paraId="28674413" w14:textId="3D3C420E"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L=</w:t>
                      </w:r>
                      <w:proofErr w:type="gramStart"/>
                      <w:r w:rsidRPr="006C73E1">
                        <w:rPr>
                          <w:rFonts w:asciiTheme="majorBidi" w:hAnsiTheme="majorBidi" w:cstheme="majorBidi"/>
                          <w:lang w:val="en-GB"/>
                        </w:rPr>
                        <w:t>0,R</w:t>
                      </w:r>
                      <w:proofErr w:type="gramEnd"/>
                      <w:r w:rsidRPr="006C73E1">
                        <w:rPr>
                          <w:rFonts w:asciiTheme="majorBidi" w:hAnsiTheme="majorBidi" w:cstheme="majorBidi"/>
                          <w:lang w:val="en-GB"/>
                        </w:rPr>
                        <w:t>=</w:t>
                      </w:r>
                      <w:r w:rsidRPr="006C73E1">
                        <w:rPr>
                          <w:rFonts w:asciiTheme="majorBidi" w:hAnsiTheme="majorBidi" w:cstheme="majorBidi"/>
                          <w:lang w:val="en-GB"/>
                        </w:rPr>
                        <w:t>1</w:t>
                      </w:r>
                      <w:r w:rsidRPr="006C73E1">
                        <w:rPr>
                          <w:rFonts w:asciiTheme="majorBidi" w:hAnsiTheme="majorBidi" w:cstheme="majorBidi"/>
                          <w:lang w:val="en-GB"/>
                        </w:rPr>
                        <w:t>,MA=</w:t>
                      </w:r>
                      <w:r w:rsidRPr="006C73E1">
                        <w:rPr>
                          <w:rFonts w:asciiTheme="majorBidi" w:hAnsiTheme="majorBidi" w:cstheme="majorBidi"/>
                          <w:lang w:val="en-GB"/>
                        </w:rPr>
                        <w:t>0</w:t>
                      </w:r>
                    </w:p>
                    <w:p w14:paraId="1005E096" w14:textId="77777777" w:rsidR="006C73E1" w:rsidRDefault="006C73E1" w:rsidP="006C73E1">
                      <w:pPr>
                        <w:jc w:val="center"/>
                      </w:pPr>
                    </w:p>
                  </w:txbxContent>
                </v:textbox>
              </v:rect>
            </w:pict>
          </mc:Fallback>
        </mc:AlternateContent>
      </w:r>
    </w:p>
    <w:p w14:paraId="785F09B1" w14:textId="462608F0" w:rsidR="00D62A6F" w:rsidRDefault="006C73E1" w:rsidP="00D62A6F">
      <w:r>
        <w:rPr>
          <w:noProof/>
        </w:rPr>
        <mc:AlternateContent>
          <mc:Choice Requires="wps">
            <w:drawing>
              <wp:anchor distT="0" distB="0" distL="114300" distR="114300" simplePos="0" relativeHeight="251682816" behindDoc="0" locked="0" layoutInCell="1" allowOverlap="1" wp14:anchorId="1C5FD9AA" wp14:editId="5B042E2B">
                <wp:simplePos x="0" y="0"/>
                <wp:positionH relativeFrom="column">
                  <wp:posOffset>2123147</wp:posOffset>
                </wp:positionH>
                <wp:positionV relativeFrom="paragraph">
                  <wp:posOffset>54073</wp:posOffset>
                </wp:positionV>
                <wp:extent cx="824878" cy="345298"/>
                <wp:effectExtent l="0" t="0" r="13335" b="17145"/>
                <wp:wrapNone/>
                <wp:docPr id="31" name="Text Box 31"/>
                <wp:cNvGraphicFramePr/>
                <a:graphic xmlns:a="http://schemas.openxmlformats.org/drawingml/2006/main">
                  <a:graphicData uri="http://schemas.microsoft.com/office/word/2010/wordprocessingShape">
                    <wps:wsp>
                      <wps:cNvSpPr txBox="1"/>
                      <wps:spPr>
                        <a:xfrm>
                          <a:off x="0" y="0"/>
                          <a:ext cx="824878" cy="345298"/>
                        </a:xfrm>
                        <a:prstGeom prst="rect">
                          <a:avLst/>
                        </a:prstGeom>
                        <a:solidFill>
                          <a:schemeClr val="lt1"/>
                        </a:solidFill>
                        <a:ln w="6350">
                          <a:solidFill>
                            <a:prstClr val="black"/>
                          </a:solidFill>
                        </a:ln>
                      </wps:spPr>
                      <wps:txbx>
                        <w:txbxContent>
                          <w:p w14:paraId="5D52DFC5" w14:textId="77777777" w:rsidR="006C73E1" w:rsidRPr="006C73E1" w:rsidRDefault="006C73E1" w:rsidP="006C73E1">
                            <w:pPr>
                              <w:rPr>
                                <w:lang w:val="en-GB"/>
                              </w:rPr>
                            </w:pPr>
                            <w:r>
                              <w:rPr>
                                <w:lang w:val="en-G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FD9AA" id="Text Box 31" o:spid="_x0000_s1036" type="#_x0000_t202" style="position:absolute;margin-left:167.2pt;margin-top:4.25pt;width:64.95pt;height:27.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" fillcolor="white [3201]" strokeweight=".5pt">
                <v:textbox>
                  <w:txbxContent>
                    <w:p w14:paraId="5D52DFC5" w14:textId="77777777" w:rsidR="006C73E1" w:rsidRPr="006C73E1" w:rsidRDefault="006C73E1" w:rsidP="006C73E1">
                      <w:pPr>
                        <w:rPr>
                          <w:lang w:val="en-GB"/>
                        </w:rPr>
                      </w:pPr>
                      <w:r>
                        <w:rPr>
                          <w:lang w:val="en-GB"/>
                        </w:rPr>
                        <w:t>TRUE</w:t>
                      </w:r>
                    </w:p>
                  </w:txbxContent>
                </v:textbox>
              </v:shape>
            </w:pict>
          </mc:Fallback>
        </mc:AlternateContent>
      </w:r>
      <w:r w:rsidR="006C1618">
        <w:rPr>
          <w:noProof/>
        </w:rPr>
        <mc:AlternateContent>
          <mc:Choice Requires="wps">
            <w:drawing>
              <wp:anchor distT="0" distB="0" distL="114300" distR="114300" simplePos="0" relativeHeight="251668480" behindDoc="0" locked="0" layoutInCell="1" allowOverlap="1" wp14:anchorId="3BA7966D" wp14:editId="634355EA">
                <wp:simplePos x="0" y="0"/>
                <wp:positionH relativeFrom="margin">
                  <wp:align>right</wp:align>
                </wp:positionH>
                <wp:positionV relativeFrom="paragraph">
                  <wp:posOffset>98549</wp:posOffset>
                </wp:positionV>
                <wp:extent cx="1758462" cy="786512"/>
                <wp:effectExtent l="0" t="0" r="13335" b="13970"/>
                <wp:wrapNone/>
                <wp:docPr id="16" name="Rectangle 16"/>
                <wp:cNvGraphicFramePr/>
                <a:graphic xmlns:a="http://schemas.openxmlformats.org/drawingml/2006/main">
                  <a:graphicData uri="http://schemas.microsoft.com/office/word/2010/wordprocessingShape">
                    <wps:wsp>
                      <wps:cNvSpPr/>
                      <wps:spPr>
                        <a:xfrm>
                          <a:off x="0" y="0"/>
                          <a:ext cx="1758462" cy="7865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C1273E" w14:textId="5418AD97" w:rsidR="006C73E1" w:rsidRPr="006C73E1" w:rsidRDefault="006C73E1" w:rsidP="006C73E1">
                            <w:pPr>
                              <w:jc w:val="center"/>
                              <w:rPr>
                                <w:lang w:val="en-GB"/>
                              </w:rPr>
                            </w:pPr>
                            <w:r>
                              <w:rPr>
                                <w:lang w:val="en-GB"/>
                              </w:rPr>
                              <w:t>MOVE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7966D" id="Rectangle 16" o:spid="_x0000_s1037" style="position:absolute;margin-left:87.25pt;margin-top:7.75pt;width:138.45pt;height:61.95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" fillcolor="white [3201]" strokecolor="#1ab39f [3209]" strokeweight="2pt">
                <v:textbox>
                  <w:txbxContent>
                    <w:p w14:paraId="32C1273E" w14:textId="5418AD97" w:rsidR="006C73E1" w:rsidRPr="006C73E1" w:rsidRDefault="006C73E1" w:rsidP="006C73E1">
                      <w:pPr>
                        <w:jc w:val="center"/>
                        <w:rPr>
                          <w:lang w:val="en-GB"/>
                        </w:rPr>
                      </w:pPr>
                      <w:r>
                        <w:rPr>
                          <w:lang w:val="en-GB"/>
                        </w:rPr>
                        <w:t>MOVE RIGHT</w:t>
                      </w:r>
                    </w:p>
                  </w:txbxContent>
                </v:textbox>
                <w10:wrap anchorx="margin"/>
              </v:rect>
            </w:pict>
          </mc:Fallback>
        </mc:AlternateContent>
      </w:r>
    </w:p>
    <w:p w14:paraId="374460D3" w14:textId="06F19818" w:rsidR="00D62A6F" w:rsidRDefault="006C73E1" w:rsidP="00D62A6F">
      <w:r>
        <w:rPr>
          <w:noProof/>
        </w:rPr>
        <mc:AlternateContent>
          <mc:Choice Requires="wps">
            <w:drawing>
              <wp:anchor distT="0" distB="0" distL="114300" distR="114300" simplePos="0" relativeHeight="251675648" behindDoc="0" locked="0" layoutInCell="1" allowOverlap="1" wp14:anchorId="7DF3D8E6" wp14:editId="54F08DA4">
                <wp:simplePos x="0" y="0"/>
                <wp:positionH relativeFrom="column">
                  <wp:posOffset>1600200</wp:posOffset>
                </wp:positionH>
                <wp:positionV relativeFrom="paragraph">
                  <wp:posOffset>149696</wp:posOffset>
                </wp:positionV>
                <wp:extent cx="2097494" cy="6394"/>
                <wp:effectExtent l="0" t="57150" r="36195" b="88900"/>
                <wp:wrapNone/>
                <wp:docPr id="25" name="Straight Arrow Connector 25"/>
                <wp:cNvGraphicFramePr/>
                <a:graphic xmlns:a="http://schemas.openxmlformats.org/drawingml/2006/main">
                  <a:graphicData uri="http://schemas.microsoft.com/office/word/2010/wordprocessingShape">
                    <wps:wsp>
                      <wps:cNvCnPr/>
                      <wps:spPr>
                        <a:xfrm>
                          <a:off x="0" y="0"/>
                          <a:ext cx="2097494" cy="63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AC45E7" id="Straight Arrow Connector 25" o:spid="_x0000_s1026" type="#_x0000_t32" style="position:absolute;margin-left:126pt;margin-top:11.8pt;width:165.15pt;height:.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" strokecolor="#0097ae [3044]">
                <v:stroke endarrow="block"/>
              </v:shape>
            </w:pict>
          </mc:Fallback>
        </mc:AlternateContent>
      </w:r>
    </w:p>
    <w:p w14:paraId="11ACC236" w14:textId="00D080FE" w:rsidR="00D62A6F" w:rsidRDefault="006C73E1" w:rsidP="00D62A6F">
      <w:r>
        <w:rPr>
          <w:noProof/>
        </w:rPr>
        <mc:AlternateContent>
          <mc:Choice Requires="wps">
            <w:drawing>
              <wp:anchor distT="0" distB="0" distL="114300" distR="114300" simplePos="0" relativeHeight="251691008" behindDoc="0" locked="0" layoutInCell="1" allowOverlap="1" wp14:anchorId="6CD29930" wp14:editId="5173652B">
                <wp:simplePos x="0" y="0"/>
                <wp:positionH relativeFrom="column">
                  <wp:posOffset>-472387</wp:posOffset>
                </wp:positionH>
                <wp:positionV relativeFrom="paragraph">
                  <wp:posOffset>358442</wp:posOffset>
                </wp:positionV>
                <wp:extent cx="613863" cy="351692"/>
                <wp:effectExtent l="0" t="0" r="15240" b="10795"/>
                <wp:wrapNone/>
                <wp:docPr id="35" name="Text Box 35"/>
                <wp:cNvGraphicFramePr/>
                <a:graphic xmlns:a="http://schemas.openxmlformats.org/drawingml/2006/main">
                  <a:graphicData uri="http://schemas.microsoft.com/office/word/2010/wordprocessingShape">
                    <wps:wsp>
                      <wps:cNvSpPr txBox="1"/>
                      <wps:spPr>
                        <a:xfrm>
                          <a:off x="0" y="0"/>
                          <a:ext cx="613863" cy="351692"/>
                        </a:xfrm>
                        <a:prstGeom prst="rect">
                          <a:avLst/>
                        </a:prstGeom>
                        <a:solidFill>
                          <a:schemeClr val="lt1"/>
                        </a:solidFill>
                        <a:ln w="6350">
                          <a:solidFill>
                            <a:prstClr val="black"/>
                          </a:solidFill>
                        </a:ln>
                      </wps:spPr>
                      <wps:txbx>
                        <w:txbxContent>
                          <w:p w14:paraId="5B6D69BF" w14:textId="77777777" w:rsidR="006C73E1" w:rsidRPr="006C73E1" w:rsidRDefault="006C73E1" w:rsidP="006C73E1">
                            <w:pPr>
                              <w:rPr>
                                <w:lang w:val="en-GB"/>
                              </w:rPr>
                            </w:pPr>
                            <w:r>
                              <w:rPr>
                                <w:lang w:val="en-G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29930" id="Text Box 35" o:spid="_x0000_s1038" type="#_x0000_t202" style="position:absolute;margin-left:-37.2pt;margin-top:28.2pt;width:48.35pt;height:27.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" fillcolor="white [3201]" strokeweight=".5pt">
                <v:textbox>
                  <w:txbxContent>
                    <w:p w14:paraId="5B6D69BF" w14:textId="77777777" w:rsidR="006C73E1" w:rsidRPr="006C73E1" w:rsidRDefault="006C73E1" w:rsidP="006C73E1">
                      <w:pPr>
                        <w:rPr>
                          <w:lang w:val="en-GB"/>
                        </w:rPr>
                      </w:pPr>
                      <w:r>
                        <w:rPr>
                          <w:lang w:val="en-GB"/>
                        </w:rPr>
                        <w:t>FALSE</w:t>
                      </w:r>
                    </w:p>
                  </w:txbxContent>
                </v:textbox>
              </v:shape>
            </w:pict>
          </mc:Fallback>
        </mc:AlternateContent>
      </w:r>
    </w:p>
    <w:p w14:paraId="5F58C69A" w14:textId="0BCF9D64" w:rsidR="00D62A6F" w:rsidRDefault="00D62A6F" w:rsidP="00D62A6F"/>
    <w:p w14:paraId="5C518835" w14:textId="4EA23FD0" w:rsidR="00D62A6F" w:rsidRDefault="006C73E1" w:rsidP="00D62A6F">
      <w:r>
        <w:rPr>
          <w:noProof/>
        </w:rPr>
        <mc:AlternateContent>
          <mc:Choice Requires="wps">
            <w:drawing>
              <wp:anchor distT="0" distB="0" distL="114300" distR="114300" simplePos="0" relativeHeight="251680768" behindDoc="0" locked="0" layoutInCell="1" allowOverlap="1" wp14:anchorId="7B4B1888" wp14:editId="15BFFC56">
                <wp:simplePos x="0" y="0"/>
                <wp:positionH relativeFrom="column">
                  <wp:posOffset>2045970</wp:posOffset>
                </wp:positionH>
                <wp:positionV relativeFrom="paragraph">
                  <wp:posOffset>135180</wp:posOffset>
                </wp:positionV>
                <wp:extent cx="824878" cy="345298"/>
                <wp:effectExtent l="0" t="0" r="13335" b="17145"/>
                <wp:wrapNone/>
                <wp:docPr id="30" name="Text Box 30"/>
                <wp:cNvGraphicFramePr/>
                <a:graphic xmlns:a="http://schemas.openxmlformats.org/drawingml/2006/main">
                  <a:graphicData uri="http://schemas.microsoft.com/office/word/2010/wordprocessingShape">
                    <wps:wsp>
                      <wps:cNvSpPr txBox="1"/>
                      <wps:spPr>
                        <a:xfrm>
                          <a:off x="0" y="0"/>
                          <a:ext cx="824878" cy="345298"/>
                        </a:xfrm>
                        <a:prstGeom prst="rect">
                          <a:avLst/>
                        </a:prstGeom>
                        <a:solidFill>
                          <a:schemeClr val="lt1"/>
                        </a:solidFill>
                        <a:ln w="6350">
                          <a:solidFill>
                            <a:prstClr val="black"/>
                          </a:solidFill>
                        </a:ln>
                      </wps:spPr>
                      <wps:txbx>
                        <w:txbxContent>
                          <w:p w14:paraId="2560BF6E" w14:textId="77777777" w:rsidR="006C73E1" w:rsidRPr="006C73E1" w:rsidRDefault="006C73E1" w:rsidP="006C73E1">
                            <w:pPr>
                              <w:rPr>
                                <w:lang w:val="en-GB"/>
                              </w:rPr>
                            </w:pPr>
                            <w:r>
                              <w:rPr>
                                <w:lang w:val="en-G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B1888" id="Text Box 30" o:spid="_x0000_s1039" type="#_x0000_t202" style="position:absolute;margin-left:161.1pt;margin-top:10.65pt;width:64.95pt;height:27.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" fillcolor="white [3201]" strokeweight=".5pt">
                <v:textbox>
                  <w:txbxContent>
                    <w:p w14:paraId="2560BF6E" w14:textId="77777777" w:rsidR="006C73E1" w:rsidRPr="006C73E1" w:rsidRDefault="006C73E1" w:rsidP="006C73E1">
                      <w:pPr>
                        <w:rPr>
                          <w:lang w:val="en-GB"/>
                        </w:rPr>
                      </w:pPr>
                      <w:r>
                        <w:rPr>
                          <w:lang w:val="en-GB"/>
                        </w:rPr>
                        <w:t>TRUE</w:t>
                      </w:r>
                    </w:p>
                  </w:txbxContent>
                </v:textbox>
              </v:shape>
            </w:pict>
          </mc:Fallback>
        </mc:AlternateContent>
      </w:r>
      <w:r w:rsidR="006C1618">
        <w:rPr>
          <w:noProof/>
        </w:rPr>
        <mc:AlternateContent>
          <mc:Choice Requires="wps">
            <w:drawing>
              <wp:anchor distT="0" distB="0" distL="114300" distR="114300" simplePos="0" relativeHeight="251672576" behindDoc="0" locked="0" layoutInCell="1" allowOverlap="1" wp14:anchorId="797EC3B3" wp14:editId="79500F61">
                <wp:simplePos x="0" y="0"/>
                <wp:positionH relativeFrom="column">
                  <wp:posOffset>3753516</wp:posOffset>
                </wp:positionH>
                <wp:positionV relativeFrom="paragraph">
                  <wp:posOffset>94153</wp:posOffset>
                </wp:positionV>
                <wp:extent cx="1758462" cy="786512"/>
                <wp:effectExtent l="0" t="0" r="13335" b="13970"/>
                <wp:wrapNone/>
                <wp:docPr id="18" name="Rectangle 18"/>
                <wp:cNvGraphicFramePr/>
                <a:graphic xmlns:a="http://schemas.openxmlformats.org/drawingml/2006/main">
                  <a:graphicData uri="http://schemas.microsoft.com/office/word/2010/wordprocessingShape">
                    <wps:wsp>
                      <wps:cNvSpPr/>
                      <wps:spPr>
                        <a:xfrm>
                          <a:off x="0" y="0"/>
                          <a:ext cx="1758462" cy="7865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11A769" w14:textId="0E91D229" w:rsidR="006C73E1" w:rsidRPr="006C73E1" w:rsidRDefault="006C73E1" w:rsidP="006C73E1">
                            <w:pPr>
                              <w:jc w:val="center"/>
                              <w:rPr>
                                <w:lang w:val="en-GB"/>
                              </w:rPr>
                            </w:pPr>
                            <w:r>
                              <w:rPr>
                                <w:lang w:val="en-GB"/>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EC3B3" id="Rectangle 18" o:spid="_x0000_s1040" style="position:absolute;margin-left:295.55pt;margin-top:7.4pt;width:138.45pt;height:61.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" fillcolor="white [3201]" strokecolor="#1ab39f [3209]" strokeweight="2pt">
                <v:textbox>
                  <w:txbxContent>
                    <w:p w14:paraId="0D11A769" w14:textId="0E91D229" w:rsidR="006C73E1" w:rsidRPr="006C73E1" w:rsidRDefault="006C73E1" w:rsidP="006C73E1">
                      <w:pPr>
                        <w:jc w:val="center"/>
                        <w:rPr>
                          <w:lang w:val="en-GB"/>
                        </w:rPr>
                      </w:pPr>
                      <w:r>
                        <w:rPr>
                          <w:lang w:val="en-GB"/>
                        </w:rPr>
                        <w:t>STOP</w:t>
                      </w:r>
                    </w:p>
                  </w:txbxContent>
                </v:textbox>
              </v:rect>
            </w:pict>
          </mc:Fallback>
        </mc:AlternateContent>
      </w:r>
      <w:r w:rsidR="006C1618">
        <w:rPr>
          <w:noProof/>
        </w:rPr>
        <mc:AlternateContent>
          <mc:Choice Requires="wps">
            <w:drawing>
              <wp:anchor distT="0" distB="0" distL="114300" distR="114300" simplePos="0" relativeHeight="251670528" behindDoc="0" locked="0" layoutInCell="1" allowOverlap="1" wp14:anchorId="03FA47C5" wp14:editId="353DCE5A">
                <wp:simplePos x="0" y="0"/>
                <wp:positionH relativeFrom="column">
                  <wp:posOffset>-190766</wp:posOffset>
                </wp:positionH>
                <wp:positionV relativeFrom="paragraph">
                  <wp:posOffset>145624</wp:posOffset>
                </wp:positionV>
                <wp:extent cx="1745673" cy="908005"/>
                <wp:effectExtent l="0" t="0" r="26035" b="26035"/>
                <wp:wrapNone/>
                <wp:docPr id="17" name="Rectangle 17"/>
                <wp:cNvGraphicFramePr/>
                <a:graphic xmlns:a="http://schemas.openxmlformats.org/drawingml/2006/main">
                  <a:graphicData uri="http://schemas.microsoft.com/office/word/2010/wordprocessingShape">
                    <wps:wsp>
                      <wps:cNvSpPr/>
                      <wps:spPr>
                        <a:xfrm>
                          <a:off x="0" y="0"/>
                          <a:ext cx="1745673" cy="9080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22190E" w14:textId="77777777"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 xml:space="preserve">SENSOR </w:t>
                            </w:r>
                          </w:p>
                          <w:p w14:paraId="7A27F710" w14:textId="73B15301"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L=</w:t>
                            </w:r>
                            <w:proofErr w:type="gramStart"/>
                            <w:r w:rsidRPr="006C73E1">
                              <w:rPr>
                                <w:rFonts w:asciiTheme="majorBidi" w:hAnsiTheme="majorBidi" w:cstheme="majorBidi"/>
                                <w:lang w:val="en-GB"/>
                              </w:rPr>
                              <w:t>0,R</w:t>
                            </w:r>
                            <w:proofErr w:type="gramEnd"/>
                            <w:r w:rsidRPr="006C73E1">
                              <w:rPr>
                                <w:rFonts w:asciiTheme="majorBidi" w:hAnsiTheme="majorBidi" w:cstheme="majorBidi"/>
                                <w:lang w:val="en-GB"/>
                              </w:rPr>
                              <w:t>=0,MA=</w:t>
                            </w:r>
                            <w:r w:rsidRPr="006C73E1">
                              <w:rPr>
                                <w:rFonts w:asciiTheme="majorBidi" w:hAnsiTheme="majorBidi" w:cstheme="majorBidi"/>
                                <w:lang w:val="en-GB"/>
                              </w:rPr>
                              <w:t>0</w:t>
                            </w:r>
                          </w:p>
                          <w:p w14:paraId="7654FB68" w14:textId="77777777" w:rsidR="006C73E1" w:rsidRDefault="006C73E1" w:rsidP="006C73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A47C5" id="Rectangle 17" o:spid="_x0000_s1041" style="position:absolute;margin-left:-15pt;margin-top:11.45pt;width:137.45pt;height: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" fillcolor="white [3201]" strokecolor="#1ab39f [3209]" strokeweight="2pt">
                <v:textbox>
                  <w:txbxContent>
                    <w:p w14:paraId="1F22190E" w14:textId="77777777"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 xml:space="preserve">SENSOR </w:t>
                      </w:r>
                    </w:p>
                    <w:p w14:paraId="7A27F710" w14:textId="73B15301" w:rsidR="006C73E1" w:rsidRPr="006C73E1" w:rsidRDefault="006C73E1" w:rsidP="006C73E1">
                      <w:pPr>
                        <w:jc w:val="center"/>
                        <w:rPr>
                          <w:rFonts w:asciiTheme="majorBidi" w:hAnsiTheme="majorBidi" w:cstheme="majorBidi"/>
                          <w:lang w:val="en-GB"/>
                        </w:rPr>
                      </w:pPr>
                      <w:r w:rsidRPr="006C73E1">
                        <w:rPr>
                          <w:rFonts w:asciiTheme="majorBidi" w:hAnsiTheme="majorBidi" w:cstheme="majorBidi"/>
                          <w:lang w:val="en-GB"/>
                        </w:rPr>
                        <w:t>L=</w:t>
                      </w:r>
                      <w:proofErr w:type="gramStart"/>
                      <w:r w:rsidRPr="006C73E1">
                        <w:rPr>
                          <w:rFonts w:asciiTheme="majorBidi" w:hAnsiTheme="majorBidi" w:cstheme="majorBidi"/>
                          <w:lang w:val="en-GB"/>
                        </w:rPr>
                        <w:t>0,R</w:t>
                      </w:r>
                      <w:proofErr w:type="gramEnd"/>
                      <w:r w:rsidRPr="006C73E1">
                        <w:rPr>
                          <w:rFonts w:asciiTheme="majorBidi" w:hAnsiTheme="majorBidi" w:cstheme="majorBidi"/>
                          <w:lang w:val="en-GB"/>
                        </w:rPr>
                        <w:t>=0,MA=</w:t>
                      </w:r>
                      <w:r w:rsidRPr="006C73E1">
                        <w:rPr>
                          <w:rFonts w:asciiTheme="majorBidi" w:hAnsiTheme="majorBidi" w:cstheme="majorBidi"/>
                          <w:lang w:val="en-GB"/>
                        </w:rPr>
                        <w:t>0</w:t>
                      </w:r>
                    </w:p>
                    <w:p w14:paraId="7654FB68" w14:textId="77777777" w:rsidR="006C73E1" w:rsidRDefault="006C73E1" w:rsidP="006C73E1">
                      <w:pPr>
                        <w:jc w:val="center"/>
                      </w:pPr>
                    </w:p>
                  </w:txbxContent>
                </v:textbox>
              </v:rect>
            </w:pict>
          </mc:Fallback>
        </mc:AlternateContent>
      </w:r>
    </w:p>
    <w:p w14:paraId="2EC9DEC5" w14:textId="120A652A" w:rsidR="00D62A6F" w:rsidRDefault="006C73E1" w:rsidP="00D62A6F">
      <w:r>
        <w:rPr>
          <w:noProof/>
        </w:rPr>
        <mc:AlternateContent>
          <mc:Choice Requires="wps">
            <w:drawing>
              <wp:anchor distT="0" distB="0" distL="114300" distR="114300" simplePos="0" relativeHeight="251676672" behindDoc="0" locked="0" layoutInCell="1" allowOverlap="1" wp14:anchorId="33D7B67A" wp14:editId="5119A585">
                <wp:simplePos x="0" y="0"/>
                <wp:positionH relativeFrom="column">
                  <wp:posOffset>1587411</wp:posOffset>
                </wp:positionH>
                <wp:positionV relativeFrom="paragraph">
                  <wp:posOffset>221797</wp:posOffset>
                </wp:positionV>
                <wp:extent cx="2167704" cy="38366"/>
                <wp:effectExtent l="0" t="76200" r="23495" b="57150"/>
                <wp:wrapNone/>
                <wp:docPr id="26" name="Straight Arrow Connector 26"/>
                <wp:cNvGraphicFramePr/>
                <a:graphic xmlns:a="http://schemas.openxmlformats.org/drawingml/2006/main">
                  <a:graphicData uri="http://schemas.microsoft.com/office/word/2010/wordprocessingShape">
                    <wps:wsp>
                      <wps:cNvCnPr/>
                      <wps:spPr>
                        <a:xfrm flipV="1">
                          <a:off x="0" y="0"/>
                          <a:ext cx="2167704" cy="38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EC5C8" id="Straight Arrow Connector 26" o:spid="_x0000_s1026" type="#_x0000_t32" style="position:absolute;margin-left:125pt;margin-top:17.45pt;width:170.7pt;height:3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" strokecolor="#0097ae [3044]">
                <v:stroke endarrow="block"/>
              </v:shape>
            </w:pict>
          </mc:Fallback>
        </mc:AlternateContent>
      </w:r>
    </w:p>
    <w:p w14:paraId="283D1845" w14:textId="7870D155" w:rsidR="00D62A6F" w:rsidRDefault="00D62A6F" w:rsidP="00D62A6F"/>
    <w:p w14:paraId="7B0D84BF" w14:textId="50AA9BD5" w:rsidR="00D62A6F" w:rsidRDefault="00D62A6F" w:rsidP="00D62A6F"/>
    <w:p w14:paraId="3C290B60" w14:textId="5CAB8124" w:rsidR="00D62A6F" w:rsidRDefault="00D62A6F" w:rsidP="00D62A6F"/>
    <w:p w14:paraId="3F55F5BF" w14:textId="5FC168C4" w:rsidR="00D62A6F" w:rsidRDefault="00D62A6F" w:rsidP="00D62A6F"/>
    <w:p w14:paraId="19DD12E1" w14:textId="5129F5E3" w:rsidR="00D62A6F" w:rsidRDefault="00D62A6F" w:rsidP="00D62A6F"/>
    <w:p w14:paraId="51CAEF7D" w14:textId="71526912" w:rsidR="00D62A6F" w:rsidRDefault="00D62A6F" w:rsidP="00D62A6F"/>
    <w:p w14:paraId="7F4596F3" w14:textId="77777777" w:rsidR="00D62A6F" w:rsidRDefault="00D62A6F" w:rsidP="00D62A6F"/>
    <w:p w14:paraId="36193598" w14:textId="11CB50E7" w:rsidR="00E35DBE" w:rsidRDefault="00BB49BD" w:rsidP="009C2B91">
      <w:pPr>
        <w:pStyle w:val="Heading1"/>
      </w:pPr>
      <w:r>
        <w:lastRenderedPageBreak/>
        <w:t xml:space="preserve">PROGRAM </w:t>
      </w:r>
      <w:r w:rsidR="002C511B">
        <w:t xml:space="preserve">CODE </w:t>
      </w:r>
    </w:p>
    <w:p w14:paraId="7F750295" w14:textId="60387B41" w:rsidR="006C1618" w:rsidRDefault="006C1618" w:rsidP="00225C7C">
      <w:r>
        <w:rPr>
          <w:noProof/>
        </w:rPr>
        <w:drawing>
          <wp:inline distT="0" distB="0" distL="0" distR="0" wp14:anchorId="41778E04" wp14:editId="615A8323">
            <wp:extent cx="4482478" cy="4567069"/>
            <wp:effectExtent l="0" t="0" r="0" b="508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rotWithShape="1">
                    <a:blip r:embed="rId14">
                      <a:extLst>
                        <a:ext uri="{28A0092B-C50C-407E-A947-70E740481C1C}">
                          <a14:useLocalDpi xmlns:a14="http://schemas.microsoft.com/office/drawing/2010/main" val="0"/>
                        </a:ext>
                      </a:extLst>
                    </a:blip>
                    <a:srcRect r="41871" b="8345"/>
                    <a:stretch/>
                  </pic:blipFill>
                  <pic:spPr bwMode="auto">
                    <a:xfrm>
                      <a:off x="0" y="0"/>
                      <a:ext cx="4500494" cy="4585425"/>
                    </a:xfrm>
                    <a:prstGeom prst="rect">
                      <a:avLst/>
                    </a:prstGeom>
                    <a:ln>
                      <a:noFill/>
                    </a:ln>
                    <a:extLst>
                      <a:ext uri="{53640926-AAD7-44D8-BBD7-CCE9431645EC}">
                        <a14:shadowObscured xmlns:a14="http://schemas.microsoft.com/office/drawing/2010/main"/>
                      </a:ext>
                    </a:extLst>
                  </pic:spPr>
                </pic:pic>
              </a:graphicData>
            </a:graphic>
          </wp:inline>
        </w:drawing>
      </w:r>
    </w:p>
    <w:p w14:paraId="71DD653F" w14:textId="390C2CD5" w:rsidR="00225C7C" w:rsidRDefault="00225C7C" w:rsidP="00225C7C">
      <w:r>
        <w:t>The speed and direction pin go to the red board. From the red board there are out pins and each pin is connected to their respective component</w:t>
      </w:r>
      <w:r w:rsidR="00DC5893">
        <w:t xml:space="preserve">. </w:t>
      </w:r>
    </w:p>
    <w:p w14:paraId="2320C26B" w14:textId="004D8E5B" w:rsidR="00DC555B" w:rsidRDefault="00DC555B" w:rsidP="00225C7C">
      <w:r>
        <w:t>M1 is right, M2 is left.</w:t>
      </w:r>
    </w:p>
    <w:p w14:paraId="22361C56" w14:textId="1333069F" w:rsidR="00DC5893" w:rsidRDefault="00DC5893" w:rsidP="00225C7C">
      <w:r>
        <w:t xml:space="preserve">The right, left and middle </w:t>
      </w:r>
      <w:r w:rsidR="00DC555B">
        <w:t xml:space="preserve">sensors </w:t>
      </w:r>
      <w:r>
        <w:t>are connected to pin 8,10,9 respectively.</w:t>
      </w:r>
    </w:p>
    <w:p w14:paraId="2E9097EF" w14:textId="2DE947C8" w:rsidR="00DC5893" w:rsidRDefault="00DC555B" w:rsidP="00E432AE">
      <w:r>
        <w:t xml:space="preserve">We initialized the speed for both the right and left wheels as 50. </w:t>
      </w:r>
    </w:p>
    <w:p w14:paraId="203A4B94" w14:textId="37721087" w:rsidR="00DC555B" w:rsidRDefault="00DC555B" w:rsidP="00225C7C">
      <w:r>
        <w:t xml:space="preserve">In void </w:t>
      </w:r>
      <w:proofErr w:type="gramStart"/>
      <w:r>
        <w:t>setup(</w:t>
      </w:r>
      <w:proofErr w:type="gramEnd"/>
      <w:r>
        <w:t>)</w:t>
      </w:r>
    </w:p>
    <w:p w14:paraId="4C569F45" w14:textId="7863CD00" w:rsidR="00DC555B" w:rsidRDefault="00DC555B" w:rsidP="00225C7C">
      <w:r>
        <w:t xml:space="preserve">The function </w:t>
      </w:r>
      <w:proofErr w:type="spellStart"/>
      <w:r>
        <w:t>pinmode</w:t>
      </w:r>
      <w:proofErr w:type="spellEnd"/>
      <w:r>
        <w:t xml:space="preserve"> was used to configure if the functions are input or output. </w:t>
      </w:r>
    </w:p>
    <w:p w14:paraId="27BC6007" w14:textId="602E0752" w:rsidR="00DC555B" w:rsidRDefault="00DC555B" w:rsidP="00225C7C">
      <w:r>
        <w:t xml:space="preserve">In void </w:t>
      </w:r>
      <w:proofErr w:type="gramStart"/>
      <w:r>
        <w:t>loop(</w:t>
      </w:r>
      <w:proofErr w:type="gramEnd"/>
      <w:r>
        <w:t>)</w:t>
      </w:r>
    </w:p>
    <w:p w14:paraId="60DBAD94" w14:textId="4A5804A6" w:rsidR="009433AE" w:rsidRDefault="009433AE" w:rsidP="00225C7C">
      <w:r>
        <w:t xml:space="preserve">The outputs of sensors are saved as integer values. </w:t>
      </w:r>
    </w:p>
    <w:p w14:paraId="11CC23D7" w14:textId="77777777" w:rsidR="00DC555B" w:rsidRDefault="00DC555B" w:rsidP="00225C7C"/>
    <w:p w14:paraId="30C34772" w14:textId="0050C79C" w:rsidR="006C1618" w:rsidRDefault="0042310F" w:rsidP="006C1618">
      <w:r>
        <w:rPr>
          <w:noProof/>
        </w:rPr>
        <w:lastRenderedPageBreak/>
        <w:drawing>
          <wp:inline distT="0" distB="0" distL="0" distR="0" wp14:anchorId="36065542" wp14:editId="05779A78">
            <wp:extent cx="5486400" cy="4509105"/>
            <wp:effectExtent l="0" t="0" r="0" b="635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rotWithShape="1">
                    <a:blip r:embed="rId15">
                      <a:extLst>
                        <a:ext uri="{28A0092B-C50C-407E-A947-70E740481C1C}">
                          <a14:useLocalDpi xmlns:a14="http://schemas.microsoft.com/office/drawing/2010/main" val="0"/>
                        </a:ext>
                      </a:extLst>
                    </a:blip>
                    <a:srcRect l="-585" t="-819" r="15610" b="3426"/>
                    <a:stretch/>
                  </pic:blipFill>
                  <pic:spPr bwMode="auto">
                    <a:xfrm>
                      <a:off x="0" y="0"/>
                      <a:ext cx="5486400" cy="4509105"/>
                    </a:xfrm>
                    <a:prstGeom prst="rect">
                      <a:avLst/>
                    </a:prstGeom>
                    <a:ln>
                      <a:noFill/>
                    </a:ln>
                    <a:extLst>
                      <a:ext uri="{53640926-AAD7-44D8-BBD7-CCE9431645EC}">
                        <a14:shadowObscured xmlns:a14="http://schemas.microsoft.com/office/drawing/2010/main"/>
                      </a:ext>
                    </a:extLst>
                  </pic:spPr>
                </pic:pic>
              </a:graphicData>
            </a:graphic>
          </wp:inline>
        </w:drawing>
      </w:r>
    </w:p>
    <w:p w14:paraId="208286F5" w14:textId="0AE76450" w:rsidR="006C1618" w:rsidRDefault="006C1618" w:rsidP="006C1618"/>
    <w:p w14:paraId="115D13AE" w14:textId="77777777" w:rsidR="002F48E8" w:rsidRDefault="002F48E8" w:rsidP="006C1618">
      <w:pPr>
        <w:rPr>
          <w:rFonts w:cs="Calibri"/>
        </w:rPr>
      </w:pPr>
      <w:r w:rsidRPr="009C2B91">
        <w:rPr>
          <w:rFonts w:cs="Calibri"/>
        </w:rPr>
        <w:t>If statements were used in the void loop to control the robot's movement.</w:t>
      </w:r>
    </w:p>
    <w:p w14:paraId="673E5570" w14:textId="3669BBF9" w:rsidR="009433AE" w:rsidRDefault="002F48E8" w:rsidP="006C1618">
      <w:r w:rsidRPr="009C2B91">
        <w:rPr>
          <w:rFonts w:cs="Calibri"/>
        </w:rPr>
        <w:t>Each if statement included a different condition under which the robot would perform a certain duty.</w:t>
      </w:r>
    </w:p>
    <w:p w14:paraId="5C111BFD" w14:textId="24AC5850" w:rsidR="009433AE" w:rsidRDefault="009433AE" w:rsidP="00927299">
      <w:r>
        <w:t>If left, right sensor doesn’t detect black line</w:t>
      </w:r>
      <w:r w:rsidR="00927299">
        <w:t xml:space="preserve"> and m</w:t>
      </w:r>
      <w:r>
        <w:t xml:space="preserve">iddle sensor detects then call the function </w:t>
      </w:r>
    </w:p>
    <w:p w14:paraId="7A925CBC" w14:textId="1079E036" w:rsidR="009433AE" w:rsidRDefault="009433AE" w:rsidP="006C1618">
      <w:proofErr w:type="spellStart"/>
      <w:proofErr w:type="gramStart"/>
      <w:r>
        <w:t>carF</w:t>
      </w:r>
      <w:proofErr w:type="spellEnd"/>
      <w:r>
        <w:t>(</w:t>
      </w:r>
      <w:proofErr w:type="gramEnd"/>
      <w:r>
        <w:t>) – function to go forward</w:t>
      </w:r>
    </w:p>
    <w:p w14:paraId="2E9B2074" w14:textId="1038DBC2" w:rsidR="009433AE" w:rsidRDefault="009433AE" w:rsidP="006C1618"/>
    <w:p w14:paraId="170F55F8" w14:textId="4A3090EC" w:rsidR="009433AE" w:rsidRDefault="009433AE" w:rsidP="00927299">
      <w:r>
        <w:t xml:space="preserve">If left sensor doesn’t detect black line </w:t>
      </w:r>
      <w:r w:rsidR="00927299">
        <w:t xml:space="preserve">and </w:t>
      </w:r>
      <w:r>
        <w:t>middle</w:t>
      </w:r>
      <w:r w:rsidR="00927299">
        <w:t xml:space="preserve">, </w:t>
      </w:r>
      <w:r>
        <w:t>right sensor</w:t>
      </w:r>
      <w:r w:rsidR="00927299">
        <w:t>s</w:t>
      </w:r>
      <w:r>
        <w:t xml:space="preserve"> detects then call the function </w:t>
      </w:r>
    </w:p>
    <w:p w14:paraId="4261B9B3" w14:textId="77777777" w:rsidR="009433AE" w:rsidRDefault="009433AE" w:rsidP="009433AE">
      <w:proofErr w:type="spellStart"/>
      <w:proofErr w:type="gramStart"/>
      <w:r>
        <w:t>carF</w:t>
      </w:r>
      <w:proofErr w:type="spellEnd"/>
      <w:r>
        <w:t>(</w:t>
      </w:r>
      <w:proofErr w:type="gramEnd"/>
      <w:r>
        <w:t>) – function to go forward</w:t>
      </w:r>
    </w:p>
    <w:p w14:paraId="70535E3E" w14:textId="4275B1CF" w:rsidR="009433AE" w:rsidRDefault="009433AE" w:rsidP="006C1618"/>
    <w:p w14:paraId="1EA32801" w14:textId="11321A88" w:rsidR="00927299" w:rsidRDefault="00927299" w:rsidP="00927299">
      <w:r>
        <w:lastRenderedPageBreak/>
        <w:t>If left</w:t>
      </w:r>
      <w:r>
        <w:t>, middle</w:t>
      </w:r>
      <w:r>
        <w:t xml:space="preserve"> sensor</w:t>
      </w:r>
      <w:r>
        <w:t>s</w:t>
      </w:r>
      <w:r>
        <w:t xml:space="preserve"> </w:t>
      </w:r>
      <w:proofErr w:type="gramStart"/>
      <w:r>
        <w:t>doesn’t</w:t>
      </w:r>
      <w:proofErr w:type="gramEnd"/>
      <w:r>
        <w:t xml:space="preserve"> detect black line and right sensor detects then call the function </w:t>
      </w:r>
    </w:p>
    <w:p w14:paraId="7442783D" w14:textId="5E637D8A" w:rsidR="00927299" w:rsidRDefault="00927299" w:rsidP="00927299">
      <w:proofErr w:type="spellStart"/>
      <w:proofErr w:type="gramStart"/>
      <w:r>
        <w:t>car</w:t>
      </w:r>
      <w:r>
        <w:t>R</w:t>
      </w:r>
      <w:proofErr w:type="spellEnd"/>
      <w:r>
        <w:t>(</w:t>
      </w:r>
      <w:proofErr w:type="gramEnd"/>
      <w:r>
        <w:t xml:space="preserve">) – function to go </w:t>
      </w:r>
      <w:r>
        <w:t xml:space="preserve">right </w:t>
      </w:r>
    </w:p>
    <w:p w14:paraId="461D7792" w14:textId="05FE8B49" w:rsidR="00927299" w:rsidRDefault="00927299" w:rsidP="00927299">
      <w:r>
        <w:t xml:space="preserve">If </w:t>
      </w:r>
      <w:r>
        <w:t xml:space="preserve">right </w:t>
      </w:r>
      <w:r>
        <w:t>sensor doesn’t detect black line and left, middle sensor</w:t>
      </w:r>
      <w:r>
        <w:t>s</w:t>
      </w:r>
      <w:r>
        <w:t xml:space="preserve"> detects then call the function </w:t>
      </w:r>
    </w:p>
    <w:p w14:paraId="7380FD71" w14:textId="1331776A" w:rsidR="00927299" w:rsidRDefault="00927299" w:rsidP="00927299">
      <w:proofErr w:type="spellStart"/>
      <w:proofErr w:type="gramStart"/>
      <w:r>
        <w:t>car</w:t>
      </w:r>
      <w:r w:rsidR="00906A32">
        <w:t>L</w:t>
      </w:r>
      <w:proofErr w:type="spellEnd"/>
      <w:r>
        <w:t>(</w:t>
      </w:r>
      <w:proofErr w:type="gramEnd"/>
      <w:r>
        <w:t xml:space="preserve">) – function to go </w:t>
      </w:r>
      <w:r>
        <w:t xml:space="preserve">left </w:t>
      </w:r>
    </w:p>
    <w:p w14:paraId="6BBECA63" w14:textId="77777777" w:rsidR="00906A32" w:rsidRDefault="00906A32" w:rsidP="00927299"/>
    <w:p w14:paraId="60164103" w14:textId="3FB25A48" w:rsidR="00906A32" w:rsidRDefault="00906A32" w:rsidP="00906A32">
      <w:r>
        <w:t>If left, middle</w:t>
      </w:r>
      <w:r>
        <w:t xml:space="preserve"> and right</w:t>
      </w:r>
      <w:r>
        <w:t xml:space="preserve"> sensors </w:t>
      </w:r>
      <w:proofErr w:type="gramStart"/>
      <w:r>
        <w:t>detects</w:t>
      </w:r>
      <w:proofErr w:type="gramEnd"/>
      <w:r>
        <w:t xml:space="preserve"> then call the function </w:t>
      </w:r>
    </w:p>
    <w:p w14:paraId="3B11AE0C" w14:textId="5C192CB2" w:rsidR="00906A32" w:rsidRDefault="00906A32" w:rsidP="00906A32">
      <w:proofErr w:type="spellStart"/>
      <w:proofErr w:type="gramStart"/>
      <w:r>
        <w:t>car</w:t>
      </w:r>
      <w:r>
        <w:t>L</w:t>
      </w:r>
      <w:proofErr w:type="spellEnd"/>
      <w:r>
        <w:t>(</w:t>
      </w:r>
      <w:proofErr w:type="gramEnd"/>
      <w:r>
        <w:t xml:space="preserve">) – function to go left </w:t>
      </w:r>
    </w:p>
    <w:p w14:paraId="4CD49A54" w14:textId="77777777" w:rsidR="00906A32" w:rsidRDefault="00906A32" w:rsidP="00906A32"/>
    <w:p w14:paraId="57425A2D" w14:textId="3EC04881" w:rsidR="00906A32" w:rsidRDefault="00906A32" w:rsidP="00906A32">
      <w:r>
        <w:t xml:space="preserve">If no black lines are </w:t>
      </w:r>
      <w:proofErr w:type="gramStart"/>
      <w:r>
        <w:t>detected</w:t>
      </w:r>
      <w:proofErr w:type="gramEnd"/>
      <w:r>
        <w:t xml:space="preserve"> then call the function</w:t>
      </w:r>
    </w:p>
    <w:p w14:paraId="5C50B1DF" w14:textId="2CB5AAF3" w:rsidR="00906A32" w:rsidRDefault="00906A32" w:rsidP="00906A32">
      <w:proofErr w:type="spellStart"/>
      <w:proofErr w:type="gramStart"/>
      <w:r>
        <w:t>carL</w:t>
      </w:r>
      <w:proofErr w:type="spellEnd"/>
      <w:r>
        <w:t>(</w:t>
      </w:r>
      <w:proofErr w:type="gramEnd"/>
      <w:r>
        <w:t xml:space="preserve">) – function to go left </w:t>
      </w:r>
      <w:r>
        <w:t xml:space="preserve">and delay </w:t>
      </w:r>
    </w:p>
    <w:p w14:paraId="506C0092" w14:textId="77777777" w:rsidR="00906A32" w:rsidRDefault="00906A32" w:rsidP="00906A32"/>
    <w:p w14:paraId="5004B811" w14:textId="77777777" w:rsidR="00906A32" w:rsidRDefault="00906A32" w:rsidP="00927299"/>
    <w:p w14:paraId="29D40701" w14:textId="77777777" w:rsidR="00927299" w:rsidRDefault="00927299" w:rsidP="00927299"/>
    <w:p w14:paraId="38332F1C" w14:textId="77777777" w:rsidR="00927299" w:rsidRPr="006C1618" w:rsidRDefault="00927299" w:rsidP="006C1618"/>
    <w:p w14:paraId="3AA970F1" w14:textId="3F8ECB5C" w:rsidR="00E35DBE" w:rsidRDefault="006C1618" w:rsidP="0042310F">
      <w:r>
        <w:rPr>
          <w:noProof/>
        </w:rPr>
        <w:lastRenderedPageBreak/>
        <w:drawing>
          <wp:inline distT="0" distB="0" distL="0" distR="0" wp14:anchorId="508B14F2" wp14:editId="08B85E26">
            <wp:extent cx="4169152" cy="5134235"/>
            <wp:effectExtent l="0" t="0" r="3175"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4984" cy="5153732"/>
                    </a:xfrm>
                    <a:prstGeom prst="rect">
                      <a:avLst/>
                    </a:prstGeom>
                  </pic:spPr>
                </pic:pic>
              </a:graphicData>
            </a:graphic>
          </wp:inline>
        </w:drawing>
      </w:r>
    </w:p>
    <w:p w14:paraId="55A51037" w14:textId="1448FA8A" w:rsidR="003C1F16" w:rsidRDefault="00906A32">
      <w:r>
        <w:t xml:space="preserve">Definitions of the functions </w:t>
      </w:r>
    </w:p>
    <w:p w14:paraId="49A8FF6B" w14:textId="128C897B" w:rsidR="00E432AE" w:rsidRDefault="00E432AE" w:rsidP="00906A32">
      <w:pPr>
        <w:rPr>
          <w:rFonts w:cs="Calibri"/>
        </w:rPr>
      </w:pPr>
      <w:r w:rsidRPr="009C2B91">
        <w:rPr>
          <w:rFonts w:cs="Calibri"/>
        </w:rPr>
        <w:t>The movement of each motor was controlled by two functions</w:t>
      </w:r>
      <w:r>
        <w:rPr>
          <w:rFonts w:cs="Calibri"/>
        </w:rPr>
        <w:t xml:space="preserve"> called </w:t>
      </w:r>
      <w:proofErr w:type="spellStart"/>
      <w:r w:rsidRPr="009C2B91">
        <w:rPr>
          <w:rFonts w:cs="Calibri"/>
        </w:rPr>
        <w:t>analogWrite</w:t>
      </w:r>
      <w:proofErr w:type="spellEnd"/>
      <w:r w:rsidRPr="009C2B91">
        <w:rPr>
          <w:rFonts w:cs="Calibri"/>
        </w:rPr>
        <w:t xml:space="preserve"> and </w:t>
      </w:r>
      <w:proofErr w:type="spellStart"/>
      <w:r w:rsidRPr="009C2B91">
        <w:rPr>
          <w:rFonts w:cs="Calibri"/>
        </w:rPr>
        <w:t>digitalWrite</w:t>
      </w:r>
      <w:proofErr w:type="spellEnd"/>
      <w:r w:rsidRPr="009C2B91">
        <w:rPr>
          <w:rFonts w:cs="Calibri"/>
        </w:rPr>
        <w:t xml:space="preserve">. </w:t>
      </w:r>
    </w:p>
    <w:p w14:paraId="1C9A6531" w14:textId="52B112C4" w:rsidR="00E432AE" w:rsidRDefault="00E432AE" w:rsidP="00906A32">
      <w:r>
        <w:t>Due to setup of our motors with the Arduino and breadboard</w:t>
      </w:r>
      <w:r w:rsidR="002F48E8">
        <w:t>,</w:t>
      </w:r>
      <w:r>
        <w:t xml:space="preserve"> we were able to move the desired motors with these functions </w:t>
      </w:r>
    </w:p>
    <w:p w14:paraId="537CCB0C" w14:textId="77777777" w:rsidR="002F48E8" w:rsidRDefault="002F48E8" w:rsidP="002F48E8">
      <w:r>
        <w:t xml:space="preserve">void </w:t>
      </w:r>
      <w:proofErr w:type="spellStart"/>
      <w:proofErr w:type="gramStart"/>
      <w:r>
        <w:t>carStop</w:t>
      </w:r>
      <w:proofErr w:type="spellEnd"/>
      <w:r>
        <w:t>(</w:t>
      </w:r>
      <w:proofErr w:type="gramEnd"/>
      <w:r>
        <w:t>)- for the motor to stop completely</w:t>
      </w:r>
    </w:p>
    <w:p w14:paraId="6E29C523" w14:textId="6D67FA40" w:rsidR="002F48E8" w:rsidRDefault="002F48E8" w:rsidP="00906A32">
      <w:r>
        <w:t xml:space="preserve">void </w:t>
      </w:r>
      <w:proofErr w:type="spellStart"/>
      <w:proofErr w:type="gramStart"/>
      <w:r>
        <w:t>carF</w:t>
      </w:r>
      <w:proofErr w:type="spellEnd"/>
      <w:r>
        <w:t>(</w:t>
      </w:r>
      <w:proofErr w:type="gramEnd"/>
      <w:r>
        <w:t>)- for the motor to move forward</w:t>
      </w:r>
    </w:p>
    <w:p w14:paraId="48F85B11" w14:textId="670D392D" w:rsidR="002F48E8" w:rsidRDefault="002F48E8" w:rsidP="00906A32">
      <w:r>
        <w:t xml:space="preserve">void </w:t>
      </w:r>
      <w:proofErr w:type="spellStart"/>
      <w:proofErr w:type="gramStart"/>
      <w:r>
        <w:t>carBack</w:t>
      </w:r>
      <w:proofErr w:type="spellEnd"/>
      <w:r>
        <w:t>(</w:t>
      </w:r>
      <w:proofErr w:type="gramEnd"/>
      <w:r>
        <w:t>) – to move the motor backward</w:t>
      </w:r>
    </w:p>
    <w:p w14:paraId="01575C8D" w14:textId="41917CD5" w:rsidR="002F48E8" w:rsidRDefault="002F48E8" w:rsidP="00906A32">
      <w:r>
        <w:t xml:space="preserve">void </w:t>
      </w:r>
      <w:proofErr w:type="spellStart"/>
      <w:proofErr w:type="gramStart"/>
      <w:r>
        <w:t>carR</w:t>
      </w:r>
      <w:proofErr w:type="spellEnd"/>
      <w:r>
        <w:t>(</w:t>
      </w:r>
      <w:proofErr w:type="gramEnd"/>
      <w:r>
        <w:t xml:space="preserve">) – to move the motor right </w:t>
      </w:r>
    </w:p>
    <w:p w14:paraId="40E47112" w14:textId="16D29662" w:rsidR="002F48E8" w:rsidRDefault="002F48E8" w:rsidP="002F48E8">
      <w:r>
        <w:t xml:space="preserve">void </w:t>
      </w:r>
      <w:proofErr w:type="spellStart"/>
      <w:proofErr w:type="gramStart"/>
      <w:r>
        <w:t>car</w:t>
      </w:r>
      <w:r>
        <w:t>L</w:t>
      </w:r>
      <w:proofErr w:type="spellEnd"/>
      <w:r>
        <w:t>(</w:t>
      </w:r>
      <w:proofErr w:type="gramEnd"/>
      <w:r>
        <w:t xml:space="preserve">) – to move the motor </w:t>
      </w:r>
      <w:r>
        <w:t>left</w:t>
      </w:r>
    </w:p>
    <w:p w14:paraId="04EB18E0" w14:textId="24353C52" w:rsidR="009C2B91" w:rsidRDefault="006C1618" w:rsidP="006C1618">
      <w:pPr>
        <w:pStyle w:val="Heading1"/>
      </w:pPr>
      <w:r>
        <w:lastRenderedPageBreak/>
        <w:t>PROJECT TESTING EVALUATION</w:t>
      </w:r>
    </w:p>
    <w:p w14:paraId="59EAC1C9" w14:textId="7A44B301" w:rsidR="00197903" w:rsidRDefault="004E7314" w:rsidP="00197903">
      <w:r>
        <w:t>As we had to improvise while test</w:t>
      </w:r>
      <w:r w:rsidR="00197903">
        <w:t>ing</w:t>
      </w:r>
      <w:r>
        <w:t>, we had to use DC supply voltage to power the robot which can also be considered as a limitation as there is no constant voltage.</w:t>
      </w:r>
    </w:p>
    <w:p w14:paraId="2D6C9A3A" w14:textId="6B48EB4D" w:rsidR="004E7314" w:rsidRDefault="004E7314">
      <w:r>
        <w:t xml:space="preserve">Another limitation is that the wires kept getting tangled with the robot and restricted the flow and momentum. </w:t>
      </w:r>
      <w:r w:rsidR="00197903">
        <w:t xml:space="preserve">It also messes up the sensor calibration if the wires hit it. </w:t>
      </w:r>
    </w:p>
    <w:p w14:paraId="046060B1" w14:textId="1756FB9A" w:rsidR="004E7314" w:rsidRDefault="004E7314">
      <w:r>
        <w:t>We tested the robot many times with different speeds</w:t>
      </w:r>
      <w:r w:rsidR="00197903">
        <w:t xml:space="preserve"> and voltages</w:t>
      </w:r>
      <w:r>
        <w:t xml:space="preserve"> for each function. We also tried to add the delay function</w:t>
      </w:r>
      <w:r w:rsidR="00197903">
        <w:t xml:space="preserve"> to test if each function is working. </w:t>
      </w:r>
    </w:p>
    <w:p w14:paraId="2D30B29A" w14:textId="77777777" w:rsidR="00197903" w:rsidRDefault="00197903" w:rsidP="00197903">
      <w:r>
        <w:t>Despite the limitations, the robot followed every direction and implemented well.</w:t>
      </w:r>
    </w:p>
    <w:p w14:paraId="4B27B38A" w14:textId="586DA56A" w:rsidR="009C2B91" w:rsidRDefault="00197903" w:rsidP="00197903">
      <w:r>
        <w:t xml:space="preserve">The code is proper and runs well without any errors. </w:t>
      </w:r>
    </w:p>
    <w:p w14:paraId="016FB9B7" w14:textId="55495E1C" w:rsidR="0042310F" w:rsidRDefault="0042310F" w:rsidP="0042310F">
      <w:pPr>
        <w:pStyle w:val="Heading1"/>
      </w:pPr>
      <w:r>
        <w:t>PROJECT VIDEO LINK</w:t>
      </w:r>
    </w:p>
    <w:p w14:paraId="7AAC29EA" w14:textId="1E97C5DF" w:rsidR="0042310F" w:rsidRPr="0042310F" w:rsidRDefault="0042310F" w:rsidP="0042310F">
      <w:hyperlink r:id="rId17" w:history="1">
        <w:r w:rsidRPr="0042310F">
          <w:rPr>
            <w:rStyle w:val="Hyperlink"/>
          </w:rPr>
          <w:t>https://we.tl/t-gbfvIKfmSc</w:t>
        </w:r>
      </w:hyperlink>
    </w:p>
    <w:p w14:paraId="46B7D0BA" w14:textId="34D83D82" w:rsidR="0004345C" w:rsidRDefault="0004345C">
      <w:r w:rsidRPr="0004345C">
        <w:rPr>
          <w:rStyle w:val="Heading1Char"/>
        </w:rPr>
        <w:t>Project management</w:t>
      </w:r>
      <w:r>
        <w:rPr>
          <w:szCs w:val="24"/>
        </w:rPr>
        <w:t xml:space="preserve"> </w:t>
      </w:r>
    </w:p>
    <w:p w14:paraId="35A9D08D" w14:textId="77777777" w:rsidR="00492D06" w:rsidRDefault="0004345C" w:rsidP="00492D06">
      <w:r>
        <w:t xml:space="preserve">WEEK </w:t>
      </w:r>
      <w:r w:rsidR="00492D06">
        <w:t>4</w:t>
      </w:r>
      <w:r>
        <w:t xml:space="preserve">: </w:t>
      </w:r>
      <w:r w:rsidR="00DF199A">
        <w:t>First, we received the materials of the robot</w:t>
      </w:r>
      <w:r w:rsidR="00492D06">
        <w:t xml:space="preserve">. Then, we </w:t>
      </w:r>
      <w:r w:rsidR="00E336E2">
        <w:t xml:space="preserve">started assembling </w:t>
      </w:r>
      <w:r w:rsidR="00492D06">
        <w:t>the board by</w:t>
      </w:r>
      <w:r w:rsidR="00492D06" w:rsidRPr="00492D06">
        <w:t xml:space="preserve"> </w:t>
      </w:r>
      <w:r w:rsidR="00492D06">
        <w:t>read</w:t>
      </w:r>
      <w:r w:rsidR="00492D06">
        <w:t>ing</w:t>
      </w:r>
      <w:r w:rsidR="00492D06">
        <w:t xml:space="preserve"> the instructions</w:t>
      </w:r>
      <w:r w:rsidR="00492D06">
        <w:t xml:space="preserve"> and fixed the wheels along with the motors.</w:t>
      </w:r>
    </w:p>
    <w:p w14:paraId="503C7BE3" w14:textId="0C5ABB96" w:rsidR="003C1F16" w:rsidRDefault="0004345C" w:rsidP="00492D06">
      <w:r>
        <w:t>WEEK 5:</w:t>
      </w:r>
      <w:r w:rsidR="00492D06">
        <w:t xml:space="preserve"> </w:t>
      </w:r>
      <w:r w:rsidR="00FC4032">
        <w:t xml:space="preserve">From </w:t>
      </w:r>
      <w:r w:rsidR="00535F6D">
        <w:t>Moodle</w:t>
      </w:r>
      <w:r w:rsidR="00FC4032">
        <w:t>, we read the left hand on the wall algorithm case study</w:t>
      </w:r>
      <w:r w:rsidR="00535F6D">
        <w:t xml:space="preserve"> and tried understanding the robotic maze solving tutorial.  </w:t>
      </w:r>
    </w:p>
    <w:p w14:paraId="72B472AC" w14:textId="083C36A7" w:rsidR="0004345C" w:rsidRDefault="0004345C">
      <w:r>
        <w:t>WEEK 6:</w:t>
      </w:r>
      <w:r w:rsidR="00535F6D">
        <w:t xml:space="preserve"> We installed </w:t>
      </w:r>
      <w:r w:rsidR="005F37CB">
        <w:t xml:space="preserve">the Arduino and went through the project files given on Moodle. </w:t>
      </w:r>
    </w:p>
    <w:p w14:paraId="1C9B7D36" w14:textId="2B3CD943" w:rsidR="00400088" w:rsidRDefault="00400088">
      <w:r>
        <w:t>WEEK 7:</w:t>
      </w:r>
      <w:r w:rsidR="005F37CB">
        <w:t xml:space="preserve"> </w:t>
      </w:r>
      <w:r w:rsidR="003709B1">
        <w:t>We placed the IR sensors a bit later because we were not sure how many we would need. After watching the video on how to place the sensors, we got an idea about the sensors placing</w:t>
      </w:r>
      <w:r w:rsidR="00350962">
        <w:t xml:space="preserve"> and decided on 3 IR sensors. </w:t>
      </w:r>
    </w:p>
    <w:p w14:paraId="77A30E0F" w14:textId="4D993405" w:rsidR="00400088" w:rsidRDefault="00400088">
      <w:r>
        <w:t>WEEK 8:</w:t>
      </w:r>
      <w:r w:rsidR="0084638D">
        <w:t xml:space="preserve"> </w:t>
      </w:r>
      <w:r w:rsidR="00CC26E0">
        <w:t xml:space="preserve">We accessed the program files from Moodle and started coding. </w:t>
      </w:r>
    </w:p>
    <w:p w14:paraId="15357A10" w14:textId="148F7CC5" w:rsidR="00400088" w:rsidRDefault="00400088" w:rsidP="009955BA">
      <w:r>
        <w:t>WEEK 9:</w:t>
      </w:r>
      <w:r w:rsidR="00CC26E0">
        <w:t xml:space="preserve"> </w:t>
      </w:r>
      <w:r w:rsidR="009955BA">
        <w:t>We set up the black lined path and started testing out the robot. There were many trial and errors made during the process.</w:t>
      </w:r>
    </w:p>
    <w:p w14:paraId="7BEF8472" w14:textId="77777777" w:rsidR="009E572E" w:rsidRDefault="00400088" w:rsidP="00556C92">
      <w:r>
        <w:t>WEEK 10:</w:t>
      </w:r>
      <w:r w:rsidR="00492D06">
        <w:t xml:space="preserve"> </w:t>
      </w:r>
      <w:r w:rsidR="00556C92">
        <w:t xml:space="preserve">Few functions </w:t>
      </w:r>
      <w:r w:rsidR="00556C92">
        <w:t>started working</w:t>
      </w:r>
      <w:r w:rsidR="00556C92">
        <w:t xml:space="preserve"> such as the robot moving straight. </w:t>
      </w:r>
    </w:p>
    <w:p w14:paraId="39C23C10" w14:textId="0FDEB928" w:rsidR="003C1F16" w:rsidRDefault="009E572E" w:rsidP="00675C32">
      <w:r>
        <w:t xml:space="preserve">Week 11: We worked on the other functions such as right, left and recorded the video of the robot working. </w:t>
      </w:r>
      <w:r w:rsidR="00347F9B">
        <w:t xml:space="preserve">Then, we started making the report with the design implementation and explanation of the code. </w:t>
      </w:r>
    </w:p>
    <w:p w14:paraId="57EBF853" w14:textId="77777777" w:rsidR="003C1F16" w:rsidRPr="002675F0" w:rsidRDefault="003C1F16" w:rsidP="003C1F16">
      <w:pPr>
        <w:pStyle w:val="Heading1"/>
        <w:jc w:val="center"/>
        <w:rPr>
          <w:rFonts w:ascii="Times New Roman" w:hAnsi="Times New Roman"/>
          <w:color w:val="7030A0"/>
          <w:sz w:val="28"/>
          <w:szCs w:val="28"/>
        </w:rPr>
      </w:pPr>
      <w:r w:rsidRPr="002675F0">
        <w:rPr>
          <w:rFonts w:ascii="Times New Roman" w:hAnsi="Times New Roman"/>
          <w:color w:val="7030A0"/>
          <w:sz w:val="28"/>
          <w:szCs w:val="28"/>
        </w:rPr>
        <w:lastRenderedPageBreak/>
        <w:t>Intra Peer Assessment</w:t>
      </w:r>
    </w:p>
    <w:p w14:paraId="12A261EB" w14:textId="77777777" w:rsidR="003C1F16" w:rsidRPr="00080CFD" w:rsidRDefault="003C1F16" w:rsidP="003C1F16">
      <w:pPr>
        <w:pStyle w:val="BodyText"/>
        <w:tabs>
          <w:tab w:val="left" w:pos="720"/>
        </w:tabs>
        <w:rPr>
          <w:bCs w:val="0"/>
        </w:rPr>
      </w:pPr>
    </w:p>
    <w:p w14:paraId="7A933F12" w14:textId="77777777" w:rsidR="003C1F16" w:rsidRPr="00080CFD" w:rsidRDefault="003C1F16" w:rsidP="003C1F16">
      <w:pPr>
        <w:pStyle w:val="BodyText"/>
        <w:tabs>
          <w:tab w:val="left" w:pos="720"/>
        </w:tabs>
        <w:ind w:left="426"/>
        <w:rPr>
          <w:b/>
          <w:bCs w:val="0"/>
        </w:rPr>
      </w:pPr>
    </w:p>
    <w:p w14:paraId="7DE79969" w14:textId="77777777" w:rsidR="003C1F16" w:rsidRPr="00585B07" w:rsidRDefault="003C1F16" w:rsidP="003C1F16">
      <w:pPr>
        <w:pStyle w:val="BodyText"/>
        <w:tabs>
          <w:tab w:val="left" w:pos="720"/>
        </w:tabs>
        <w:ind w:left="426"/>
        <w:rPr>
          <w:b/>
          <w:bCs w:val="0"/>
          <w:sz w:val="22"/>
          <w:szCs w:val="22"/>
        </w:rPr>
      </w:pPr>
      <w:r w:rsidRPr="00585B07">
        <w:rPr>
          <w:b/>
          <w:bCs w:val="0"/>
          <w:sz w:val="22"/>
          <w:szCs w:val="22"/>
        </w:rPr>
        <w:t>Student Names:</w:t>
      </w:r>
    </w:p>
    <w:p w14:paraId="38F5455C" w14:textId="77777777" w:rsidR="003C1F16" w:rsidRPr="00585B07" w:rsidRDefault="003C1F16" w:rsidP="003C1F16">
      <w:pPr>
        <w:pStyle w:val="BodyText"/>
        <w:tabs>
          <w:tab w:val="left" w:pos="720"/>
        </w:tabs>
        <w:ind w:left="426" w:right="131"/>
        <w:rPr>
          <w:b/>
          <w:bCs w:val="0"/>
          <w:sz w:val="22"/>
          <w:szCs w:val="22"/>
        </w:rPr>
      </w:pPr>
    </w:p>
    <w:p w14:paraId="3472A9C6" w14:textId="77777777" w:rsidR="003C1F16" w:rsidRPr="00585B07" w:rsidRDefault="003C1F16" w:rsidP="003C1F16">
      <w:pPr>
        <w:pStyle w:val="BodyText"/>
        <w:tabs>
          <w:tab w:val="left" w:pos="720"/>
        </w:tabs>
        <w:ind w:left="426"/>
        <w:rPr>
          <w:b/>
          <w:bCs w:val="0"/>
          <w:sz w:val="22"/>
          <w:szCs w:val="22"/>
        </w:rPr>
      </w:pPr>
    </w:p>
    <w:p w14:paraId="2DE7D21E" w14:textId="77777777" w:rsidR="003C1F16" w:rsidRPr="00585B07" w:rsidRDefault="003C1F16" w:rsidP="003C1F16">
      <w:pPr>
        <w:pStyle w:val="BodyText"/>
        <w:tabs>
          <w:tab w:val="left" w:pos="720"/>
        </w:tabs>
        <w:ind w:left="426"/>
        <w:rPr>
          <w:b/>
          <w:bCs w:val="0"/>
          <w:sz w:val="22"/>
          <w:szCs w:val="22"/>
        </w:rPr>
      </w:pPr>
    </w:p>
    <w:p w14:paraId="3174A3CA" w14:textId="77777777"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r w:rsidRPr="00585B07">
        <w:rPr>
          <w:bCs w:val="0"/>
          <w:sz w:val="22"/>
          <w:szCs w:val="22"/>
        </w:rPr>
        <w:t>(</w:t>
      </w:r>
      <w:proofErr w:type="spellStart"/>
      <w:r w:rsidRPr="00585B07">
        <w:rPr>
          <w:bCs w:val="0"/>
          <w:sz w:val="22"/>
          <w:szCs w:val="22"/>
        </w:rPr>
        <w:t>i</w:t>
      </w:r>
      <w:proofErr w:type="spellEnd"/>
      <w:r w:rsidRPr="00585B07">
        <w:rPr>
          <w:bCs w:val="0"/>
          <w:sz w:val="22"/>
          <w:szCs w:val="22"/>
        </w:rPr>
        <w:t>)</w:t>
      </w:r>
      <w:r w:rsidRPr="00585B07">
        <w:rPr>
          <w:bCs w:val="0"/>
          <w:sz w:val="22"/>
          <w:szCs w:val="22"/>
        </w:rPr>
        <w:tab/>
        <w:t>As a group we agree to divide the marks evenly.</w:t>
      </w:r>
    </w:p>
    <w:p w14:paraId="62BC3C85" w14:textId="77777777"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6A6AA6BC" w14:textId="72F72FF8" w:rsidR="003C1F16"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r w:rsidRPr="00585B07">
        <w:rPr>
          <w:bCs w:val="0"/>
          <w:sz w:val="22"/>
          <w:szCs w:val="22"/>
        </w:rPr>
        <w:tab/>
      </w:r>
      <w:r>
        <w:rPr>
          <w:bCs w:val="0"/>
          <w:sz w:val="22"/>
          <w:szCs w:val="22"/>
        </w:rPr>
        <w:t>E-</w:t>
      </w:r>
      <w:r w:rsidRPr="00585B07">
        <w:rPr>
          <w:bCs w:val="0"/>
          <w:sz w:val="22"/>
          <w:szCs w:val="22"/>
        </w:rPr>
        <w:t>Signatures:</w:t>
      </w:r>
      <w:r>
        <w:rPr>
          <w:bCs w:val="0"/>
          <w:sz w:val="22"/>
          <w:szCs w:val="22"/>
        </w:rPr>
        <w:t xml:space="preserve"> Suraksha </w:t>
      </w:r>
    </w:p>
    <w:p w14:paraId="0FF82D1D" w14:textId="2B8F1C04"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r>
        <w:rPr>
          <w:bCs w:val="0"/>
          <w:sz w:val="22"/>
          <w:szCs w:val="22"/>
        </w:rPr>
        <w:t xml:space="preserve">                             Bassam </w:t>
      </w:r>
    </w:p>
    <w:p w14:paraId="188B7422" w14:textId="77777777" w:rsidR="003C1F16"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38F2FD2A" w14:textId="77777777"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5CE712AB" w14:textId="77777777"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27C3FEDE" w14:textId="77777777"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r w:rsidRPr="00585B07">
        <w:rPr>
          <w:bCs w:val="0"/>
          <w:sz w:val="22"/>
          <w:szCs w:val="22"/>
        </w:rPr>
        <w:t>(ii)</w:t>
      </w:r>
      <w:r w:rsidRPr="00585B07">
        <w:rPr>
          <w:bCs w:val="0"/>
          <w:sz w:val="22"/>
          <w:szCs w:val="22"/>
        </w:rPr>
        <w:tab/>
        <w:t>We have decided to apply the following weighting to the work carried out during completion of the project.</w:t>
      </w:r>
    </w:p>
    <w:p w14:paraId="25154ED6" w14:textId="77777777"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3D7E2675" w14:textId="77777777" w:rsidR="003C1F16" w:rsidRPr="00585B07" w:rsidRDefault="003C1F16" w:rsidP="003C1F16">
      <w:pPr>
        <w:pStyle w:val="BodyText"/>
        <w:tabs>
          <w:tab w:val="clear" w:pos="4500"/>
          <w:tab w:val="left" w:pos="720"/>
          <w:tab w:val="left" w:pos="3060"/>
          <w:tab w:val="left" w:pos="6660"/>
          <w:tab w:val="left" w:pos="7200"/>
          <w:tab w:val="left" w:pos="7740"/>
          <w:tab w:val="left" w:pos="8280"/>
          <w:tab w:val="left" w:pos="8820"/>
        </w:tabs>
        <w:ind w:left="426" w:right="-110"/>
        <w:rPr>
          <w:bCs w:val="0"/>
          <w:sz w:val="22"/>
          <w:szCs w:val="22"/>
        </w:rPr>
      </w:pPr>
      <w:r w:rsidRPr="00585B07">
        <w:rPr>
          <w:bCs w:val="0"/>
          <w:sz w:val="22"/>
          <w:szCs w:val="22"/>
        </w:rPr>
        <w:t>Name</w:t>
      </w:r>
      <w:r w:rsidRPr="00585B07">
        <w:rPr>
          <w:bCs w:val="0"/>
          <w:sz w:val="22"/>
          <w:szCs w:val="22"/>
        </w:rPr>
        <w:tab/>
      </w:r>
      <w:r w:rsidRPr="00585B07">
        <w:rPr>
          <w:bCs w:val="0"/>
          <w:sz w:val="22"/>
          <w:szCs w:val="22"/>
        </w:rPr>
        <w:tab/>
        <w:t>Weighting (%)</w:t>
      </w:r>
      <w:r w:rsidRPr="00585B07">
        <w:rPr>
          <w:bCs w:val="0"/>
          <w:sz w:val="22"/>
          <w:szCs w:val="22"/>
        </w:rPr>
        <w:tab/>
      </w:r>
    </w:p>
    <w:p w14:paraId="2B96319E" w14:textId="77777777"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3BFA4F71" w14:textId="630D3AF1"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jc w:val="left"/>
        <w:rPr>
          <w:bCs w:val="0"/>
          <w:sz w:val="22"/>
          <w:szCs w:val="22"/>
        </w:rPr>
      </w:pPr>
      <w:r>
        <w:rPr>
          <w:bCs w:val="0"/>
          <w:sz w:val="22"/>
          <w:szCs w:val="22"/>
        </w:rPr>
        <w:t>Suraksha Kotte</w:t>
      </w:r>
      <w:r w:rsidRPr="00585B07">
        <w:rPr>
          <w:bCs w:val="0"/>
          <w:sz w:val="22"/>
          <w:szCs w:val="22"/>
        </w:rPr>
        <w:tab/>
        <w:t>_____</w:t>
      </w:r>
      <w:r w:rsidR="00675C32">
        <w:rPr>
          <w:bCs w:val="0"/>
          <w:sz w:val="22"/>
          <w:szCs w:val="22"/>
        </w:rPr>
        <w:t>40</w:t>
      </w:r>
      <w:r w:rsidRPr="00585B07">
        <w:rPr>
          <w:bCs w:val="0"/>
          <w:sz w:val="22"/>
          <w:szCs w:val="22"/>
        </w:rPr>
        <w:t>__________</w:t>
      </w:r>
    </w:p>
    <w:p w14:paraId="0CC6821D" w14:textId="113F81EF"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r>
        <w:rPr>
          <w:bCs w:val="0"/>
          <w:sz w:val="22"/>
          <w:szCs w:val="22"/>
        </w:rPr>
        <w:t>Bassam Babar</w:t>
      </w:r>
      <w:r w:rsidRPr="00585B07">
        <w:rPr>
          <w:bCs w:val="0"/>
          <w:sz w:val="22"/>
          <w:szCs w:val="22"/>
        </w:rPr>
        <w:tab/>
        <w:t>_____</w:t>
      </w:r>
      <w:r w:rsidR="00675C32">
        <w:rPr>
          <w:bCs w:val="0"/>
          <w:sz w:val="22"/>
          <w:szCs w:val="22"/>
        </w:rPr>
        <w:t>60</w:t>
      </w:r>
      <w:r w:rsidRPr="00585B07">
        <w:rPr>
          <w:bCs w:val="0"/>
          <w:sz w:val="22"/>
          <w:szCs w:val="22"/>
        </w:rPr>
        <w:t>__________</w:t>
      </w:r>
    </w:p>
    <w:p w14:paraId="367A40C4" w14:textId="77777777"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0B137BD1" w14:textId="77777777" w:rsidR="003C1F16"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0581C7E3" w14:textId="77777777" w:rsidR="003C1F16"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5EDE0377" w14:textId="77777777" w:rsidR="003C1F16" w:rsidRPr="00585B07"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p>
    <w:p w14:paraId="0637C852" w14:textId="74740281" w:rsidR="003C1F16" w:rsidRDefault="003C1F16" w:rsidP="003C1F16">
      <w:pPr>
        <w:pStyle w:val="BodyText"/>
        <w:tabs>
          <w:tab w:val="clear" w:pos="4500"/>
          <w:tab w:val="left" w:pos="720"/>
          <w:tab w:val="left" w:pos="6660"/>
          <w:tab w:val="left" w:pos="7200"/>
          <w:tab w:val="left" w:pos="7740"/>
          <w:tab w:val="left" w:pos="8280"/>
          <w:tab w:val="left" w:pos="8820"/>
        </w:tabs>
        <w:ind w:left="426" w:right="-110"/>
        <w:rPr>
          <w:bCs w:val="0"/>
          <w:sz w:val="22"/>
          <w:szCs w:val="22"/>
        </w:rPr>
      </w:pPr>
      <w:r w:rsidRPr="00585B07">
        <w:rPr>
          <w:bCs w:val="0"/>
          <w:sz w:val="22"/>
          <w:szCs w:val="22"/>
        </w:rPr>
        <w:t>Signatures:</w:t>
      </w:r>
      <w:r>
        <w:rPr>
          <w:bCs w:val="0"/>
          <w:sz w:val="22"/>
          <w:szCs w:val="22"/>
        </w:rPr>
        <w:t xml:space="preserve"> </w:t>
      </w:r>
      <w:r w:rsidR="00347F9B">
        <w:rPr>
          <w:bCs w:val="0"/>
          <w:sz w:val="22"/>
          <w:szCs w:val="22"/>
        </w:rPr>
        <w:t>Suraksha,</w:t>
      </w:r>
      <w:r>
        <w:rPr>
          <w:bCs w:val="0"/>
          <w:sz w:val="22"/>
          <w:szCs w:val="22"/>
        </w:rPr>
        <w:t xml:space="preserve"> Bassam </w:t>
      </w:r>
    </w:p>
    <w:p w14:paraId="3386DD7E" w14:textId="77777777" w:rsidR="003C1F16" w:rsidRDefault="003C1F16"/>
    <w:p w14:paraId="191B5D64" w14:textId="49DA8F35" w:rsidR="003C1F16" w:rsidRDefault="003C1F16"/>
    <w:p w14:paraId="457D6CFD" w14:textId="77CB0225" w:rsidR="003C1F16" w:rsidRDefault="003C1F16"/>
    <w:p w14:paraId="421E3649" w14:textId="1C155747" w:rsidR="003C1F16" w:rsidRDefault="003C1F16"/>
    <w:p w14:paraId="79C20094" w14:textId="229D1A0A" w:rsidR="003C1F16" w:rsidRDefault="003C1F16"/>
    <w:p w14:paraId="7FFCB73D" w14:textId="696BA763" w:rsidR="003C1F16" w:rsidRDefault="003C1F16"/>
    <w:p w14:paraId="62016CB6" w14:textId="6BB46399" w:rsidR="0037313B" w:rsidRDefault="0037313B"/>
    <w:p w14:paraId="025DCA7D" w14:textId="632DD215" w:rsidR="0037313B" w:rsidRDefault="0037313B"/>
    <w:p w14:paraId="6FE16411" w14:textId="34C8DB5C" w:rsidR="0037313B" w:rsidRDefault="0037313B"/>
    <w:p w14:paraId="18942394" w14:textId="06259F5D" w:rsidR="0037313B" w:rsidRDefault="0037313B"/>
    <w:p w14:paraId="6C5F67E8" w14:textId="2322272B" w:rsidR="0037313B" w:rsidRDefault="0037313B"/>
    <w:p w14:paraId="70456812" w14:textId="31B6775F" w:rsidR="0037313B" w:rsidRDefault="0037313B"/>
    <w:p w14:paraId="400E42AA" w14:textId="24EA9E79" w:rsidR="0037313B" w:rsidRDefault="0037313B" w:rsidP="0037313B">
      <w:pPr>
        <w:pStyle w:val="Heading1"/>
      </w:pPr>
      <w:r>
        <w:lastRenderedPageBreak/>
        <w:t xml:space="preserve">APPENDIX </w:t>
      </w:r>
    </w:p>
    <w:p w14:paraId="17996AFA" w14:textId="77777777" w:rsidR="0037313B" w:rsidRDefault="0037313B" w:rsidP="0037313B">
      <w:r>
        <w:t>//</w:t>
      </w:r>
      <w:proofErr w:type="spellStart"/>
      <w:r>
        <w:t>defnine</w:t>
      </w:r>
      <w:proofErr w:type="spellEnd"/>
      <w:r>
        <w:t xml:space="preserve"> which pin is connected to which component</w:t>
      </w:r>
    </w:p>
    <w:p w14:paraId="73A9B104" w14:textId="77777777" w:rsidR="0037313B" w:rsidRDefault="0037313B" w:rsidP="0037313B">
      <w:r>
        <w:t>#define speedPin_M</w:t>
      </w:r>
      <w:proofErr w:type="gramStart"/>
      <w:r>
        <w:t>1  5</w:t>
      </w:r>
      <w:proofErr w:type="gramEnd"/>
      <w:r>
        <w:t xml:space="preserve">   </w:t>
      </w:r>
    </w:p>
    <w:p w14:paraId="4FF8C922" w14:textId="77777777" w:rsidR="0037313B" w:rsidRDefault="0037313B" w:rsidP="0037313B">
      <w:r>
        <w:t>#define speedPin_M</w:t>
      </w:r>
      <w:proofErr w:type="gramStart"/>
      <w:r>
        <w:t>2  6</w:t>
      </w:r>
      <w:proofErr w:type="gramEnd"/>
      <w:r>
        <w:t xml:space="preserve">   </w:t>
      </w:r>
    </w:p>
    <w:p w14:paraId="1648FFBC" w14:textId="77777777" w:rsidR="0037313B" w:rsidRDefault="0037313B" w:rsidP="0037313B">
      <w:r>
        <w:t>#define directionPin_M</w:t>
      </w:r>
      <w:proofErr w:type="gramStart"/>
      <w:r>
        <w:t>1  4</w:t>
      </w:r>
      <w:proofErr w:type="gramEnd"/>
      <w:r>
        <w:t xml:space="preserve">    </w:t>
      </w:r>
    </w:p>
    <w:p w14:paraId="098795BC" w14:textId="77777777" w:rsidR="0037313B" w:rsidRDefault="0037313B" w:rsidP="0037313B">
      <w:r>
        <w:t>#define directionPin_M</w:t>
      </w:r>
      <w:proofErr w:type="gramStart"/>
      <w:r>
        <w:t>2  7</w:t>
      </w:r>
      <w:proofErr w:type="gramEnd"/>
      <w:r>
        <w:t xml:space="preserve"> </w:t>
      </w:r>
    </w:p>
    <w:p w14:paraId="3187F6E2" w14:textId="77777777" w:rsidR="0037313B" w:rsidRDefault="0037313B" w:rsidP="0037313B"/>
    <w:p w14:paraId="48170EAC" w14:textId="77777777" w:rsidR="0037313B" w:rsidRDefault="0037313B" w:rsidP="0037313B">
      <w:r>
        <w:t>#</w:t>
      </w:r>
      <w:proofErr w:type="gramStart"/>
      <w:r>
        <w:t>define</w:t>
      </w:r>
      <w:proofErr w:type="gramEnd"/>
      <w:r>
        <w:t xml:space="preserve"> R 8</w:t>
      </w:r>
    </w:p>
    <w:p w14:paraId="379ABCC5" w14:textId="77777777" w:rsidR="0037313B" w:rsidRDefault="0037313B" w:rsidP="0037313B">
      <w:r>
        <w:t>#</w:t>
      </w:r>
      <w:proofErr w:type="gramStart"/>
      <w:r>
        <w:t>define</w:t>
      </w:r>
      <w:proofErr w:type="gramEnd"/>
      <w:r>
        <w:t xml:space="preserve"> MA 9</w:t>
      </w:r>
    </w:p>
    <w:p w14:paraId="464894B4" w14:textId="77777777" w:rsidR="0037313B" w:rsidRDefault="0037313B" w:rsidP="0037313B">
      <w:r>
        <w:t>#</w:t>
      </w:r>
      <w:proofErr w:type="gramStart"/>
      <w:r>
        <w:t>define</w:t>
      </w:r>
      <w:proofErr w:type="gramEnd"/>
      <w:r>
        <w:t xml:space="preserve"> L 10</w:t>
      </w:r>
    </w:p>
    <w:p w14:paraId="697D8DA3" w14:textId="77777777" w:rsidR="0037313B" w:rsidRDefault="0037313B" w:rsidP="0037313B">
      <w:r>
        <w:t xml:space="preserve"> </w:t>
      </w:r>
    </w:p>
    <w:p w14:paraId="10AF94AA" w14:textId="77777777" w:rsidR="0037313B" w:rsidRDefault="0037313B" w:rsidP="0037313B">
      <w:r>
        <w:t xml:space="preserve">int </w:t>
      </w:r>
      <w:proofErr w:type="spellStart"/>
      <w:r>
        <w:t>rightSpeed</w:t>
      </w:r>
      <w:proofErr w:type="spellEnd"/>
      <w:r>
        <w:t xml:space="preserve"> = </w:t>
      </w:r>
      <w:proofErr w:type="gramStart"/>
      <w:r>
        <w:t>50;</w:t>
      </w:r>
      <w:proofErr w:type="gramEnd"/>
    </w:p>
    <w:p w14:paraId="3AE6E732" w14:textId="77777777" w:rsidR="0037313B" w:rsidRDefault="0037313B" w:rsidP="0037313B">
      <w:r>
        <w:t xml:space="preserve">int </w:t>
      </w:r>
      <w:proofErr w:type="spellStart"/>
      <w:r>
        <w:t>leftSpeed</w:t>
      </w:r>
      <w:proofErr w:type="spellEnd"/>
      <w:r>
        <w:t xml:space="preserve"> = </w:t>
      </w:r>
      <w:proofErr w:type="gramStart"/>
      <w:r>
        <w:t>50;</w:t>
      </w:r>
      <w:proofErr w:type="gramEnd"/>
    </w:p>
    <w:p w14:paraId="47402DCC" w14:textId="77777777" w:rsidR="0037313B" w:rsidRDefault="0037313B" w:rsidP="0037313B">
      <w:r>
        <w:t xml:space="preserve">void </w:t>
      </w:r>
      <w:proofErr w:type="gramStart"/>
      <w:r>
        <w:t>setup(</w:t>
      </w:r>
      <w:proofErr w:type="gramEnd"/>
      <w:r>
        <w:t>)</w:t>
      </w:r>
    </w:p>
    <w:p w14:paraId="0429D3A3" w14:textId="77777777" w:rsidR="0037313B" w:rsidRDefault="0037313B" w:rsidP="0037313B">
      <w:r>
        <w:t>{</w:t>
      </w:r>
    </w:p>
    <w:p w14:paraId="53A8D69A" w14:textId="77777777" w:rsidR="0037313B" w:rsidRDefault="0037313B" w:rsidP="0037313B">
      <w:r>
        <w:t xml:space="preserve">//M1 RIGHT </w:t>
      </w:r>
    </w:p>
    <w:p w14:paraId="0F3DA93D" w14:textId="77777777" w:rsidR="0037313B" w:rsidRDefault="0037313B" w:rsidP="0037313B">
      <w:r>
        <w:t>//M2 LEFT</w:t>
      </w:r>
    </w:p>
    <w:p w14:paraId="4B925417" w14:textId="77777777" w:rsidR="0037313B" w:rsidRDefault="0037313B" w:rsidP="0037313B">
      <w:proofErr w:type="spellStart"/>
      <w:r>
        <w:t>Serial.begin</w:t>
      </w:r>
      <w:proofErr w:type="spellEnd"/>
      <w:r>
        <w:t>(9600</w:t>
      </w:r>
      <w:proofErr w:type="gramStart"/>
      <w:r>
        <w:t>);</w:t>
      </w:r>
      <w:proofErr w:type="gramEnd"/>
    </w:p>
    <w:p w14:paraId="47B0C268" w14:textId="77777777" w:rsidR="0037313B" w:rsidRDefault="0037313B" w:rsidP="0037313B">
      <w:proofErr w:type="spellStart"/>
      <w:r>
        <w:t>pinMode</w:t>
      </w:r>
      <w:proofErr w:type="spellEnd"/>
      <w:r>
        <w:t>(</w:t>
      </w:r>
      <w:proofErr w:type="gramStart"/>
      <w:r>
        <w:t>R,INPUT</w:t>
      </w:r>
      <w:proofErr w:type="gramEnd"/>
      <w:r>
        <w:t xml:space="preserve">); // </w:t>
      </w:r>
      <w:proofErr w:type="spellStart"/>
      <w:r>
        <w:t>Refering</w:t>
      </w:r>
      <w:proofErr w:type="spellEnd"/>
      <w:r>
        <w:t xml:space="preserve"> the pins as an input or output</w:t>
      </w:r>
    </w:p>
    <w:p w14:paraId="631EF7A1" w14:textId="77777777" w:rsidR="0037313B" w:rsidRDefault="0037313B" w:rsidP="0037313B">
      <w:proofErr w:type="spellStart"/>
      <w:proofErr w:type="gramStart"/>
      <w:r>
        <w:t>pinMode</w:t>
      </w:r>
      <w:proofErr w:type="spellEnd"/>
      <w:r>
        <w:t>(</w:t>
      </w:r>
      <w:proofErr w:type="gramEnd"/>
      <w:r>
        <w:t>MA,INPUT);</w:t>
      </w:r>
    </w:p>
    <w:p w14:paraId="360ED240" w14:textId="77777777" w:rsidR="0037313B" w:rsidRDefault="0037313B" w:rsidP="0037313B">
      <w:proofErr w:type="spellStart"/>
      <w:r>
        <w:t>pinMode</w:t>
      </w:r>
      <w:proofErr w:type="spellEnd"/>
      <w:r>
        <w:t>(</w:t>
      </w:r>
      <w:proofErr w:type="gramStart"/>
      <w:r>
        <w:t>L,INPUT</w:t>
      </w:r>
      <w:proofErr w:type="gramEnd"/>
      <w:r>
        <w:t>);</w:t>
      </w:r>
    </w:p>
    <w:p w14:paraId="71A4B744" w14:textId="77777777" w:rsidR="0037313B" w:rsidRDefault="0037313B" w:rsidP="0037313B"/>
    <w:p w14:paraId="5717999F" w14:textId="77777777" w:rsidR="0037313B" w:rsidRDefault="0037313B" w:rsidP="0037313B">
      <w:proofErr w:type="spellStart"/>
      <w:proofErr w:type="gramStart"/>
      <w:r>
        <w:t>pinMode</w:t>
      </w:r>
      <w:proofErr w:type="spellEnd"/>
      <w:r>
        <w:t>(</w:t>
      </w:r>
      <w:proofErr w:type="gramEnd"/>
      <w:r>
        <w:t xml:space="preserve">speedPin_M1, OUTPUT); </w:t>
      </w:r>
    </w:p>
    <w:p w14:paraId="3F6D5495" w14:textId="77777777" w:rsidR="0037313B" w:rsidRDefault="0037313B" w:rsidP="0037313B">
      <w:proofErr w:type="spellStart"/>
      <w:proofErr w:type="gramStart"/>
      <w:r>
        <w:t>pinMode</w:t>
      </w:r>
      <w:proofErr w:type="spellEnd"/>
      <w:r>
        <w:t>(</w:t>
      </w:r>
      <w:proofErr w:type="gramEnd"/>
      <w:r>
        <w:t>speedPin_M2, OUTPUT);</w:t>
      </w:r>
    </w:p>
    <w:p w14:paraId="6052C094" w14:textId="77777777" w:rsidR="0037313B" w:rsidRDefault="0037313B" w:rsidP="0037313B">
      <w:proofErr w:type="spellStart"/>
      <w:proofErr w:type="gramStart"/>
      <w:r>
        <w:t>pinMode</w:t>
      </w:r>
      <w:proofErr w:type="spellEnd"/>
      <w:r>
        <w:t>(</w:t>
      </w:r>
      <w:proofErr w:type="gramEnd"/>
      <w:r>
        <w:t>directionPin_M1, OUTPUT);</w:t>
      </w:r>
    </w:p>
    <w:p w14:paraId="61B2CF8C" w14:textId="77777777" w:rsidR="0037313B" w:rsidRDefault="0037313B" w:rsidP="0037313B">
      <w:proofErr w:type="spellStart"/>
      <w:proofErr w:type="gramStart"/>
      <w:r>
        <w:lastRenderedPageBreak/>
        <w:t>pinMode</w:t>
      </w:r>
      <w:proofErr w:type="spellEnd"/>
      <w:r>
        <w:t>(</w:t>
      </w:r>
      <w:proofErr w:type="gramEnd"/>
      <w:r>
        <w:t>directionPin_M2, OUTPUT);</w:t>
      </w:r>
    </w:p>
    <w:p w14:paraId="23D10946" w14:textId="77777777" w:rsidR="0037313B" w:rsidRDefault="0037313B" w:rsidP="0037313B"/>
    <w:p w14:paraId="255D8CFC" w14:textId="77777777" w:rsidR="0037313B" w:rsidRDefault="0037313B" w:rsidP="0037313B"/>
    <w:p w14:paraId="10F66F20" w14:textId="77777777" w:rsidR="0037313B" w:rsidRDefault="0037313B" w:rsidP="0037313B">
      <w:r>
        <w:t>}</w:t>
      </w:r>
    </w:p>
    <w:p w14:paraId="5911CE5A" w14:textId="77777777" w:rsidR="0037313B" w:rsidRDefault="0037313B" w:rsidP="0037313B"/>
    <w:p w14:paraId="1B264796" w14:textId="77777777" w:rsidR="0037313B" w:rsidRDefault="0037313B" w:rsidP="0037313B"/>
    <w:p w14:paraId="269506C2" w14:textId="77777777" w:rsidR="0037313B" w:rsidRDefault="0037313B" w:rsidP="0037313B">
      <w:r>
        <w:t xml:space="preserve">void </w:t>
      </w:r>
      <w:proofErr w:type="gramStart"/>
      <w:r>
        <w:t>loop(</w:t>
      </w:r>
      <w:proofErr w:type="gramEnd"/>
      <w:r>
        <w:t xml:space="preserve">){ </w:t>
      </w:r>
    </w:p>
    <w:p w14:paraId="3E30FBF8" w14:textId="77777777" w:rsidR="0037313B" w:rsidRDefault="0037313B" w:rsidP="0037313B">
      <w:r>
        <w:t xml:space="preserve">int </w:t>
      </w:r>
      <w:proofErr w:type="spellStart"/>
      <w:r>
        <w:t>rv</w:t>
      </w:r>
      <w:proofErr w:type="spellEnd"/>
      <w:r>
        <w:t xml:space="preserve"> = </w:t>
      </w:r>
      <w:proofErr w:type="spellStart"/>
      <w:r>
        <w:t>digitalRead</w:t>
      </w:r>
      <w:proofErr w:type="spellEnd"/>
      <w:r>
        <w:t>(R); //saving the outputs of the sensors to int values</w:t>
      </w:r>
    </w:p>
    <w:p w14:paraId="783F3B79" w14:textId="77777777" w:rsidR="0037313B" w:rsidRDefault="0037313B" w:rsidP="0037313B">
      <w:r>
        <w:t xml:space="preserve">int lv = </w:t>
      </w:r>
      <w:proofErr w:type="spellStart"/>
      <w:r>
        <w:t>digitalRead</w:t>
      </w:r>
      <w:proofErr w:type="spellEnd"/>
      <w:r>
        <w:t>(L</w:t>
      </w:r>
      <w:proofErr w:type="gramStart"/>
      <w:r>
        <w:t>);</w:t>
      </w:r>
      <w:proofErr w:type="gramEnd"/>
    </w:p>
    <w:p w14:paraId="2CD97DC1" w14:textId="77777777" w:rsidR="0037313B" w:rsidRDefault="0037313B" w:rsidP="0037313B">
      <w:r>
        <w:t xml:space="preserve">int cv = </w:t>
      </w:r>
      <w:proofErr w:type="spellStart"/>
      <w:proofErr w:type="gramStart"/>
      <w:r>
        <w:t>digitalRead</w:t>
      </w:r>
      <w:proofErr w:type="spellEnd"/>
      <w:r>
        <w:t>(</w:t>
      </w:r>
      <w:proofErr w:type="gramEnd"/>
      <w:r>
        <w:t>MA);</w:t>
      </w:r>
    </w:p>
    <w:p w14:paraId="2EBA2510" w14:textId="77777777" w:rsidR="0037313B" w:rsidRDefault="0037313B" w:rsidP="0037313B"/>
    <w:p w14:paraId="362CA962" w14:textId="77777777" w:rsidR="0037313B" w:rsidRDefault="0037313B" w:rsidP="0037313B">
      <w:proofErr w:type="gramStart"/>
      <w:r>
        <w:t>if(</w:t>
      </w:r>
      <w:proofErr w:type="gramEnd"/>
      <w:r>
        <w:t xml:space="preserve">lv == 0 &amp;&amp; cv == 1 &amp;&amp; </w:t>
      </w:r>
      <w:proofErr w:type="spellStart"/>
      <w:r>
        <w:t>rv</w:t>
      </w:r>
      <w:proofErr w:type="spellEnd"/>
      <w:r>
        <w:t xml:space="preserve"> == 0) // if statement to go forward if only middle IR has detected a black line</w:t>
      </w:r>
    </w:p>
    <w:p w14:paraId="6A6AF4E2" w14:textId="77777777" w:rsidR="0037313B" w:rsidRDefault="0037313B" w:rsidP="0037313B">
      <w:r>
        <w:t>{</w:t>
      </w:r>
    </w:p>
    <w:p w14:paraId="24416B9A" w14:textId="77777777" w:rsidR="0037313B" w:rsidRDefault="0037313B" w:rsidP="0037313B">
      <w:r>
        <w:t xml:space="preserve">  </w:t>
      </w:r>
      <w:proofErr w:type="spellStart"/>
      <w:proofErr w:type="gramStart"/>
      <w:r>
        <w:t>carF</w:t>
      </w:r>
      <w:proofErr w:type="spellEnd"/>
      <w:r>
        <w:t>(</w:t>
      </w:r>
      <w:proofErr w:type="gramEnd"/>
      <w:r>
        <w:t>);</w:t>
      </w:r>
    </w:p>
    <w:p w14:paraId="7CC9C331" w14:textId="77777777" w:rsidR="0037313B" w:rsidRDefault="0037313B" w:rsidP="0037313B">
      <w:r>
        <w:t xml:space="preserve">  </w:t>
      </w:r>
    </w:p>
    <w:p w14:paraId="63521D3E" w14:textId="77777777" w:rsidR="0037313B" w:rsidRDefault="0037313B" w:rsidP="0037313B">
      <w:r>
        <w:t xml:space="preserve">  </w:t>
      </w:r>
    </w:p>
    <w:p w14:paraId="6038C9D5" w14:textId="77777777" w:rsidR="0037313B" w:rsidRDefault="0037313B" w:rsidP="0037313B">
      <w:r>
        <w:t>}</w:t>
      </w:r>
    </w:p>
    <w:p w14:paraId="7DA3E94F" w14:textId="77777777" w:rsidR="0037313B" w:rsidRDefault="0037313B" w:rsidP="0037313B">
      <w:r>
        <w:t xml:space="preserve">else </w:t>
      </w:r>
      <w:proofErr w:type="gramStart"/>
      <w:r>
        <w:t>if(</w:t>
      </w:r>
      <w:proofErr w:type="gramEnd"/>
      <w:r>
        <w:t xml:space="preserve">lv == 0 &amp;&amp; cv ==1 &amp;&amp; </w:t>
      </w:r>
      <w:proofErr w:type="spellStart"/>
      <w:r>
        <w:t>rv</w:t>
      </w:r>
      <w:proofErr w:type="spellEnd"/>
      <w:r>
        <w:t xml:space="preserve"> == 1) //if statement to go forward if only right and middle IR has detected a black line</w:t>
      </w:r>
    </w:p>
    <w:p w14:paraId="143A8259" w14:textId="77777777" w:rsidR="0037313B" w:rsidRDefault="0037313B" w:rsidP="0037313B">
      <w:r>
        <w:t>{</w:t>
      </w:r>
    </w:p>
    <w:p w14:paraId="23A7538B" w14:textId="77777777" w:rsidR="0037313B" w:rsidRDefault="0037313B" w:rsidP="0037313B">
      <w:r>
        <w:t xml:space="preserve">  </w:t>
      </w:r>
      <w:proofErr w:type="spellStart"/>
      <w:proofErr w:type="gramStart"/>
      <w:r>
        <w:t>carF</w:t>
      </w:r>
      <w:proofErr w:type="spellEnd"/>
      <w:r>
        <w:t>(</w:t>
      </w:r>
      <w:proofErr w:type="gramEnd"/>
      <w:r>
        <w:t>);</w:t>
      </w:r>
    </w:p>
    <w:p w14:paraId="653CD2B6" w14:textId="77777777" w:rsidR="0037313B" w:rsidRDefault="0037313B" w:rsidP="0037313B">
      <w:r>
        <w:t xml:space="preserve">   </w:t>
      </w:r>
    </w:p>
    <w:p w14:paraId="696C7A70" w14:textId="77777777" w:rsidR="0037313B" w:rsidRDefault="0037313B" w:rsidP="0037313B">
      <w:r>
        <w:t>}</w:t>
      </w:r>
    </w:p>
    <w:p w14:paraId="01A2113A" w14:textId="77777777" w:rsidR="0037313B" w:rsidRDefault="0037313B" w:rsidP="0037313B">
      <w:r>
        <w:t xml:space="preserve">else </w:t>
      </w:r>
      <w:proofErr w:type="gramStart"/>
      <w:r>
        <w:t>if(</w:t>
      </w:r>
      <w:proofErr w:type="gramEnd"/>
      <w:r>
        <w:t xml:space="preserve">lv == 0 &amp;&amp; cv ==0 &amp;&amp; </w:t>
      </w:r>
      <w:proofErr w:type="spellStart"/>
      <w:r>
        <w:t>rv</w:t>
      </w:r>
      <w:proofErr w:type="spellEnd"/>
      <w:r>
        <w:t xml:space="preserve"> == 1) //if statement to go right if only right IR has detected a black line</w:t>
      </w:r>
    </w:p>
    <w:p w14:paraId="417B9F2F" w14:textId="77777777" w:rsidR="0037313B" w:rsidRDefault="0037313B" w:rsidP="0037313B">
      <w:r>
        <w:t>{</w:t>
      </w:r>
    </w:p>
    <w:p w14:paraId="3E96A1FF" w14:textId="77777777" w:rsidR="0037313B" w:rsidRDefault="0037313B" w:rsidP="0037313B">
      <w:r>
        <w:lastRenderedPageBreak/>
        <w:t xml:space="preserve">  </w:t>
      </w:r>
      <w:proofErr w:type="spellStart"/>
      <w:proofErr w:type="gramStart"/>
      <w:r>
        <w:t>carR</w:t>
      </w:r>
      <w:proofErr w:type="spellEnd"/>
      <w:r>
        <w:t>(</w:t>
      </w:r>
      <w:proofErr w:type="gramEnd"/>
      <w:r>
        <w:t>);</w:t>
      </w:r>
    </w:p>
    <w:p w14:paraId="33D1835D" w14:textId="77777777" w:rsidR="0037313B" w:rsidRDefault="0037313B" w:rsidP="0037313B">
      <w:r>
        <w:t xml:space="preserve">  </w:t>
      </w:r>
    </w:p>
    <w:p w14:paraId="07A94474" w14:textId="77777777" w:rsidR="0037313B" w:rsidRDefault="0037313B" w:rsidP="0037313B">
      <w:r>
        <w:t>}</w:t>
      </w:r>
    </w:p>
    <w:p w14:paraId="03B3DC6D" w14:textId="77777777" w:rsidR="0037313B" w:rsidRDefault="0037313B" w:rsidP="0037313B">
      <w:r>
        <w:t xml:space="preserve">else </w:t>
      </w:r>
      <w:proofErr w:type="gramStart"/>
      <w:r>
        <w:t>if(</w:t>
      </w:r>
      <w:proofErr w:type="gramEnd"/>
      <w:r>
        <w:t xml:space="preserve">lv==1 &amp;&amp; cv==1 &amp;&amp; </w:t>
      </w:r>
      <w:proofErr w:type="spellStart"/>
      <w:r>
        <w:t>rv</w:t>
      </w:r>
      <w:proofErr w:type="spellEnd"/>
      <w:r>
        <w:t xml:space="preserve"> == 0)//if statement to go left if left and middle IR has detected a black line</w:t>
      </w:r>
    </w:p>
    <w:p w14:paraId="261C039D" w14:textId="77777777" w:rsidR="0037313B" w:rsidRDefault="0037313B" w:rsidP="0037313B">
      <w:r>
        <w:t>{</w:t>
      </w:r>
    </w:p>
    <w:p w14:paraId="1BC3527D" w14:textId="77777777" w:rsidR="0037313B" w:rsidRDefault="0037313B" w:rsidP="0037313B">
      <w:r>
        <w:t xml:space="preserve">  </w:t>
      </w:r>
      <w:proofErr w:type="spellStart"/>
      <w:proofErr w:type="gramStart"/>
      <w:r>
        <w:t>carL</w:t>
      </w:r>
      <w:proofErr w:type="spellEnd"/>
      <w:r>
        <w:t>(</w:t>
      </w:r>
      <w:proofErr w:type="gramEnd"/>
      <w:r>
        <w:t>);</w:t>
      </w:r>
    </w:p>
    <w:p w14:paraId="2F403E95" w14:textId="77777777" w:rsidR="0037313B" w:rsidRDefault="0037313B" w:rsidP="0037313B">
      <w:r>
        <w:t xml:space="preserve">  </w:t>
      </w:r>
    </w:p>
    <w:p w14:paraId="4EADA44F" w14:textId="77777777" w:rsidR="0037313B" w:rsidRDefault="0037313B" w:rsidP="0037313B">
      <w:r>
        <w:t>}</w:t>
      </w:r>
    </w:p>
    <w:p w14:paraId="76853DCB" w14:textId="77777777" w:rsidR="0037313B" w:rsidRDefault="0037313B" w:rsidP="0037313B"/>
    <w:p w14:paraId="70A07F71" w14:textId="77777777" w:rsidR="0037313B" w:rsidRDefault="0037313B" w:rsidP="0037313B">
      <w:r>
        <w:t xml:space="preserve">else </w:t>
      </w:r>
      <w:proofErr w:type="gramStart"/>
      <w:r>
        <w:t>if(</w:t>
      </w:r>
      <w:proofErr w:type="gramEnd"/>
      <w:r>
        <w:t xml:space="preserve">lv==1 &amp;&amp; cv==1 &amp;&amp; </w:t>
      </w:r>
      <w:proofErr w:type="spellStart"/>
      <w:r>
        <w:t>rv</w:t>
      </w:r>
      <w:proofErr w:type="spellEnd"/>
      <w:r>
        <w:t xml:space="preserve"> == 1)//if statement to go left if all IR has detected a black line</w:t>
      </w:r>
    </w:p>
    <w:p w14:paraId="58460511" w14:textId="77777777" w:rsidR="0037313B" w:rsidRDefault="0037313B" w:rsidP="0037313B">
      <w:r>
        <w:t>{</w:t>
      </w:r>
    </w:p>
    <w:p w14:paraId="113D3020" w14:textId="77777777" w:rsidR="0037313B" w:rsidRDefault="0037313B" w:rsidP="0037313B">
      <w:r>
        <w:t xml:space="preserve">  </w:t>
      </w:r>
      <w:proofErr w:type="spellStart"/>
      <w:proofErr w:type="gramStart"/>
      <w:r>
        <w:t>carL</w:t>
      </w:r>
      <w:proofErr w:type="spellEnd"/>
      <w:r>
        <w:t>(</w:t>
      </w:r>
      <w:proofErr w:type="gramEnd"/>
      <w:r>
        <w:t>);</w:t>
      </w:r>
    </w:p>
    <w:p w14:paraId="736BF205" w14:textId="77777777" w:rsidR="0037313B" w:rsidRDefault="0037313B" w:rsidP="0037313B">
      <w:r>
        <w:t xml:space="preserve">  </w:t>
      </w:r>
    </w:p>
    <w:p w14:paraId="0F30A514" w14:textId="77777777" w:rsidR="0037313B" w:rsidRDefault="0037313B" w:rsidP="0037313B">
      <w:r>
        <w:t>}</w:t>
      </w:r>
    </w:p>
    <w:p w14:paraId="58399C19" w14:textId="77777777" w:rsidR="0037313B" w:rsidRDefault="0037313B" w:rsidP="0037313B">
      <w:r>
        <w:t xml:space="preserve">else </w:t>
      </w:r>
      <w:proofErr w:type="gramStart"/>
      <w:r>
        <w:t>if(</w:t>
      </w:r>
      <w:proofErr w:type="gramEnd"/>
      <w:r>
        <w:t xml:space="preserve">lv==0 &amp;&amp; cv==0 &amp;&amp; </w:t>
      </w:r>
      <w:proofErr w:type="spellStart"/>
      <w:r>
        <w:t>rv</w:t>
      </w:r>
      <w:proofErr w:type="spellEnd"/>
      <w:r>
        <w:t xml:space="preserve"> == 0)//if statement to take  u turn f no black lines detected.</w:t>
      </w:r>
    </w:p>
    <w:p w14:paraId="35264EE3" w14:textId="77777777" w:rsidR="0037313B" w:rsidRDefault="0037313B" w:rsidP="0037313B">
      <w:r>
        <w:t>{</w:t>
      </w:r>
    </w:p>
    <w:p w14:paraId="19AD3235" w14:textId="77777777" w:rsidR="0037313B" w:rsidRDefault="0037313B" w:rsidP="0037313B">
      <w:r>
        <w:t xml:space="preserve">  </w:t>
      </w:r>
      <w:proofErr w:type="spellStart"/>
      <w:proofErr w:type="gramStart"/>
      <w:r>
        <w:t>carL</w:t>
      </w:r>
      <w:proofErr w:type="spellEnd"/>
      <w:r>
        <w:t>(</w:t>
      </w:r>
      <w:proofErr w:type="gramEnd"/>
      <w:r>
        <w:t>);</w:t>
      </w:r>
    </w:p>
    <w:p w14:paraId="246BE9A2" w14:textId="77777777" w:rsidR="0037313B" w:rsidRDefault="0037313B" w:rsidP="0037313B">
      <w:r>
        <w:t xml:space="preserve">  </w:t>
      </w:r>
      <w:proofErr w:type="gramStart"/>
      <w:r>
        <w:t>delay(</w:t>
      </w:r>
      <w:proofErr w:type="gramEnd"/>
      <w:r>
        <w:t>1);</w:t>
      </w:r>
    </w:p>
    <w:p w14:paraId="5AEE9F2D" w14:textId="77777777" w:rsidR="0037313B" w:rsidRDefault="0037313B" w:rsidP="0037313B">
      <w:r>
        <w:t xml:space="preserve">  </w:t>
      </w:r>
    </w:p>
    <w:p w14:paraId="0F5D6B73" w14:textId="77777777" w:rsidR="0037313B" w:rsidRDefault="0037313B" w:rsidP="0037313B">
      <w:r>
        <w:t>}</w:t>
      </w:r>
    </w:p>
    <w:p w14:paraId="0DEFD60D" w14:textId="77777777" w:rsidR="0037313B" w:rsidRDefault="0037313B" w:rsidP="0037313B">
      <w:r>
        <w:t>}</w:t>
      </w:r>
    </w:p>
    <w:p w14:paraId="44F357D6" w14:textId="77777777" w:rsidR="0037313B" w:rsidRDefault="0037313B" w:rsidP="0037313B"/>
    <w:p w14:paraId="467D7F8A" w14:textId="77777777" w:rsidR="0037313B" w:rsidRDefault="0037313B" w:rsidP="0037313B"/>
    <w:p w14:paraId="57929FF5" w14:textId="77777777" w:rsidR="0037313B" w:rsidRDefault="0037313B" w:rsidP="0037313B">
      <w:r>
        <w:t xml:space="preserve">void </w:t>
      </w:r>
      <w:proofErr w:type="spellStart"/>
      <w:proofErr w:type="gramStart"/>
      <w:r>
        <w:t>carStop</w:t>
      </w:r>
      <w:proofErr w:type="spellEnd"/>
      <w:r>
        <w:t>(</w:t>
      </w:r>
      <w:proofErr w:type="gramEnd"/>
      <w:r>
        <w:t>) {                //  Motor Stop</w:t>
      </w:r>
    </w:p>
    <w:p w14:paraId="2F0F5724" w14:textId="77777777" w:rsidR="0037313B" w:rsidRDefault="0037313B" w:rsidP="0037313B">
      <w:r>
        <w:t xml:space="preserve">  </w:t>
      </w:r>
      <w:proofErr w:type="spellStart"/>
      <w:proofErr w:type="gramStart"/>
      <w:r>
        <w:t>digitalWrite</w:t>
      </w:r>
      <w:proofErr w:type="spellEnd"/>
      <w:r>
        <w:t>(</w:t>
      </w:r>
      <w:proofErr w:type="gramEnd"/>
      <w:r>
        <w:t>speedPin_M2, 0);</w:t>
      </w:r>
    </w:p>
    <w:p w14:paraId="7A8ED172" w14:textId="77777777" w:rsidR="0037313B" w:rsidRDefault="0037313B" w:rsidP="0037313B">
      <w:r>
        <w:lastRenderedPageBreak/>
        <w:t xml:space="preserve">  </w:t>
      </w:r>
      <w:proofErr w:type="spellStart"/>
      <w:proofErr w:type="gramStart"/>
      <w:r>
        <w:t>digitalWrite</w:t>
      </w:r>
      <w:proofErr w:type="spellEnd"/>
      <w:r>
        <w:t>(</w:t>
      </w:r>
      <w:proofErr w:type="gramEnd"/>
      <w:r>
        <w:t>directionPin_M1, LOW);</w:t>
      </w:r>
    </w:p>
    <w:p w14:paraId="54060CA8" w14:textId="77777777" w:rsidR="0037313B" w:rsidRDefault="0037313B" w:rsidP="0037313B">
      <w:r>
        <w:t xml:space="preserve">  </w:t>
      </w:r>
      <w:proofErr w:type="spellStart"/>
      <w:proofErr w:type="gramStart"/>
      <w:r>
        <w:t>digitalWrite</w:t>
      </w:r>
      <w:proofErr w:type="spellEnd"/>
      <w:r>
        <w:t>(</w:t>
      </w:r>
      <w:proofErr w:type="gramEnd"/>
      <w:r>
        <w:t>speedPin_M1, 0);</w:t>
      </w:r>
    </w:p>
    <w:p w14:paraId="072067D2" w14:textId="77777777" w:rsidR="0037313B" w:rsidRDefault="0037313B" w:rsidP="0037313B">
      <w:r>
        <w:t xml:space="preserve">  </w:t>
      </w:r>
      <w:proofErr w:type="spellStart"/>
      <w:proofErr w:type="gramStart"/>
      <w:r>
        <w:t>digitalWrite</w:t>
      </w:r>
      <w:proofErr w:type="spellEnd"/>
      <w:r>
        <w:t>(</w:t>
      </w:r>
      <w:proofErr w:type="gramEnd"/>
      <w:r>
        <w:t>directionPin_M2, LOW);</w:t>
      </w:r>
    </w:p>
    <w:p w14:paraId="013B8E27" w14:textId="77777777" w:rsidR="0037313B" w:rsidRDefault="0037313B" w:rsidP="0037313B">
      <w:r>
        <w:t>}</w:t>
      </w:r>
    </w:p>
    <w:p w14:paraId="64C91DBF" w14:textId="77777777" w:rsidR="0037313B" w:rsidRDefault="0037313B" w:rsidP="0037313B"/>
    <w:p w14:paraId="12870F58" w14:textId="77777777" w:rsidR="0037313B" w:rsidRDefault="0037313B" w:rsidP="0037313B">
      <w:r>
        <w:t xml:space="preserve">void </w:t>
      </w:r>
      <w:proofErr w:type="spellStart"/>
      <w:proofErr w:type="gramStart"/>
      <w:r>
        <w:t>carF</w:t>
      </w:r>
      <w:proofErr w:type="spellEnd"/>
      <w:r>
        <w:t>(</w:t>
      </w:r>
      <w:proofErr w:type="gramEnd"/>
      <w:r>
        <w:t>) {       //Move forward</w:t>
      </w:r>
    </w:p>
    <w:p w14:paraId="62645193" w14:textId="77777777" w:rsidR="0037313B" w:rsidRDefault="0037313B" w:rsidP="0037313B">
      <w:r>
        <w:t xml:space="preserve">  </w:t>
      </w:r>
      <w:proofErr w:type="spellStart"/>
      <w:r>
        <w:t>analogWrite</w:t>
      </w:r>
      <w:proofErr w:type="spellEnd"/>
      <w:r>
        <w:t xml:space="preserve"> (speedPin_M2, 50</w:t>
      </w:r>
      <w:proofErr w:type="gramStart"/>
      <w:r>
        <w:t>);</w:t>
      </w:r>
      <w:proofErr w:type="gramEnd"/>
      <w:r>
        <w:t xml:space="preserve">             </w:t>
      </w:r>
    </w:p>
    <w:p w14:paraId="3D9A4D7E" w14:textId="77777777" w:rsidR="0037313B" w:rsidRDefault="0037313B" w:rsidP="0037313B">
      <w:r>
        <w:t xml:space="preserve">  </w:t>
      </w:r>
      <w:proofErr w:type="spellStart"/>
      <w:proofErr w:type="gramStart"/>
      <w:r>
        <w:t>digitalWrite</w:t>
      </w:r>
      <w:proofErr w:type="spellEnd"/>
      <w:r>
        <w:t>(</w:t>
      </w:r>
      <w:proofErr w:type="gramEnd"/>
      <w:r>
        <w:t>directionPin_M1, LOW);</w:t>
      </w:r>
    </w:p>
    <w:p w14:paraId="639BB37D" w14:textId="77777777" w:rsidR="0037313B" w:rsidRDefault="0037313B" w:rsidP="0037313B">
      <w:r>
        <w:t xml:space="preserve">  </w:t>
      </w:r>
      <w:proofErr w:type="spellStart"/>
      <w:r>
        <w:t>analogWrite</w:t>
      </w:r>
      <w:proofErr w:type="spellEnd"/>
      <w:r>
        <w:t xml:space="preserve"> (speedPin_M1, 50</w:t>
      </w:r>
      <w:proofErr w:type="gramStart"/>
      <w:r>
        <w:t>);</w:t>
      </w:r>
      <w:proofErr w:type="gramEnd"/>
    </w:p>
    <w:p w14:paraId="67419EA5" w14:textId="77777777" w:rsidR="0037313B" w:rsidRDefault="0037313B" w:rsidP="0037313B">
      <w:r>
        <w:t xml:space="preserve">  </w:t>
      </w:r>
      <w:proofErr w:type="spellStart"/>
      <w:proofErr w:type="gramStart"/>
      <w:r>
        <w:t>digitalWrite</w:t>
      </w:r>
      <w:proofErr w:type="spellEnd"/>
      <w:r>
        <w:t>(</w:t>
      </w:r>
      <w:proofErr w:type="gramEnd"/>
      <w:r>
        <w:t>directionPin_M2, LOW);</w:t>
      </w:r>
    </w:p>
    <w:p w14:paraId="5B7010C8" w14:textId="77777777" w:rsidR="0037313B" w:rsidRDefault="0037313B" w:rsidP="0037313B">
      <w:r>
        <w:t>}</w:t>
      </w:r>
    </w:p>
    <w:p w14:paraId="7540B79F" w14:textId="77777777" w:rsidR="0037313B" w:rsidRDefault="0037313B" w:rsidP="0037313B"/>
    <w:p w14:paraId="4ED14F57" w14:textId="77777777" w:rsidR="0037313B" w:rsidRDefault="0037313B" w:rsidP="0037313B">
      <w:r>
        <w:t xml:space="preserve">void </w:t>
      </w:r>
      <w:proofErr w:type="spellStart"/>
      <w:proofErr w:type="gramStart"/>
      <w:r>
        <w:t>carBack</w:t>
      </w:r>
      <w:proofErr w:type="spellEnd"/>
      <w:r>
        <w:t>(</w:t>
      </w:r>
      <w:proofErr w:type="gramEnd"/>
      <w:r>
        <w:t>) {     //Move backward</w:t>
      </w:r>
    </w:p>
    <w:p w14:paraId="4EDD8AC1" w14:textId="77777777" w:rsidR="0037313B" w:rsidRDefault="0037313B" w:rsidP="0037313B">
      <w:r>
        <w:t xml:space="preserve">  </w:t>
      </w:r>
      <w:proofErr w:type="spellStart"/>
      <w:r>
        <w:t>analogWrite</w:t>
      </w:r>
      <w:proofErr w:type="spellEnd"/>
      <w:r>
        <w:t xml:space="preserve"> (speedPin_M2, 50</w:t>
      </w:r>
      <w:proofErr w:type="gramStart"/>
      <w:r>
        <w:t>);</w:t>
      </w:r>
      <w:proofErr w:type="gramEnd"/>
    </w:p>
    <w:p w14:paraId="2420F943" w14:textId="77777777" w:rsidR="0037313B" w:rsidRDefault="0037313B" w:rsidP="0037313B">
      <w:r>
        <w:t xml:space="preserve">  </w:t>
      </w:r>
      <w:proofErr w:type="spellStart"/>
      <w:proofErr w:type="gramStart"/>
      <w:r>
        <w:t>digitalWrite</w:t>
      </w:r>
      <w:proofErr w:type="spellEnd"/>
      <w:r>
        <w:t>(</w:t>
      </w:r>
      <w:proofErr w:type="gramEnd"/>
      <w:r>
        <w:t>directionPin_M1, HIGH);</w:t>
      </w:r>
    </w:p>
    <w:p w14:paraId="20074F71" w14:textId="77777777" w:rsidR="0037313B" w:rsidRDefault="0037313B" w:rsidP="0037313B">
      <w:r>
        <w:t xml:space="preserve">  </w:t>
      </w:r>
      <w:proofErr w:type="spellStart"/>
      <w:r>
        <w:t>analogWrite</w:t>
      </w:r>
      <w:proofErr w:type="spellEnd"/>
      <w:r>
        <w:t xml:space="preserve"> (speedPin_M1, 50</w:t>
      </w:r>
      <w:proofErr w:type="gramStart"/>
      <w:r>
        <w:t>);</w:t>
      </w:r>
      <w:proofErr w:type="gramEnd"/>
    </w:p>
    <w:p w14:paraId="537F5C32" w14:textId="77777777" w:rsidR="0037313B" w:rsidRDefault="0037313B" w:rsidP="0037313B">
      <w:r>
        <w:t xml:space="preserve">  </w:t>
      </w:r>
      <w:proofErr w:type="spellStart"/>
      <w:proofErr w:type="gramStart"/>
      <w:r>
        <w:t>digitalWrite</w:t>
      </w:r>
      <w:proofErr w:type="spellEnd"/>
      <w:r>
        <w:t>(</w:t>
      </w:r>
      <w:proofErr w:type="gramEnd"/>
      <w:r>
        <w:t>directionPin_M2, HIGH);</w:t>
      </w:r>
    </w:p>
    <w:p w14:paraId="5800C234" w14:textId="77777777" w:rsidR="0037313B" w:rsidRDefault="0037313B" w:rsidP="0037313B">
      <w:r>
        <w:t>}</w:t>
      </w:r>
    </w:p>
    <w:p w14:paraId="30272F24" w14:textId="77777777" w:rsidR="0037313B" w:rsidRDefault="0037313B" w:rsidP="0037313B"/>
    <w:p w14:paraId="6A484148" w14:textId="77777777" w:rsidR="0037313B" w:rsidRDefault="0037313B" w:rsidP="0037313B">
      <w:r>
        <w:t xml:space="preserve">void </w:t>
      </w:r>
      <w:proofErr w:type="spellStart"/>
      <w:proofErr w:type="gramStart"/>
      <w:r>
        <w:t>carR</w:t>
      </w:r>
      <w:proofErr w:type="spellEnd"/>
      <w:r>
        <w:t>(</w:t>
      </w:r>
      <w:proofErr w:type="gramEnd"/>
      <w:r>
        <w:t>) {  //Turn Right</w:t>
      </w:r>
    </w:p>
    <w:p w14:paraId="70FD52C0" w14:textId="77777777" w:rsidR="0037313B" w:rsidRDefault="0037313B" w:rsidP="0037313B">
      <w:r>
        <w:t xml:space="preserve">  </w:t>
      </w:r>
      <w:proofErr w:type="spellStart"/>
      <w:r>
        <w:t>analogWrite</w:t>
      </w:r>
      <w:proofErr w:type="spellEnd"/>
      <w:r>
        <w:t xml:space="preserve"> (speedPin_M2, 50</w:t>
      </w:r>
      <w:proofErr w:type="gramStart"/>
      <w:r>
        <w:t>);</w:t>
      </w:r>
      <w:proofErr w:type="gramEnd"/>
    </w:p>
    <w:p w14:paraId="415C89A9" w14:textId="77777777" w:rsidR="0037313B" w:rsidRDefault="0037313B" w:rsidP="0037313B">
      <w:r>
        <w:t xml:space="preserve">  </w:t>
      </w:r>
      <w:proofErr w:type="spellStart"/>
      <w:proofErr w:type="gramStart"/>
      <w:r>
        <w:t>digitalWrite</w:t>
      </w:r>
      <w:proofErr w:type="spellEnd"/>
      <w:r>
        <w:t>(</w:t>
      </w:r>
      <w:proofErr w:type="gramEnd"/>
      <w:r>
        <w:t>directionPin_M1, HIGH);</w:t>
      </w:r>
    </w:p>
    <w:p w14:paraId="1619E041" w14:textId="77777777" w:rsidR="0037313B" w:rsidRDefault="0037313B" w:rsidP="0037313B">
      <w:r>
        <w:t xml:space="preserve">  </w:t>
      </w:r>
      <w:proofErr w:type="spellStart"/>
      <w:r>
        <w:t>analogWrite</w:t>
      </w:r>
      <w:proofErr w:type="spellEnd"/>
      <w:r>
        <w:t xml:space="preserve"> (speedPin_M1, 50</w:t>
      </w:r>
      <w:proofErr w:type="gramStart"/>
      <w:r>
        <w:t>);</w:t>
      </w:r>
      <w:proofErr w:type="gramEnd"/>
    </w:p>
    <w:p w14:paraId="79BCD881" w14:textId="77777777" w:rsidR="0037313B" w:rsidRDefault="0037313B" w:rsidP="0037313B">
      <w:r>
        <w:t xml:space="preserve">  </w:t>
      </w:r>
      <w:proofErr w:type="spellStart"/>
      <w:proofErr w:type="gramStart"/>
      <w:r>
        <w:t>digitalWrite</w:t>
      </w:r>
      <w:proofErr w:type="spellEnd"/>
      <w:r>
        <w:t>(</w:t>
      </w:r>
      <w:proofErr w:type="gramEnd"/>
      <w:r>
        <w:t>directionPin_M2, LOW);</w:t>
      </w:r>
    </w:p>
    <w:p w14:paraId="5CCAC439" w14:textId="77777777" w:rsidR="0037313B" w:rsidRDefault="0037313B" w:rsidP="0037313B">
      <w:r>
        <w:t>}</w:t>
      </w:r>
    </w:p>
    <w:p w14:paraId="69D6A62E" w14:textId="77777777" w:rsidR="0037313B" w:rsidRDefault="0037313B" w:rsidP="0037313B"/>
    <w:p w14:paraId="6AB22CFE" w14:textId="77777777" w:rsidR="0037313B" w:rsidRDefault="0037313B" w:rsidP="0037313B"/>
    <w:p w14:paraId="5074F6E5" w14:textId="77777777" w:rsidR="0037313B" w:rsidRDefault="0037313B" w:rsidP="0037313B"/>
    <w:p w14:paraId="32309B3D" w14:textId="77777777" w:rsidR="0037313B" w:rsidRDefault="0037313B" w:rsidP="0037313B">
      <w:r>
        <w:t xml:space="preserve">void </w:t>
      </w:r>
      <w:proofErr w:type="spellStart"/>
      <w:proofErr w:type="gramStart"/>
      <w:r>
        <w:t>carL</w:t>
      </w:r>
      <w:proofErr w:type="spellEnd"/>
      <w:r>
        <w:t>(</w:t>
      </w:r>
      <w:proofErr w:type="gramEnd"/>
      <w:r>
        <w:t>) {         //Turn Left</w:t>
      </w:r>
    </w:p>
    <w:p w14:paraId="0DC04A28" w14:textId="77777777" w:rsidR="0037313B" w:rsidRDefault="0037313B" w:rsidP="0037313B">
      <w:r>
        <w:t xml:space="preserve">    </w:t>
      </w:r>
      <w:proofErr w:type="spellStart"/>
      <w:r>
        <w:t>analogWrite</w:t>
      </w:r>
      <w:proofErr w:type="spellEnd"/>
      <w:r>
        <w:t xml:space="preserve"> (speedPin_M2, 50</w:t>
      </w:r>
      <w:proofErr w:type="gramStart"/>
      <w:r>
        <w:t>);</w:t>
      </w:r>
      <w:proofErr w:type="gramEnd"/>
    </w:p>
    <w:p w14:paraId="24E98F97" w14:textId="77777777" w:rsidR="0037313B" w:rsidRDefault="0037313B" w:rsidP="0037313B">
      <w:r>
        <w:t xml:space="preserve">  </w:t>
      </w:r>
      <w:proofErr w:type="spellStart"/>
      <w:proofErr w:type="gramStart"/>
      <w:r>
        <w:t>digitalWrite</w:t>
      </w:r>
      <w:proofErr w:type="spellEnd"/>
      <w:r>
        <w:t>(</w:t>
      </w:r>
      <w:proofErr w:type="gramEnd"/>
      <w:r>
        <w:t>directionPin_M1, LOW);</w:t>
      </w:r>
    </w:p>
    <w:p w14:paraId="2F364A08" w14:textId="77777777" w:rsidR="0037313B" w:rsidRDefault="0037313B" w:rsidP="0037313B">
      <w:r>
        <w:t xml:space="preserve">  </w:t>
      </w:r>
      <w:proofErr w:type="spellStart"/>
      <w:r>
        <w:t>analogWrite</w:t>
      </w:r>
      <w:proofErr w:type="spellEnd"/>
      <w:r>
        <w:t xml:space="preserve"> (speedPin_M1, 50</w:t>
      </w:r>
      <w:proofErr w:type="gramStart"/>
      <w:r>
        <w:t>);</w:t>
      </w:r>
      <w:proofErr w:type="gramEnd"/>
    </w:p>
    <w:p w14:paraId="50C2D4E5" w14:textId="77777777" w:rsidR="0037313B" w:rsidRDefault="0037313B" w:rsidP="0037313B">
      <w:r>
        <w:t xml:space="preserve">  </w:t>
      </w:r>
      <w:proofErr w:type="spellStart"/>
      <w:proofErr w:type="gramStart"/>
      <w:r>
        <w:t>digitalWrite</w:t>
      </w:r>
      <w:proofErr w:type="spellEnd"/>
      <w:r>
        <w:t>(</w:t>
      </w:r>
      <w:proofErr w:type="gramEnd"/>
      <w:r>
        <w:t>directionPin_M2, HIGH);</w:t>
      </w:r>
    </w:p>
    <w:p w14:paraId="5D6E33AD" w14:textId="77777777" w:rsidR="0037313B" w:rsidRDefault="0037313B" w:rsidP="0037313B"/>
    <w:p w14:paraId="57CE46F8" w14:textId="67C14F8F" w:rsidR="0037313B" w:rsidRDefault="0037313B" w:rsidP="0037313B">
      <w:r>
        <w:t>}</w:t>
      </w:r>
    </w:p>
    <w:p w14:paraId="4726BACF" w14:textId="77777777" w:rsidR="003C1F16" w:rsidRDefault="003C1F16"/>
    <w:sectPr w:rsidR="003C1F16">
      <w:headerReference w:type="default" r:id="rId18"/>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F9C53" w14:textId="77777777" w:rsidR="001F52AE" w:rsidRDefault="001F52AE" w:rsidP="00C6554A">
      <w:pPr>
        <w:spacing w:before="0" w:after="0" w:line="240" w:lineRule="auto"/>
      </w:pPr>
      <w:r>
        <w:separator/>
      </w:r>
    </w:p>
  </w:endnote>
  <w:endnote w:type="continuationSeparator" w:id="0">
    <w:p w14:paraId="55075815" w14:textId="77777777" w:rsidR="001F52AE" w:rsidRDefault="001F52A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BD79"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13820" w14:textId="77777777" w:rsidR="001F52AE" w:rsidRDefault="001F52AE" w:rsidP="00C6554A">
      <w:pPr>
        <w:spacing w:before="0" w:after="0" w:line="240" w:lineRule="auto"/>
      </w:pPr>
      <w:r>
        <w:separator/>
      </w:r>
    </w:p>
  </w:footnote>
  <w:footnote w:type="continuationSeparator" w:id="0">
    <w:p w14:paraId="69D3D546" w14:textId="77777777" w:rsidR="001F52AE" w:rsidRDefault="001F52AE"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2D5BC" w14:textId="2B30CB96" w:rsidR="00CC26E0" w:rsidRDefault="009955BA">
    <w:pPr>
      <w:pStyle w:val="Header"/>
      <w:rPr>
        <w:rFonts w:asciiTheme="majorBidi" w:hAnsiTheme="majorBidi" w:cstheme="majorBidi"/>
      </w:rPr>
    </w:pPr>
    <w:r>
      <w:rPr>
        <w:rFonts w:asciiTheme="majorHAnsi" w:hAnsiTheme="majorHAnsi"/>
      </w:rPr>
      <w:t xml:space="preserve">Date: </w:t>
    </w:r>
    <w:r w:rsidR="00CC26E0" w:rsidRPr="00CC26E0">
      <w:rPr>
        <w:rFonts w:asciiTheme="majorHAnsi" w:hAnsiTheme="majorHAnsi"/>
      </w:rPr>
      <w:t>11/12/2021</w:t>
    </w:r>
    <w:r w:rsidR="00CC26E0">
      <w:ptab w:relativeTo="margin" w:alignment="center" w:leader="none"/>
    </w:r>
    <w:r w:rsidR="00CC26E0" w:rsidRPr="00CC26E0">
      <w:rPr>
        <w:rFonts w:asciiTheme="majorBidi" w:hAnsiTheme="majorBidi" w:cstheme="majorBidi"/>
      </w:rPr>
      <w:t>CSCI291</w:t>
    </w:r>
    <w:r w:rsidR="00CC26E0">
      <w:ptab w:relativeTo="margin" w:alignment="right" w:leader="none"/>
    </w:r>
    <w:r w:rsidR="00CC26E0">
      <w:t xml:space="preserve">Bassam Babar </w:t>
    </w:r>
    <w:r w:rsidR="00CC26E0" w:rsidRPr="00CC26E0">
      <w:rPr>
        <w:rFonts w:asciiTheme="majorBidi" w:hAnsiTheme="majorBidi" w:cstheme="majorBidi"/>
      </w:rPr>
      <w:t>7054865</w:t>
    </w:r>
  </w:p>
  <w:p w14:paraId="3D3E7A80" w14:textId="21DD354F" w:rsidR="00CC26E0" w:rsidRDefault="00CC26E0">
    <w:pPr>
      <w:pStyle w:val="Header"/>
    </w:pPr>
    <w:r>
      <w:rPr>
        <w:rFonts w:asciiTheme="majorBidi" w:hAnsiTheme="majorBidi" w:cstheme="majorBidi"/>
      </w:rPr>
      <w:t xml:space="preserve">                                                                                                                     Suraksha Kotte 6996656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47359A"/>
    <w:multiLevelType w:val="hybridMultilevel"/>
    <w:tmpl w:val="140A06D4"/>
    <w:lvl w:ilvl="0" w:tplc="1C122566">
      <w:start w:val="4"/>
      <w:numFmt w:val="bullet"/>
      <w:lvlText w:val="-"/>
      <w:lvlJc w:val="left"/>
      <w:pPr>
        <w:ind w:left="720" w:hanging="360"/>
      </w:pPr>
      <w:rPr>
        <w:rFonts w:ascii="Constantia" w:eastAsiaTheme="minorHAnsi" w:hAnsi="Constantia" w:cstheme="minorBid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4" w15:restartNumberingAfterBreak="0">
    <w:nsid w:val="5BDD072F"/>
    <w:multiLevelType w:val="hybridMultilevel"/>
    <w:tmpl w:val="069A80CA"/>
    <w:lvl w:ilvl="0" w:tplc="4C090011">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72CA7AF1"/>
    <w:multiLevelType w:val="hybridMultilevel"/>
    <w:tmpl w:val="25F2406C"/>
    <w:lvl w:ilvl="0" w:tplc="4C090011">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6" w15:restartNumberingAfterBreak="0">
    <w:nsid w:val="7A8C1213"/>
    <w:multiLevelType w:val="hybridMultilevel"/>
    <w:tmpl w:val="A6EC2026"/>
    <w:lvl w:ilvl="0" w:tplc="985219B6">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 w:numId="18">
    <w:abstractNumId w:val="1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D2B"/>
    <w:rsid w:val="00022F01"/>
    <w:rsid w:val="0004345C"/>
    <w:rsid w:val="00045AD1"/>
    <w:rsid w:val="00052B1C"/>
    <w:rsid w:val="00063A5E"/>
    <w:rsid w:val="00076DBE"/>
    <w:rsid w:val="000D172A"/>
    <w:rsid w:val="00161F94"/>
    <w:rsid w:val="00193D11"/>
    <w:rsid w:val="00197903"/>
    <w:rsid w:val="001A5589"/>
    <w:rsid w:val="001F52AE"/>
    <w:rsid w:val="00225C7C"/>
    <w:rsid w:val="00247FF6"/>
    <w:rsid w:val="002554CD"/>
    <w:rsid w:val="00290CEA"/>
    <w:rsid w:val="00293B83"/>
    <w:rsid w:val="002B4294"/>
    <w:rsid w:val="002C3CEE"/>
    <w:rsid w:val="002C511B"/>
    <w:rsid w:val="002F48E8"/>
    <w:rsid w:val="00333D0D"/>
    <w:rsid w:val="00347F9B"/>
    <w:rsid w:val="00350962"/>
    <w:rsid w:val="003709B1"/>
    <w:rsid w:val="0037313B"/>
    <w:rsid w:val="00380D49"/>
    <w:rsid w:val="003C1F16"/>
    <w:rsid w:val="003C5AAE"/>
    <w:rsid w:val="00400088"/>
    <w:rsid w:val="0042310F"/>
    <w:rsid w:val="0043700B"/>
    <w:rsid w:val="00492D06"/>
    <w:rsid w:val="004C049F"/>
    <w:rsid w:val="004E7314"/>
    <w:rsid w:val="005000E2"/>
    <w:rsid w:val="00511E28"/>
    <w:rsid w:val="00535F6D"/>
    <w:rsid w:val="00547F0A"/>
    <w:rsid w:val="00556C92"/>
    <w:rsid w:val="005F37CB"/>
    <w:rsid w:val="00675C32"/>
    <w:rsid w:val="006A10E2"/>
    <w:rsid w:val="006A3CE7"/>
    <w:rsid w:val="006C1618"/>
    <w:rsid w:val="006C73E1"/>
    <w:rsid w:val="006E217A"/>
    <w:rsid w:val="00715B5C"/>
    <w:rsid w:val="00793046"/>
    <w:rsid w:val="007960E8"/>
    <w:rsid w:val="007A2386"/>
    <w:rsid w:val="007D41A3"/>
    <w:rsid w:val="007E3A0D"/>
    <w:rsid w:val="007E4D2B"/>
    <w:rsid w:val="0083648E"/>
    <w:rsid w:val="00840698"/>
    <w:rsid w:val="00842ABF"/>
    <w:rsid w:val="0084638D"/>
    <w:rsid w:val="00857299"/>
    <w:rsid w:val="00906A32"/>
    <w:rsid w:val="00927299"/>
    <w:rsid w:val="009433AE"/>
    <w:rsid w:val="009955BA"/>
    <w:rsid w:val="009C2B91"/>
    <w:rsid w:val="009E572E"/>
    <w:rsid w:val="00A05D5B"/>
    <w:rsid w:val="00A25C23"/>
    <w:rsid w:val="00A43D98"/>
    <w:rsid w:val="00A51183"/>
    <w:rsid w:val="00A727D9"/>
    <w:rsid w:val="00A81A2A"/>
    <w:rsid w:val="00B353D9"/>
    <w:rsid w:val="00B7713C"/>
    <w:rsid w:val="00BB49BD"/>
    <w:rsid w:val="00C5026A"/>
    <w:rsid w:val="00C6554A"/>
    <w:rsid w:val="00CA7C3A"/>
    <w:rsid w:val="00CC26E0"/>
    <w:rsid w:val="00D05C2B"/>
    <w:rsid w:val="00D62A6F"/>
    <w:rsid w:val="00DC555B"/>
    <w:rsid w:val="00DC5893"/>
    <w:rsid w:val="00DF199A"/>
    <w:rsid w:val="00E336E2"/>
    <w:rsid w:val="00E35DBE"/>
    <w:rsid w:val="00E432AE"/>
    <w:rsid w:val="00E63A2B"/>
    <w:rsid w:val="00ED769C"/>
    <w:rsid w:val="00ED7C44"/>
    <w:rsid w:val="00F0503A"/>
    <w:rsid w:val="00F94F15"/>
    <w:rsid w:val="00FC40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CC2C2"/>
  <w15:chartTrackingRefBased/>
  <w15:docId w15:val="{1F8ACB03-CC65-4959-9D71-5107E87D9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BodyText">
    <w:name w:val="Body Text"/>
    <w:basedOn w:val="Normal"/>
    <w:link w:val="BodyTextChar"/>
    <w:rsid w:val="003C1F16"/>
    <w:pPr>
      <w:tabs>
        <w:tab w:val="left" w:pos="4500"/>
      </w:tabs>
      <w:spacing w:before="0" w:after="0" w:line="240" w:lineRule="auto"/>
      <w:jc w:val="both"/>
    </w:pPr>
    <w:rPr>
      <w:rFonts w:ascii="Times New Roman" w:eastAsia="Times New Roman" w:hAnsi="Times New Roman" w:cs="Times New Roman"/>
      <w:bCs/>
      <w:color w:val="auto"/>
      <w:sz w:val="24"/>
      <w:szCs w:val="24"/>
      <w:lang w:val="en-GB" w:eastAsia="en-GB"/>
    </w:rPr>
  </w:style>
  <w:style w:type="character" w:customStyle="1" w:styleId="BodyTextChar">
    <w:name w:val="Body Text Char"/>
    <w:basedOn w:val="DefaultParagraphFont"/>
    <w:link w:val="BodyText"/>
    <w:rsid w:val="003C1F16"/>
    <w:rPr>
      <w:rFonts w:ascii="Times New Roman" w:eastAsia="Times New Roman" w:hAnsi="Times New Roman" w:cs="Times New Roman"/>
      <w:bCs/>
      <w:color w:val="auto"/>
      <w:sz w:val="24"/>
      <w:szCs w:val="24"/>
      <w:lang w:val="en-GB" w:eastAsia="en-GB"/>
    </w:rPr>
  </w:style>
  <w:style w:type="character" w:styleId="FootnoteReference">
    <w:name w:val="footnote reference"/>
    <w:basedOn w:val="DefaultParagraphFont"/>
    <w:uiPriority w:val="99"/>
    <w:semiHidden/>
    <w:unhideWhenUsed/>
    <w:rsid w:val="00A43D98"/>
    <w:rPr>
      <w:vertAlign w:val="superscript"/>
    </w:rPr>
  </w:style>
  <w:style w:type="paragraph" w:customStyle="1" w:styleId="Default">
    <w:name w:val="Default"/>
    <w:rsid w:val="00A51183"/>
    <w:pPr>
      <w:autoSpaceDE w:val="0"/>
      <w:autoSpaceDN w:val="0"/>
      <w:adjustRightInd w:val="0"/>
      <w:spacing w:before="0" w:after="0" w:line="240" w:lineRule="auto"/>
    </w:pPr>
    <w:rPr>
      <w:rFonts w:ascii="Calibri" w:hAnsi="Calibri" w:cs="Calibri"/>
      <w:color w:val="000000"/>
      <w:sz w:val="24"/>
      <w:szCs w:val="24"/>
      <w:lang w:val="en-AE"/>
    </w:rPr>
  </w:style>
  <w:style w:type="paragraph" w:styleId="ListParagraph">
    <w:name w:val="List Paragraph"/>
    <w:basedOn w:val="Normal"/>
    <w:uiPriority w:val="34"/>
    <w:unhideWhenUsed/>
    <w:qFormat/>
    <w:rsid w:val="00A05D5B"/>
    <w:pPr>
      <w:ind w:left="720"/>
      <w:contextualSpacing/>
    </w:pPr>
  </w:style>
  <w:style w:type="table" w:styleId="TableGrid">
    <w:name w:val="Table Grid"/>
    <w:basedOn w:val="TableNormal"/>
    <w:uiPriority w:val="39"/>
    <w:rsid w:val="00CA7C3A"/>
    <w:pPr>
      <w:spacing w:before="0" w:after="0" w:line="240" w:lineRule="auto"/>
    </w:pPr>
    <w:rPr>
      <w:color w:val="aut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23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10159">
      <w:bodyDiv w:val="1"/>
      <w:marLeft w:val="0"/>
      <w:marRight w:val="0"/>
      <w:marTop w:val="0"/>
      <w:marBottom w:val="0"/>
      <w:divBdr>
        <w:top w:val="none" w:sz="0" w:space="0" w:color="auto"/>
        <w:left w:val="none" w:sz="0" w:space="0" w:color="auto"/>
        <w:bottom w:val="none" w:sz="0" w:space="0" w:color="auto"/>
        <w:right w:val="none" w:sz="0" w:space="0" w:color="auto"/>
      </w:divBdr>
    </w:div>
    <w:div w:id="567228279">
      <w:bodyDiv w:val="1"/>
      <w:marLeft w:val="0"/>
      <w:marRight w:val="0"/>
      <w:marTop w:val="0"/>
      <w:marBottom w:val="0"/>
      <w:divBdr>
        <w:top w:val="none" w:sz="0" w:space="0" w:color="auto"/>
        <w:left w:val="none" w:sz="0" w:space="0" w:color="auto"/>
        <w:bottom w:val="none" w:sz="0" w:space="0" w:color="auto"/>
        <w:right w:val="none" w:sz="0" w:space="0" w:color="auto"/>
      </w:divBdr>
    </w:div>
    <w:div w:id="882327655">
      <w:bodyDiv w:val="1"/>
      <w:marLeft w:val="0"/>
      <w:marRight w:val="0"/>
      <w:marTop w:val="0"/>
      <w:marBottom w:val="0"/>
      <w:divBdr>
        <w:top w:val="none" w:sz="0" w:space="0" w:color="auto"/>
        <w:left w:val="none" w:sz="0" w:space="0" w:color="auto"/>
        <w:bottom w:val="none" w:sz="0" w:space="0" w:color="auto"/>
        <w:right w:val="none" w:sz="0" w:space="0" w:color="auto"/>
      </w:divBdr>
    </w:div>
    <w:div w:id="170204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e.tl/t-gbfvIKfmSc"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rak\AppData\Local\Microsoft\Office\16.0\DTS\en-US%7b45D30707-4ED7-4EA3-B02E-1E3785A034CF%7d\%7b8F9C8176-6F83-4879-B89E-933A39207DE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8E459-DB2A-4B48-8527-32E5F3DBB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{8F9C8176-6F83-4879-B89E-933A39207DE5}tf02835058_win32.dotx</Template>
  <TotalTime>429</TotalTime>
  <Pages>17</Pages>
  <Words>1429</Words>
  <Characters>8149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surak</dc:creator>
  <cp:keywords/>
  <dc:description/>
  <cp:lastModifiedBy>Suraksha Kotte</cp:lastModifiedBy>
  <cp:revision>8</cp:revision>
  <dcterms:created xsi:type="dcterms:W3CDTF">2021-12-06T19:09:00Z</dcterms:created>
  <dcterms:modified xsi:type="dcterms:W3CDTF">2021-12-11T12:59:00Z</dcterms:modified>
</cp:coreProperties>
</file>