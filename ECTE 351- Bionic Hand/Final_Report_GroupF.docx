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EFBF0" w14:textId="666FECDC" w:rsidR="00D077E9" w:rsidRDefault="00BD3600" w:rsidP="00F61966">
      <w:r>
        <w:rPr>
          <w:noProof/>
        </w:rPr>
        <mc:AlternateContent>
          <mc:Choice Requires="wps">
            <w:drawing>
              <wp:anchor distT="0" distB="0" distL="114300" distR="114300" simplePos="0" relativeHeight="251670016" behindDoc="0" locked="0" layoutInCell="1" allowOverlap="1" wp14:anchorId="3D255DA2" wp14:editId="1F6A6DCC">
                <wp:simplePos x="0" y="0"/>
                <wp:positionH relativeFrom="margin">
                  <wp:posOffset>2773680</wp:posOffset>
                </wp:positionH>
                <wp:positionV relativeFrom="paragraph">
                  <wp:posOffset>50800</wp:posOffset>
                </wp:positionV>
                <wp:extent cx="4386580" cy="1612900"/>
                <wp:effectExtent l="0" t="0" r="0" b="6350"/>
                <wp:wrapNone/>
                <wp:docPr id="8" name="Text Box 8"/>
                <wp:cNvGraphicFramePr/>
                <a:graphic xmlns:a="http://schemas.openxmlformats.org/drawingml/2006/main">
                  <a:graphicData uri="http://schemas.microsoft.com/office/word/2010/wordprocessingShape">
                    <wps:wsp>
                      <wps:cNvSpPr txBox="1"/>
                      <wps:spPr>
                        <a:xfrm>
                          <a:off x="0" y="0"/>
                          <a:ext cx="4386580" cy="1612900"/>
                        </a:xfrm>
                        <a:prstGeom prst="rect">
                          <a:avLst/>
                        </a:prstGeom>
                        <a:noFill/>
                        <a:ln w="6350">
                          <a:noFill/>
                        </a:ln>
                      </wps:spPr>
                      <wps:txbx>
                        <w:txbxContent>
                          <w:p w14:paraId="41193CB4" w14:textId="7A45918C" w:rsidR="00945060" w:rsidRPr="00EB39CD" w:rsidRDefault="00945060" w:rsidP="00945060">
                            <w:pPr>
                              <w:pStyle w:val="Title"/>
                              <w:rPr>
                                <w:sz w:val="96"/>
                                <w:szCs w:val="56"/>
                                <w:lang w:val="en-GB"/>
                              </w:rPr>
                            </w:pPr>
                            <w:r w:rsidRPr="00EB39CD">
                              <w:rPr>
                                <w:sz w:val="96"/>
                                <w:szCs w:val="56"/>
                                <w:lang w:val="en-GB"/>
                              </w:rPr>
                              <w:t>BIONIC</w:t>
                            </w:r>
                            <w:r w:rsidR="00EB39CD">
                              <w:rPr>
                                <w:sz w:val="96"/>
                                <w:szCs w:val="56"/>
                                <w:lang w:val="en-GB"/>
                              </w:rPr>
                              <w:t xml:space="preserve"> </w:t>
                            </w:r>
                            <w:r w:rsidRPr="00EB39CD">
                              <w:rPr>
                                <w:sz w:val="96"/>
                                <w:szCs w:val="56"/>
                                <w:lang w:val="en-GB"/>
                              </w:rPr>
                              <w:t>HAND</w:t>
                            </w:r>
                          </w:p>
                          <w:p w14:paraId="7855D859" w14:textId="3D6EBF7A" w:rsidR="00D077E9" w:rsidRPr="00BD3600" w:rsidRDefault="00B50E58" w:rsidP="00BD3600">
                            <w:pPr>
                              <w:pStyle w:val="Title"/>
                              <w:jc w:val="center"/>
                              <w:rPr>
                                <w:color w:val="3592CF" w:themeColor="accent2"/>
                                <w:sz w:val="32"/>
                                <w:szCs w:val="24"/>
                                <w:lang w:val="en-GB"/>
                              </w:rPr>
                            </w:pPr>
                            <w:r>
                              <w:rPr>
                                <w:color w:val="3592CF" w:themeColor="accent2"/>
                                <w:sz w:val="32"/>
                                <w:szCs w:val="24"/>
                                <w:lang w:val="en-GB"/>
                              </w:rPr>
                              <w:t>T</w:t>
                            </w:r>
                            <w:r w:rsidR="00BD3600" w:rsidRPr="00BD3600">
                              <w:rPr>
                                <w:color w:val="3592CF" w:themeColor="accent2"/>
                                <w:sz w:val="32"/>
                                <w:szCs w:val="24"/>
                                <w:lang w:val="en-GB"/>
                              </w:rPr>
                              <w:t>ele-operated using flexi sensors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255DA2" id="_x0000_t202" coordsize="21600,21600" o:spt="202" path="m,l,21600r21600,l21600,xe">
                <v:stroke joinstyle="miter"/>
                <v:path gradientshapeok="t" o:connecttype="rect"/>
              </v:shapetype>
              <v:shape id="Text Box 8" o:spid="_x0000_s1026" type="#_x0000_t202" style="position:absolute;margin-left:218.4pt;margin-top:4pt;width:345.4pt;height:127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" filled="f" stroked="f" strokeweight=".5pt">
                <v:textbox>
                  <w:txbxContent>
                    <w:p w14:paraId="41193CB4" w14:textId="7A45918C" w:rsidR="00945060" w:rsidRPr="00EB39CD" w:rsidRDefault="00945060" w:rsidP="00945060">
                      <w:pPr>
                        <w:pStyle w:val="Title"/>
                        <w:rPr>
                          <w:sz w:val="96"/>
                          <w:szCs w:val="56"/>
                          <w:lang w:val="en-GB"/>
                        </w:rPr>
                      </w:pPr>
                      <w:r w:rsidRPr="00EB39CD">
                        <w:rPr>
                          <w:sz w:val="96"/>
                          <w:szCs w:val="56"/>
                          <w:lang w:val="en-GB"/>
                        </w:rPr>
                        <w:t>BIONIC</w:t>
                      </w:r>
                      <w:r w:rsidR="00EB39CD">
                        <w:rPr>
                          <w:sz w:val="96"/>
                          <w:szCs w:val="56"/>
                          <w:lang w:val="en-GB"/>
                        </w:rPr>
                        <w:t xml:space="preserve"> </w:t>
                      </w:r>
                      <w:r w:rsidRPr="00EB39CD">
                        <w:rPr>
                          <w:sz w:val="96"/>
                          <w:szCs w:val="56"/>
                          <w:lang w:val="en-GB"/>
                        </w:rPr>
                        <w:t>HAND</w:t>
                      </w:r>
                    </w:p>
                    <w:p w14:paraId="7855D859" w14:textId="3D6EBF7A" w:rsidR="00D077E9" w:rsidRPr="00BD3600" w:rsidRDefault="00B50E58" w:rsidP="00BD3600">
                      <w:pPr>
                        <w:pStyle w:val="Title"/>
                        <w:jc w:val="center"/>
                        <w:rPr>
                          <w:color w:val="3592CF" w:themeColor="accent2"/>
                          <w:sz w:val="32"/>
                          <w:szCs w:val="24"/>
                          <w:lang w:val="en-GB"/>
                        </w:rPr>
                      </w:pPr>
                      <w:r>
                        <w:rPr>
                          <w:color w:val="3592CF" w:themeColor="accent2"/>
                          <w:sz w:val="32"/>
                          <w:szCs w:val="24"/>
                          <w:lang w:val="en-GB"/>
                        </w:rPr>
                        <w:t>T</w:t>
                      </w:r>
                      <w:r w:rsidR="00BD3600" w:rsidRPr="00BD3600">
                        <w:rPr>
                          <w:color w:val="3592CF" w:themeColor="accent2"/>
                          <w:sz w:val="32"/>
                          <w:szCs w:val="24"/>
                          <w:lang w:val="en-GB"/>
                        </w:rPr>
                        <w:t>ele-operated using flexi sensors</w:t>
                      </w:r>
                    </w:p>
                  </w:txbxContent>
                </v:textbox>
                <w10:wrap anchorx="margin"/>
              </v:shape>
            </w:pict>
          </mc:Fallback>
        </mc:AlternateContent>
      </w:r>
      <w:r w:rsidR="00F0363D">
        <w:rPr>
          <w:noProof/>
        </w:rPr>
        <mc:AlternateContent>
          <mc:Choice Requires="wps">
            <w:drawing>
              <wp:anchor distT="0" distB="0" distL="114300" distR="114300" simplePos="0" relativeHeight="251654656" behindDoc="1" locked="0" layoutInCell="1" allowOverlap="1" wp14:anchorId="100C7B13" wp14:editId="2F3615D2">
                <wp:simplePos x="0" y="0"/>
                <wp:positionH relativeFrom="page">
                  <wp:align>right</wp:align>
                </wp:positionH>
                <wp:positionV relativeFrom="margin">
                  <wp:posOffset>-285750</wp:posOffset>
                </wp:positionV>
                <wp:extent cx="4311015" cy="8509000"/>
                <wp:effectExtent l="0" t="0" r="0" b="635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311015" cy="8509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6CF141" w14:textId="2D702C9F" w:rsidR="00F61966" w:rsidRDefault="00F61966" w:rsidP="00F61966">
                            <w:pPr>
                              <w:jc w:val="center"/>
                            </w:pPr>
                          </w:p>
                          <w:p w14:paraId="436C99B7" w14:textId="3851E609" w:rsidR="00F61966" w:rsidRDefault="00F61966" w:rsidP="00F61966">
                            <w:pPr>
                              <w:jc w:val="center"/>
                            </w:pPr>
                          </w:p>
                          <w:p w14:paraId="38F2B7F8" w14:textId="5288709F" w:rsidR="00F61966" w:rsidRDefault="00F61966" w:rsidP="00F61966">
                            <w:pPr>
                              <w:jc w:val="center"/>
                            </w:pPr>
                          </w:p>
                          <w:p w14:paraId="78409606" w14:textId="77777777" w:rsidR="00F61966" w:rsidRDefault="00F61966" w:rsidP="00F61966"/>
                          <w:p w14:paraId="01304741" w14:textId="77777777" w:rsidR="00F61966" w:rsidRDefault="00F61966" w:rsidP="00F61966"/>
                          <w:p w14:paraId="56781C2A" w14:textId="0AD74AF3" w:rsidR="00913E8E" w:rsidRDefault="00913E8E" w:rsidP="00F61966">
                            <w:pPr>
                              <w:rPr>
                                <w:rFonts w:cstheme="minorHAnsi"/>
                                <w:sz w:val="32"/>
                                <w:szCs w:val="32"/>
                                <w:lang w:val="en-GB"/>
                              </w:rPr>
                            </w:pPr>
                          </w:p>
                          <w:p w14:paraId="0062F2CB" w14:textId="77777777" w:rsidR="00913E8E" w:rsidRDefault="00913E8E" w:rsidP="00F61966">
                            <w:pPr>
                              <w:rPr>
                                <w:rFonts w:cstheme="minorHAnsi"/>
                                <w:sz w:val="32"/>
                                <w:szCs w:val="32"/>
                                <w:lang w:val="en-GB"/>
                              </w:rPr>
                            </w:pPr>
                          </w:p>
                          <w:p w14:paraId="65BF5ABA" w14:textId="58DD4D6D" w:rsidR="00F61966" w:rsidRPr="00AD7397" w:rsidRDefault="00F61966" w:rsidP="00913E8E">
                            <w:pPr>
                              <w:jc w:val="center"/>
                              <w:rPr>
                                <w:rFonts w:cstheme="minorHAnsi"/>
                                <w:b w:val="0"/>
                                <w:bCs/>
                                <w:sz w:val="32"/>
                                <w:szCs w:val="32"/>
                                <w:lang w:val="en-GB"/>
                              </w:rPr>
                            </w:pPr>
                            <w:r w:rsidRPr="00AD7397">
                              <w:rPr>
                                <w:rFonts w:cstheme="minorHAnsi"/>
                                <w:sz w:val="32"/>
                                <w:szCs w:val="32"/>
                                <w:lang w:val="en-GB"/>
                              </w:rPr>
                              <w:t xml:space="preserve">Team Name: </w:t>
                            </w:r>
                            <w:r w:rsidRPr="00AD7397">
                              <w:rPr>
                                <w:rFonts w:cstheme="minorHAnsi"/>
                                <w:b w:val="0"/>
                                <w:bCs/>
                                <w:sz w:val="32"/>
                                <w:szCs w:val="32"/>
                                <w:lang w:val="en-GB"/>
                              </w:rPr>
                              <w:t>The Trailblazers</w:t>
                            </w:r>
                          </w:p>
                          <w:p w14:paraId="79086C9B" w14:textId="28AA699B" w:rsidR="00F61966" w:rsidRPr="00AD7397" w:rsidRDefault="00F61966" w:rsidP="00913E8E">
                            <w:pPr>
                              <w:jc w:val="center"/>
                              <w:rPr>
                                <w:rFonts w:cstheme="minorHAnsi"/>
                                <w:sz w:val="32"/>
                                <w:szCs w:val="32"/>
                                <w:lang w:val="en-GB"/>
                              </w:rPr>
                            </w:pPr>
                            <w:r w:rsidRPr="00AD7397">
                              <w:rPr>
                                <w:rFonts w:cstheme="minorHAnsi"/>
                                <w:bCs/>
                                <w:sz w:val="32"/>
                                <w:szCs w:val="32"/>
                                <w:lang w:val="en-GB"/>
                              </w:rPr>
                              <w:t xml:space="preserve">Submission Date: </w:t>
                            </w:r>
                            <w:r w:rsidRPr="00AD7397">
                              <w:rPr>
                                <w:rFonts w:cstheme="minorHAnsi"/>
                                <w:b w:val="0"/>
                                <w:sz w:val="32"/>
                                <w:szCs w:val="32"/>
                                <w:lang w:val="en-GB"/>
                              </w:rPr>
                              <w:t>0</w:t>
                            </w:r>
                            <w:r w:rsidR="00BD3600">
                              <w:rPr>
                                <w:rFonts w:cstheme="minorHAnsi"/>
                                <w:b w:val="0"/>
                                <w:sz w:val="32"/>
                                <w:szCs w:val="32"/>
                                <w:lang w:val="en-GB"/>
                              </w:rPr>
                              <w:t>6</w:t>
                            </w:r>
                            <w:r w:rsidRPr="00AD7397">
                              <w:rPr>
                                <w:rFonts w:cstheme="minorHAnsi"/>
                                <w:b w:val="0"/>
                                <w:sz w:val="32"/>
                                <w:szCs w:val="32"/>
                                <w:lang w:val="en-GB"/>
                              </w:rPr>
                              <w:t>/</w:t>
                            </w:r>
                            <w:r w:rsidR="00BD3600">
                              <w:rPr>
                                <w:rFonts w:cstheme="minorHAnsi"/>
                                <w:b w:val="0"/>
                                <w:sz w:val="32"/>
                                <w:szCs w:val="32"/>
                                <w:lang w:val="en-GB"/>
                              </w:rPr>
                              <w:t>07</w:t>
                            </w:r>
                            <w:r w:rsidRPr="00AD7397">
                              <w:rPr>
                                <w:rFonts w:cstheme="minorHAnsi"/>
                                <w:b w:val="0"/>
                                <w:sz w:val="32"/>
                                <w:szCs w:val="32"/>
                                <w:lang w:val="en-GB"/>
                              </w:rPr>
                              <w:t>/2</w:t>
                            </w:r>
                            <w:r w:rsidR="00BD3600">
                              <w:rPr>
                                <w:rFonts w:cstheme="minorHAnsi"/>
                                <w:b w:val="0"/>
                                <w:sz w:val="32"/>
                                <w:szCs w:val="32"/>
                                <w:lang w:val="en-GB"/>
                              </w:rPr>
                              <w:t>3</w:t>
                            </w:r>
                          </w:p>
                          <w:p w14:paraId="533B6ABF" w14:textId="54A0AC0F" w:rsidR="00F61966" w:rsidRPr="00AD7397" w:rsidRDefault="00F61966" w:rsidP="00913E8E">
                            <w:pPr>
                              <w:pStyle w:val="Default"/>
                              <w:jc w:val="center"/>
                              <w:rPr>
                                <w:rFonts w:asciiTheme="minorHAnsi" w:eastAsia="Times New Roman" w:hAnsiTheme="minorHAnsi" w:cstheme="minorHAnsi"/>
                                <w:b/>
                                <w:bCs/>
                                <w:color w:val="082A75" w:themeColor="text2"/>
                                <w:sz w:val="32"/>
                                <w:szCs w:val="32"/>
                              </w:rPr>
                            </w:pPr>
                            <w:r w:rsidRPr="00AD7397">
                              <w:rPr>
                                <w:rFonts w:asciiTheme="minorHAnsi" w:hAnsiTheme="minorHAnsi" w:cstheme="minorHAnsi"/>
                                <w:b/>
                                <w:bCs/>
                                <w:color w:val="082A75" w:themeColor="text2"/>
                                <w:sz w:val="32"/>
                                <w:szCs w:val="32"/>
                              </w:rPr>
                              <w:t xml:space="preserve">Project Start </w:t>
                            </w:r>
                            <w:r w:rsidR="00BD3600">
                              <w:rPr>
                                <w:rFonts w:asciiTheme="minorHAnsi" w:hAnsiTheme="minorHAnsi" w:cstheme="minorHAnsi"/>
                                <w:b/>
                                <w:bCs/>
                                <w:color w:val="082A75" w:themeColor="text2"/>
                                <w:sz w:val="32"/>
                                <w:szCs w:val="32"/>
                              </w:rPr>
                              <w:t>D</w:t>
                            </w:r>
                            <w:r w:rsidRPr="00AD7397">
                              <w:rPr>
                                <w:rFonts w:asciiTheme="minorHAnsi" w:hAnsiTheme="minorHAnsi" w:cstheme="minorHAnsi"/>
                                <w:b/>
                                <w:bCs/>
                                <w:color w:val="082A75" w:themeColor="text2"/>
                                <w:sz w:val="32"/>
                                <w:szCs w:val="32"/>
                              </w:rPr>
                              <w:t xml:space="preserve">ate: </w:t>
                            </w:r>
                            <w:r w:rsidRPr="00AD7397">
                              <w:rPr>
                                <w:rFonts w:asciiTheme="minorHAnsi" w:eastAsia="Times New Roman" w:hAnsiTheme="minorHAnsi" w:cstheme="minorHAnsi"/>
                                <w:color w:val="082A75" w:themeColor="text2"/>
                                <w:sz w:val="32"/>
                                <w:szCs w:val="32"/>
                              </w:rPr>
                              <w:t>01/10/22</w:t>
                            </w:r>
                          </w:p>
                          <w:p w14:paraId="62502D2E" w14:textId="26EE0B73" w:rsidR="00F61966" w:rsidRPr="00AD7397" w:rsidRDefault="00F61966" w:rsidP="00913E8E">
                            <w:pPr>
                              <w:pStyle w:val="Default"/>
                              <w:jc w:val="center"/>
                              <w:rPr>
                                <w:rFonts w:asciiTheme="minorHAnsi" w:hAnsiTheme="minorHAnsi" w:cstheme="minorHAnsi"/>
                                <w:b/>
                                <w:bCs/>
                                <w:color w:val="082A75" w:themeColor="text2"/>
                                <w:sz w:val="32"/>
                                <w:szCs w:val="32"/>
                              </w:rPr>
                            </w:pPr>
                            <w:r w:rsidRPr="00AD7397">
                              <w:rPr>
                                <w:rFonts w:asciiTheme="minorHAnsi" w:eastAsia="Times New Roman" w:hAnsiTheme="minorHAnsi" w:cstheme="minorHAnsi"/>
                                <w:b/>
                                <w:bCs/>
                                <w:color w:val="082A75" w:themeColor="text2"/>
                                <w:sz w:val="32"/>
                                <w:szCs w:val="32"/>
                              </w:rPr>
                              <w:t xml:space="preserve">Project Finish Date: </w:t>
                            </w:r>
                            <w:r w:rsidR="00AB39F8">
                              <w:rPr>
                                <w:rFonts w:asciiTheme="minorHAnsi" w:eastAsia="Times New Roman" w:hAnsiTheme="minorHAnsi" w:cstheme="minorHAnsi"/>
                                <w:color w:val="082A75" w:themeColor="text2"/>
                                <w:sz w:val="32"/>
                                <w:szCs w:val="32"/>
                              </w:rPr>
                              <w:t>22</w:t>
                            </w:r>
                            <w:r w:rsidRPr="00AD7397">
                              <w:rPr>
                                <w:rFonts w:asciiTheme="minorHAnsi" w:eastAsia="Times New Roman" w:hAnsiTheme="minorHAnsi" w:cstheme="minorHAnsi"/>
                                <w:color w:val="082A75" w:themeColor="text2"/>
                                <w:sz w:val="32"/>
                                <w:szCs w:val="32"/>
                              </w:rPr>
                              <w:t>/0</w:t>
                            </w:r>
                            <w:r w:rsidR="00E36862">
                              <w:rPr>
                                <w:rFonts w:asciiTheme="minorHAnsi" w:eastAsia="Times New Roman" w:hAnsiTheme="minorHAnsi" w:cstheme="minorHAnsi"/>
                                <w:color w:val="082A75" w:themeColor="text2"/>
                                <w:sz w:val="32"/>
                                <w:szCs w:val="32"/>
                              </w:rPr>
                              <w:t>6</w:t>
                            </w:r>
                            <w:r w:rsidRPr="00AD7397">
                              <w:rPr>
                                <w:rFonts w:asciiTheme="minorHAnsi" w:eastAsia="Times New Roman" w:hAnsiTheme="minorHAnsi" w:cstheme="minorHAnsi"/>
                                <w:color w:val="082A75" w:themeColor="text2"/>
                                <w:sz w:val="32"/>
                                <w:szCs w:val="32"/>
                              </w:rPr>
                              <w:t>/23</w:t>
                            </w:r>
                          </w:p>
                          <w:p w14:paraId="553E076D" w14:textId="5320F6FE" w:rsidR="00F61966" w:rsidRDefault="00F61966" w:rsidP="00F61966">
                            <w:pPr>
                              <w:rPr>
                                <w:sz w:val="32"/>
                                <w:szCs w:val="24"/>
                              </w:rPr>
                            </w:pPr>
                          </w:p>
                          <w:p w14:paraId="32B054B4" w14:textId="31AE3C7B" w:rsidR="00913E8E" w:rsidRDefault="00913E8E" w:rsidP="00F61966">
                            <w:pPr>
                              <w:rPr>
                                <w:sz w:val="32"/>
                                <w:szCs w:val="24"/>
                              </w:rPr>
                            </w:pPr>
                          </w:p>
                          <w:p w14:paraId="04531247" w14:textId="01F0EE3C" w:rsidR="00913E8E" w:rsidRDefault="00913E8E" w:rsidP="00F61966">
                            <w:pPr>
                              <w:rPr>
                                <w:sz w:val="32"/>
                                <w:szCs w:val="24"/>
                              </w:rPr>
                            </w:pPr>
                          </w:p>
                          <w:p w14:paraId="12F02F5E" w14:textId="2355EC24" w:rsidR="00913E8E" w:rsidRDefault="00913E8E" w:rsidP="00F61966">
                            <w:pPr>
                              <w:rPr>
                                <w:sz w:val="32"/>
                                <w:szCs w:val="24"/>
                              </w:rPr>
                            </w:pPr>
                          </w:p>
                          <w:p w14:paraId="3250D408" w14:textId="61E2FE29" w:rsidR="00913E8E" w:rsidRDefault="00913E8E" w:rsidP="00F61966">
                            <w:pPr>
                              <w:rPr>
                                <w:sz w:val="32"/>
                                <w:szCs w:val="24"/>
                              </w:rPr>
                            </w:pPr>
                          </w:p>
                          <w:p w14:paraId="5C3D6121" w14:textId="39C420F4" w:rsidR="00913E8E" w:rsidRDefault="00913E8E" w:rsidP="00F61966">
                            <w:pPr>
                              <w:rPr>
                                <w:sz w:val="32"/>
                                <w:szCs w:val="24"/>
                              </w:rPr>
                            </w:pPr>
                          </w:p>
                          <w:p w14:paraId="3431150C" w14:textId="5A01301F" w:rsidR="00913E8E" w:rsidRDefault="00913E8E" w:rsidP="00F61966">
                            <w:pPr>
                              <w:rPr>
                                <w:sz w:val="32"/>
                                <w:szCs w:val="24"/>
                              </w:rPr>
                            </w:pPr>
                          </w:p>
                          <w:p w14:paraId="7A9FE907" w14:textId="63BBB497" w:rsidR="00913E8E" w:rsidRDefault="00913E8E" w:rsidP="00F61966">
                            <w:pPr>
                              <w:rPr>
                                <w:sz w:val="32"/>
                                <w:szCs w:val="24"/>
                              </w:rPr>
                            </w:pPr>
                          </w:p>
                          <w:p w14:paraId="330BF938" w14:textId="6D64B68D" w:rsidR="00913E8E" w:rsidRDefault="00913E8E" w:rsidP="00F61966">
                            <w:pPr>
                              <w:rPr>
                                <w:sz w:val="32"/>
                                <w:szCs w:val="24"/>
                              </w:rPr>
                            </w:pPr>
                          </w:p>
                          <w:p w14:paraId="32E7E7A9" w14:textId="05AEFDDD" w:rsidR="00913E8E" w:rsidRDefault="00913E8E" w:rsidP="00F61966">
                            <w:pPr>
                              <w:rPr>
                                <w:sz w:val="32"/>
                                <w:szCs w:val="24"/>
                              </w:rPr>
                            </w:pPr>
                          </w:p>
                          <w:p w14:paraId="254DB4FE" w14:textId="252E7BEC" w:rsidR="00913E8E" w:rsidRDefault="00913E8E" w:rsidP="00F61966">
                            <w:pPr>
                              <w:rPr>
                                <w:sz w:val="32"/>
                                <w:szCs w:val="24"/>
                              </w:rPr>
                            </w:pPr>
                          </w:p>
                          <w:p w14:paraId="0354C443" w14:textId="65F9E24E" w:rsidR="00913E8E" w:rsidRDefault="00913E8E" w:rsidP="00F61966">
                            <w:pPr>
                              <w:rPr>
                                <w:sz w:val="32"/>
                                <w:szCs w:val="24"/>
                              </w:rPr>
                            </w:pPr>
                          </w:p>
                          <w:p w14:paraId="3E6BAB5F" w14:textId="439A2E9B" w:rsidR="00913E8E" w:rsidRDefault="00913E8E" w:rsidP="00F61966">
                            <w:pPr>
                              <w:rPr>
                                <w:sz w:val="32"/>
                                <w:szCs w:val="24"/>
                              </w:rPr>
                            </w:pPr>
                          </w:p>
                          <w:p w14:paraId="2A38641C" w14:textId="77777777" w:rsidR="00913E8E" w:rsidRPr="00AD7397" w:rsidRDefault="00913E8E" w:rsidP="00F61966">
                            <w:pPr>
                              <w:rPr>
                                <w:sz w:val="32"/>
                                <w:szCs w:val="24"/>
                              </w:rPr>
                            </w:pPr>
                          </w:p>
                          <w:p w14:paraId="61AC0C92" w14:textId="7D4484FE" w:rsidR="00F61966" w:rsidRPr="00AD7397" w:rsidRDefault="00F61966" w:rsidP="00F61966">
                            <w:pPr>
                              <w:rPr>
                                <w:sz w:val="32"/>
                                <w:szCs w:val="24"/>
                              </w:rPr>
                            </w:pPr>
                            <w:r w:rsidRPr="00AD7397">
                              <w:rPr>
                                <w:sz w:val="32"/>
                                <w:szCs w:val="24"/>
                              </w:rPr>
                              <w:t>GROUP F</w:t>
                            </w:r>
                          </w:p>
                          <w:p w14:paraId="206B3766" w14:textId="42BD9F3B" w:rsidR="00F61966" w:rsidRPr="00AD7397" w:rsidRDefault="00F61966" w:rsidP="00F61966">
                            <w:pPr>
                              <w:rPr>
                                <w:b w:val="0"/>
                                <w:bCs/>
                                <w:sz w:val="32"/>
                                <w:szCs w:val="24"/>
                              </w:rPr>
                            </w:pPr>
                            <w:r w:rsidRPr="00AD7397">
                              <w:rPr>
                                <w:b w:val="0"/>
                                <w:bCs/>
                                <w:sz w:val="32"/>
                                <w:szCs w:val="24"/>
                              </w:rPr>
                              <w:t>Clayton D’</w:t>
                            </w:r>
                            <w:r w:rsidR="00CD769D">
                              <w:rPr>
                                <w:b w:val="0"/>
                                <w:bCs/>
                                <w:sz w:val="32"/>
                                <w:szCs w:val="24"/>
                              </w:rPr>
                              <w:t xml:space="preserve"> </w:t>
                            </w:r>
                            <w:r w:rsidRPr="00AD7397">
                              <w:rPr>
                                <w:b w:val="0"/>
                                <w:bCs/>
                                <w:sz w:val="32"/>
                                <w:szCs w:val="24"/>
                              </w:rPr>
                              <w:t>Gama (7242293)</w:t>
                            </w:r>
                          </w:p>
                          <w:p w14:paraId="4C390F48" w14:textId="77777777" w:rsidR="00F61966" w:rsidRPr="00AD7397" w:rsidRDefault="00F61966" w:rsidP="00F61966">
                            <w:pPr>
                              <w:rPr>
                                <w:b w:val="0"/>
                                <w:bCs/>
                                <w:sz w:val="32"/>
                                <w:szCs w:val="24"/>
                              </w:rPr>
                            </w:pPr>
                            <w:r w:rsidRPr="00AD7397">
                              <w:rPr>
                                <w:b w:val="0"/>
                                <w:bCs/>
                                <w:sz w:val="32"/>
                                <w:szCs w:val="24"/>
                              </w:rPr>
                              <w:t>Suraksha Kotte (6996656)</w:t>
                            </w:r>
                          </w:p>
                          <w:p w14:paraId="440C2515" w14:textId="77777777" w:rsidR="00F61966" w:rsidRPr="00AD7397" w:rsidRDefault="00F61966" w:rsidP="00F61966">
                            <w:pPr>
                              <w:rPr>
                                <w:b w:val="0"/>
                                <w:bCs/>
                                <w:sz w:val="32"/>
                                <w:szCs w:val="24"/>
                              </w:rPr>
                            </w:pPr>
                            <w:r w:rsidRPr="00AD7397">
                              <w:rPr>
                                <w:b w:val="0"/>
                                <w:bCs/>
                                <w:sz w:val="32"/>
                                <w:szCs w:val="24"/>
                              </w:rPr>
                              <w:t xml:space="preserve">Saharsh </w:t>
                            </w:r>
                            <w:proofErr w:type="spellStart"/>
                            <w:r w:rsidRPr="00AD7397">
                              <w:rPr>
                                <w:b w:val="0"/>
                                <w:sz w:val="32"/>
                                <w:szCs w:val="24"/>
                              </w:rPr>
                              <w:t>Madassery</w:t>
                            </w:r>
                            <w:proofErr w:type="spellEnd"/>
                            <w:r w:rsidRPr="00AD7397">
                              <w:rPr>
                                <w:b w:val="0"/>
                                <w:bCs/>
                                <w:sz w:val="32"/>
                                <w:szCs w:val="24"/>
                              </w:rPr>
                              <w:t xml:space="preserve"> (6922764)</w:t>
                            </w:r>
                          </w:p>
                          <w:p w14:paraId="20F76DFF" w14:textId="77777777" w:rsidR="00F61966" w:rsidRPr="00AD7397" w:rsidRDefault="00F61966" w:rsidP="00F61966">
                            <w:pPr>
                              <w:rPr>
                                <w:rFonts w:eastAsia="Times New Roman" w:cstheme="minorHAnsi"/>
                                <w:b w:val="0"/>
                                <w:bCs/>
                                <w:sz w:val="32"/>
                                <w:szCs w:val="32"/>
                              </w:rPr>
                            </w:pPr>
                            <w:r w:rsidRPr="00AD7397">
                              <w:rPr>
                                <w:rFonts w:eastAsia="Times New Roman" w:cstheme="minorHAnsi"/>
                                <w:b w:val="0"/>
                                <w:bCs/>
                                <w:sz w:val="32"/>
                                <w:szCs w:val="32"/>
                              </w:rPr>
                              <w:t xml:space="preserve">Mohamed Jalal </w:t>
                            </w:r>
                            <w:proofErr w:type="spellStart"/>
                            <w:r w:rsidRPr="00AD7397">
                              <w:rPr>
                                <w:rFonts w:eastAsia="Times New Roman" w:cstheme="minorHAnsi"/>
                                <w:b w:val="0"/>
                                <w:bCs/>
                                <w:sz w:val="32"/>
                                <w:szCs w:val="32"/>
                              </w:rPr>
                              <w:t>Abuklal</w:t>
                            </w:r>
                            <w:proofErr w:type="spellEnd"/>
                            <w:r w:rsidRPr="00AD7397">
                              <w:rPr>
                                <w:rFonts w:eastAsia="Times New Roman" w:cstheme="minorHAnsi"/>
                                <w:b w:val="0"/>
                                <w:bCs/>
                                <w:sz w:val="32"/>
                                <w:szCs w:val="32"/>
                              </w:rPr>
                              <w:t xml:space="preserve"> (5902514)</w:t>
                            </w:r>
                          </w:p>
                          <w:p w14:paraId="57556132" w14:textId="77777777" w:rsidR="00F61966" w:rsidRDefault="00F61966" w:rsidP="00F619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C7B13" id="Rectangle 3" o:spid="_x0000_s1027" alt="white rectangle for text on cover" style="position:absolute;margin-left:288.25pt;margin-top:-22.5pt;width:339.45pt;height:670pt;z-index:-251661824;visibility:visible;mso-wrap-style:square;mso-width-percent:0;mso-height-percent:0;mso-wrap-distance-left:9pt;mso-wrap-distance-top:0;mso-wrap-distance-right:9pt;mso-wrap-distance-bottom:0;mso-position-horizontal:right;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" fillcolor="white [3212]" stroked="f" strokeweight="2pt">
                <v:textbox>
                  <w:txbxContent>
                    <w:p w14:paraId="4B6CF141" w14:textId="2D702C9F" w:rsidR="00F61966" w:rsidRDefault="00F61966" w:rsidP="00F61966">
                      <w:pPr>
                        <w:jc w:val="center"/>
                      </w:pPr>
                    </w:p>
                    <w:p w14:paraId="436C99B7" w14:textId="3851E609" w:rsidR="00F61966" w:rsidRDefault="00F61966" w:rsidP="00F61966">
                      <w:pPr>
                        <w:jc w:val="center"/>
                      </w:pPr>
                    </w:p>
                    <w:p w14:paraId="38F2B7F8" w14:textId="5288709F" w:rsidR="00F61966" w:rsidRDefault="00F61966" w:rsidP="00F61966">
                      <w:pPr>
                        <w:jc w:val="center"/>
                      </w:pPr>
                    </w:p>
                    <w:p w14:paraId="78409606" w14:textId="77777777" w:rsidR="00F61966" w:rsidRDefault="00F61966" w:rsidP="00F61966"/>
                    <w:p w14:paraId="01304741" w14:textId="77777777" w:rsidR="00F61966" w:rsidRDefault="00F61966" w:rsidP="00F61966"/>
                    <w:p w14:paraId="56781C2A" w14:textId="0AD74AF3" w:rsidR="00913E8E" w:rsidRDefault="00913E8E" w:rsidP="00F61966">
                      <w:pPr>
                        <w:rPr>
                          <w:rFonts w:cstheme="minorHAnsi"/>
                          <w:sz w:val="32"/>
                          <w:szCs w:val="32"/>
                          <w:lang w:val="en-GB"/>
                        </w:rPr>
                      </w:pPr>
                    </w:p>
                    <w:p w14:paraId="0062F2CB" w14:textId="77777777" w:rsidR="00913E8E" w:rsidRDefault="00913E8E" w:rsidP="00F61966">
                      <w:pPr>
                        <w:rPr>
                          <w:rFonts w:cstheme="minorHAnsi"/>
                          <w:sz w:val="32"/>
                          <w:szCs w:val="32"/>
                          <w:lang w:val="en-GB"/>
                        </w:rPr>
                      </w:pPr>
                    </w:p>
                    <w:p w14:paraId="65BF5ABA" w14:textId="58DD4D6D" w:rsidR="00F61966" w:rsidRPr="00AD7397" w:rsidRDefault="00F61966" w:rsidP="00913E8E">
                      <w:pPr>
                        <w:jc w:val="center"/>
                        <w:rPr>
                          <w:rFonts w:cstheme="minorHAnsi"/>
                          <w:b w:val="0"/>
                          <w:bCs/>
                          <w:sz w:val="32"/>
                          <w:szCs w:val="32"/>
                          <w:lang w:val="en-GB"/>
                        </w:rPr>
                      </w:pPr>
                      <w:r w:rsidRPr="00AD7397">
                        <w:rPr>
                          <w:rFonts w:cstheme="minorHAnsi"/>
                          <w:sz w:val="32"/>
                          <w:szCs w:val="32"/>
                          <w:lang w:val="en-GB"/>
                        </w:rPr>
                        <w:t xml:space="preserve">Team Name: </w:t>
                      </w:r>
                      <w:r w:rsidRPr="00AD7397">
                        <w:rPr>
                          <w:rFonts w:cstheme="minorHAnsi"/>
                          <w:b w:val="0"/>
                          <w:bCs/>
                          <w:sz w:val="32"/>
                          <w:szCs w:val="32"/>
                          <w:lang w:val="en-GB"/>
                        </w:rPr>
                        <w:t>The Trailblazers</w:t>
                      </w:r>
                    </w:p>
                    <w:p w14:paraId="79086C9B" w14:textId="28AA699B" w:rsidR="00F61966" w:rsidRPr="00AD7397" w:rsidRDefault="00F61966" w:rsidP="00913E8E">
                      <w:pPr>
                        <w:jc w:val="center"/>
                        <w:rPr>
                          <w:rFonts w:cstheme="minorHAnsi"/>
                          <w:sz w:val="32"/>
                          <w:szCs w:val="32"/>
                          <w:lang w:val="en-GB"/>
                        </w:rPr>
                      </w:pPr>
                      <w:r w:rsidRPr="00AD7397">
                        <w:rPr>
                          <w:rFonts w:cstheme="minorHAnsi"/>
                          <w:bCs/>
                          <w:sz w:val="32"/>
                          <w:szCs w:val="32"/>
                          <w:lang w:val="en-GB"/>
                        </w:rPr>
                        <w:t xml:space="preserve">Submission Date: </w:t>
                      </w:r>
                      <w:r w:rsidRPr="00AD7397">
                        <w:rPr>
                          <w:rFonts w:cstheme="minorHAnsi"/>
                          <w:b w:val="0"/>
                          <w:sz w:val="32"/>
                          <w:szCs w:val="32"/>
                          <w:lang w:val="en-GB"/>
                        </w:rPr>
                        <w:t>0</w:t>
                      </w:r>
                      <w:r w:rsidR="00BD3600">
                        <w:rPr>
                          <w:rFonts w:cstheme="minorHAnsi"/>
                          <w:b w:val="0"/>
                          <w:sz w:val="32"/>
                          <w:szCs w:val="32"/>
                          <w:lang w:val="en-GB"/>
                        </w:rPr>
                        <w:t>6</w:t>
                      </w:r>
                      <w:r w:rsidRPr="00AD7397">
                        <w:rPr>
                          <w:rFonts w:cstheme="minorHAnsi"/>
                          <w:b w:val="0"/>
                          <w:sz w:val="32"/>
                          <w:szCs w:val="32"/>
                          <w:lang w:val="en-GB"/>
                        </w:rPr>
                        <w:t>/</w:t>
                      </w:r>
                      <w:r w:rsidR="00BD3600">
                        <w:rPr>
                          <w:rFonts w:cstheme="minorHAnsi"/>
                          <w:b w:val="0"/>
                          <w:sz w:val="32"/>
                          <w:szCs w:val="32"/>
                          <w:lang w:val="en-GB"/>
                        </w:rPr>
                        <w:t>07</w:t>
                      </w:r>
                      <w:r w:rsidRPr="00AD7397">
                        <w:rPr>
                          <w:rFonts w:cstheme="minorHAnsi"/>
                          <w:b w:val="0"/>
                          <w:sz w:val="32"/>
                          <w:szCs w:val="32"/>
                          <w:lang w:val="en-GB"/>
                        </w:rPr>
                        <w:t>/2</w:t>
                      </w:r>
                      <w:r w:rsidR="00BD3600">
                        <w:rPr>
                          <w:rFonts w:cstheme="minorHAnsi"/>
                          <w:b w:val="0"/>
                          <w:sz w:val="32"/>
                          <w:szCs w:val="32"/>
                          <w:lang w:val="en-GB"/>
                        </w:rPr>
                        <w:t>3</w:t>
                      </w:r>
                    </w:p>
                    <w:p w14:paraId="533B6ABF" w14:textId="54A0AC0F" w:rsidR="00F61966" w:rsidRPr="00AD7397" w:rsidRDefault="00F61966" w:rsidP="00913E8E">
                      <w:pPr>
                        <w:pStyle w:val="Default"/>
                        <w:jc w:val="center"/>
                        <w:rPr>
                          <w:rFonts w:asciiTheme="minorHAnsi" w:eastAsia="Times New Roman" w:hAnsiTheme="minorHAnsi" w:cstheme="minorHAnsi"/>
                          <w:b/>
                          <w:bCs/>
                          <w:color w:val="082A75" w:themeColor="text2"/>
                          <w:sz w:val="32"/>
                          <w:szCs w:val="32"/>
                        </w:rPr>
                      </w:pPr>
                      <w:r w:rsidRPr="00AD7397">
                        <w:rPr>
                          <w:rFonts w:asciiTheme="minorHAnsi" w:hAnsiTheme="minorHAnsi" w:cstheme="minorHAnsi"/>
                          <w:b/>
                          <w:bCs/>
                          <w:color w:val="082A75" w:themeColor="text2"/>
                          <w:sz w:val="32"/>
                          <w:szCs w:val="32"/>
                        </w:rPr>
                        <w:t xml:space="preserve">Project Start </w:t>
                      </w:r>
                      <w:r w:rsidR="00BD3600">
                        <w:rPr>
                          <w:rFonts w:asciiTheme="minorHAnsi" w:hAnsiTheme="minorHAnsi" w:cstheme="minorHAnsi"/>
                          <w:b/>
                          <w:bCs/>
                          <w:color w:val="082A75" w:themeColor="text2"/>
                          <w:sz w:val="32"/>
                          <w:szCs w:val="32"/>
                        </w:rPr>
                        <w:t>D</w:t>
                      </w:r>
                      <w:r w:rsidRPr="00AD7397">
                        <w:rPr>
                          <w:rFonts w:asciiTheme="minorHAnsi" w:hAnsiTheme="minorHAnsi" w:cstheme="minorHAnsi"/>
                          <w:b/>
                          <w:bCs/>
                          <w:color w:val="082A75" w:themeColor="text2"/>
                          <w:sz w:val="32"/>
                          <w:szCs w:val="32"/>
                        </w:rPr>
                        <w:t xml:space="preserve">ate: </w:t>
                      </w:r>
                      <w:r w:rsidRPr="00AD7397">
                        <w:rPr>
                          <w:rFonts w:asciiTheme="minorHAnsi" w:eastAsia="Times New Roman" w:hAnsiTheme="minorHAnsi" w:cstheme="minorHAnsi"/>
                          <w:color w:val="082A75" w:themeColor="text2"/>
                          <w:sz w:val="32"/>
                          <w:szCs w:val="32"/>
                        </w:rPr>
                        <w:t>01/10/22</w:t>
                      </w:r>
                    </w:p>
                    <w:p w14:paraId="62502D2E" w14:textId="26EE0B73" w:rsidR="00F61966" w:rsidRPr="00AD7397" w:rsidRDefault="00F61966" w:rsidP="00913E8E">
                      <w:pPr>
                        <w:pStyle w:val="Default"/>
                        <w:jc w:val="center"/>
                        <w:rPr>
                          <w:rFonts w:asciiTheme="minorHAnsi" w:hAnsiTheme="minorHAnsi" w:cstheme="minorHAnsi"/>
                          <w:b/>
                          <w:bCs/>
                          <w:color w:val="082A75" w:themeColor="text2"/>
                          <w:sz w:val="32"/>
                          <w:szCs w:val="32"/>
                        </w:rPr>
                      </w:pPr>
                      <w:r w:rsidRPr="00AD7397">
                        <w:rPr>
                          <w:rFonts w:asciiTheme="minorHAnsi" w:eastAsia="Times New Roman" w:hAnsiTheme="minorHAnsi" w:cstheme="minorHAnsi"/>
                          <w:b/>
                          <w:bCs/>
                          <w:color w:val="082A75" w:themeColor="text2"/>
                          <w:sz w:val="32"/>
                          <w:szCs w:val="32"/>
                        </w:rPr>
                        <w:t xml:space="preserve">Project Finish Date: </w:t>
                      </w:r>
                      <w:r w:rsidR="00AB39F8">
                        <w:rPr>
                          <w:rFonts w:asciiTheme="minorHAnsi" w:eastAsia="Times New Roman" w:hAnsiTheme="minorHAnsi" w:cstheme="minorHAnsi"/>
                          <w:color w:val="082A75" w:themeColor="text2"/>
                          <w:sz w:val="32"/>
                          <w:szCs w:val="32"/>
                        </w:rPr>
                        <w:t>22</w:t>
                      </w:r>
                      <w:r w:rsidRPr="00AD7397">
                        <w:rPr>
                          <w:rFonts w:asciiTheme="minorHAnsi" w:eastAsia="Times New Roman" w:hAnsiTheme="minorHAnsi" w:cstheme="minorHAnsi"/>
                          <w:color w:val="082A75" w:themeColor="text2"/>
                          <w:sz w:val="32"/>
                          <w:szCs w:val="32"/>
                        </w:rPr>
                        <w:t>/0</w:t>
                      </w:r>
                      <w:r w:rsidR="00E36862">
                        <w:rPr>
                          <w:rFonts w:asciiTheme="minorHAnsi" w:eastAsia="Times New Roman" w:hAnsiTheme="minorHAnsi" w:cstheme="minorHAnsi"/>
                          <w:color w:val="082A75" w:themeColor="text2"/>
                          <w:sz w:val="32"/>
                          <w:szCs w:val="32"/>
                        </w:rPr>
                        <w:t>6</w:t>
                      </w:r>
                      <w:r w:rsidRPr="00AD7397">
                        <w:rPr>
                          <w:rFonts w:asciiTheme="minorHAnsi" w:eastAsia="Times New Roman" w:hAnsiTheme="minorHAnsi" w:cstheme="minorHAnsi"/>
                          <w:color w:val="082A75" w:themeColor="text2"/>
                          <w:sz w:val="32"/>
                          <w:szCs w:val="32"/>
                        </w:rPr>
                        <w:t>/23</w:t>
                      </w:r>
                    </w:p>
                    <w:p w14:paraId="553E076D" w14:textId="5320F6FE" w:rsidR="00F61966" w:rsidRDefault="00F61966" w:rsidP="00F61966">
                      <w:pPr>
                        <w:rPr>
                          <w:sz w:val="32"/>
                          <w:szCs w:val="24"/>
                        </w:rPr>
                      </w:pPr>
                    </w:p>
                    <w:p w14:paraId="32B054B4" w14:textId="31AE3C7B" w:rsidR="00913E8E" w:rsidRDefault="00913E8E" w:rsidP="00F61966">
                      <w:pPr>
                        <w:rPr>
                          <w:sz w:val="32"/>
                          <w:szCs w:val="24"/>
                        </w:rPr>
                      </w:pPr>
                    </w:p>
                    <w:p w14:paraId="04531247" w14:textId="01F0EE3C" w:rsidR="00913E8E" w:rsidRDefault="00913E8E" w:rsidP="00F61966">
                      <w:pPr>
                        <w:rPr>
                          <w:sz w:val="32"/>
                          <w:szCs w:val="24"/>
                        </w:rPr>
                      </w:pPr>
                    </w:p>
                    <w:p w14:paraId="12F02F5E" w14:textId="2355EC24" w:rsidR="00913E8E" w:rsidRDefault="00913E8E" w:rsidP="00F61966">
                      <w:pPr>
                        <w:rPr>
                          <w:sz w:val="32"/>
                          <w:szCs w:val="24"/>
                        </w:rPr>
                      </w:pPr>
                    </w:p>
                    <w:p w14:paraId="3250D408" w14:textId="61E2FE29" w:rsidR="00913E8E" w:rsidRDefault="00913E8E" w:rsidP="00F61966">
                      <w:pPr>
                        <w:rPr>
                          <w:sz w:val="32"/>
                          <w:szCs w:val="24"/>
                        </w:rPr>
                      </w:pPr>
                    </w:p>
                    <w:p w14:paraId="5C3D6121" w14:textId="39C420F4" w:rsidR="00913E8E" w:rsidRDefault="00913E8E" w:rsidP="00F61966">
                      <w:pPr>
                        <w:rPr>
                          <w:sz w:val="32"/>
                          <w:szCs w:val="24"/>
                        </w:rPr>
                      </w:pPr>
                    </w:p>
                    <w:p w14:paraId="3431150C" w14:textId="5A01301F" w:rsidR="00913E8E" w:rsidRDefault="00913E8E" w:rsidP="00F61966">
                      <w:pPr>
                        <w:rPr>
                          <w:sz w:val="32"/>
                          <w:szCs w:val="24"/>
                        </w:rPr>
                      </w:pPr>
                    </w:p>
                    <w:p w14:paraId="7A9FE907" w14:textId="63BBB497" w:rsidR="00913E8E" w:rsidRDefault="00913E8E" w:rsidP="00F61966">
                      <w:pPr>
                        <w:rPr>
                          <w:sz w:val="32"/>
                          <w:szCs w:val="24"/>
                        </w:rPr>
                      </w:pPr>
                    </w:p>
                    <w:p w14:paraId="330BF938" w14:textId="6D64B68D" w:rsidR="00913E8E" w:rsidRDefault="00913E8E" w:rsidP="00F61966">
                      <w:pPr>
                        <w:rPr>
                          <w:sz w:val="32"/>
                          <w:szCs w:val="24"/>
                        </w:rPr>
                      </w:pPr>
                    </w:p>
                    <w:p w14:paraId="32E7E7A9" w14:textId="05AEFDDD" w:rsidR="00913E8E" w:rsidRDefault="00913E8E" w:rsidP="00F61966">
                      <w:pPr>
                        <w:rPr>
                          <w:sz w:val="32"/>
                          <w:szCs w:val="24"/>
                        </w:rPr>
                      </w:pPr>
                    </w:p>
                    <w:p w14:paraId="254DB4FE" w14:textId="252E7BEC" w:rsidR="00913E8E" w:rsidRDefault="00913E8E" w:rsidP="00F61966">
                      <w:pPr>
                        <w:rPr>
                          <w:sz w:val="32"/>
                          <w:szCs w:val="24"/>
                        </w:rPr>
                      </w:pPr>
                    </w:p>
                    <w:p w14:paraId="0354C443" w14:textId="65F9E24E" w:rsidR="00913E8E" w:rsidRDefault="00913E8E" w:rsidP="00F61966">
                      <w:pPr>
                        <w:rPr>
                          <w:sz w:val="32"/>
                          <w:szCs w:val="24"/>
                        </w:rPr>
                      </w:pPr>
                    </w:p>
                    <w:p w14:paraId="3E6BAB5F" w14:textId="439A2E9B" w:rsidR="00913E8E" w:rsidRDefault="00913E8E" w:rsidP="00F61966">
                      <w:pPr>
                        <w:rPr>
                          <w:sz w:val="32"/>
                          <w:szCs w:val="24"/>
                        </w:rPr>
                      </w:pPr>
                    </w:p>
                    <w:p w14:paraId="2A38641C" w14:textId="77777777" w:rsidR="00913E8E" w:rsidRPr="00AD7397" w:rsidRDefault="00913E8E" w:rsidP="00F61966">
                      <w:pPr>
                        <w:rPr>
                          <w:sz w:val="32"/>
                          <w:szCs w:val="24"/>
                        </w:rPr>
                      </w:pPr>
                    </w:p>
                    <w:p w14:paraId="61AC0C92" w14:textId="7D4484FE" w:rsidR="00F61966" w:rsidRPr="00AD7397" w:rsidRDefault="00F61966" w:rsidP="00F61966">
                      <w:pPr>
                        <w:rPr>
                          <w:sz w:val="32"/>
                          <w:szCs w:val="24"/>
                        </w:rPr>
                      </w:pPr>
                      <w:r w:rsidRPr="00AD7397">
                        <w:rPr>
                          <w:sz w:val="32"/>
                          <w:szCs w:val="24"/>
                        </w:rPr>
                        <w:t>GROUP F</w:t>
                      </w:r>
                    </w:p>
                    <w:p w14:paraId="206B3766" w14:textId="42BD9F3B" w:rsidR="00F61966" w:rsidRPr="00AD7397" w:rsidRDefault="00F61966" w:rsidP="00F61966">
                      <w:pPr>
                        <w:rPr>
                          <w:b w:val="0"/>
                          <w:bCs/>
                          <w:sz w:val="32"/>
                          <w:szCs w:val="24"/>
                        </w:rPr>
                      </w:pPr>
                      <w:r w:rsidRPr="00AD7397">
                        <w:rPr>
                          <w:b w:val="0"/>
                          <w:bCs/>
                          <w:sz w:val="32"/>
                          <w:szCs w:val="24"/>
                        </w:rPr>
                        <w:t>Clayton D’</w:t>
                      </w:r>
                      <w:r w:rsidR="00CD769D">
                        <w:rPr>
                          <w:b w:val="0"/>
                          <w:bCs/>
                          <w:sz w:val="32"/>
                          <w:szCs w:val="24"/>
                        </w:rPr>
                        <w:t xml:space="preserve"> </w:t>
                      </w:r>
                      <w:r w:rsidRPr="00AD7397">
                        <w:rPr>
                          <w:b w:val="0"/>
                          <w:bCs/>
                          <w:sz w:val="32"/>
                          <w:szCs w:val="24"/>
                        </w:rPr>
                        <w:t>Gama (7242293)</w:t>
                      </w:r>
                    </w:p>
                    <w:p w14:paraId="4C390F48" w14:textId="77777777" w:rsidR="00F61966" w:rsidRPr="00AD7397" w:rsidRDefault="00F61966" w:rsidP="00F61966">
                      <w:pPr>
                        <w:rPr>
                          <w:b w:val="0"/>
                          <w:bCs/>
                          <w:sz w:val="32"/>
                          <w:szCs w:val="24"/>
                        </w:rPr>
                      </w:pPr>
                      <w:r w:rsidRPr="00AD7397">
                        <w:rPr>
                          <w:b w:val="0"/>
                          <w:bCs/>
                          <w:sz w:val="32"/>
                          <w:szCs w:val="24"/>
                        </w:rPr>
                        <w:t>Suraksha Kotte (6996656)</w:t>
                      </w:r>
                    </w:p>
                    <w:p w14:paraId="440C2515" w14:textId="77777777" w:rsidR="00F61966" w:rsidRPr="00AD7397" w:rsidRDefault="00F61966" w:rsidP="00F61966">
                      <w:pPr>
                        <w:rPr>
                          <w:b w:val="0"/>
                          <w:bCs/>
                          <w:sz w:val="32"/>
                          <w:szCs w:val="24"/>
                        </w:rPr>
                      </w:pPr>
                      <w:r w:rsidRPr="00AD7397">
                        <w:rPr>
                          <w:b w:val="0"/>
                          <w:bCs/>
                          <w:sz w:val="32"/>
                          <w:szCs w:val="24"/>
                        </w:rPr>
                        <w:t xml:space="preserve">Saharsh </w:t>
                      </w:r>
                      <w:proofErr w:type="spellStart"/>
                      <w:r w:rsidRPr="00AD7397">
                        <w:rPr>
                          <w:b w:val="0"/>
                          <w:sz w:val="32"/>
                          <w:szCs w:val="24"/>
                        </w:rPr>
                        <w:t>Madassery</w:t>
                      </w:r>
                      <w:proofErr w:type="spellEnd"/>
                      <w:r w:rsidRPr="00AD7397">
                        <w:rPr>
                          <w:b w:val="0"/>
                          <w:bCs/>
                          <w:sz w:val="32"/>
                          <w:szCs w:val="24"/>
                        </w:rPr>
                        <w:t xml:space="preserve"> (6922764)</w:t>
                      </w:r>
                    </w:p>
                    <w:p w14:paraId="20F76DFF" w14:textId="77777777" w:rsidR="00F61966" w:rsidRPr="00AD7397" w:rsidRDefault="00F61966" w:rsidP="00F61966">
                      <w:pPr>
                        <w:rPr>
                          <w:rFonts w:eastAsia="Times New Roman" w:cstheme="minorHAnsi"/>
                          <w:b w:val="0"/>
                          <w:bCs/>
                          <w:sz w:val="32"/>
                          <w:szCs w:val="32"/>
                        </w:rPr>
                      </w:pPr>
                      <w:r w:rsidRPr="00AD7397">
                        <w:rPr>
                          <w:rFonts w:eastAsia="Times New Roman" w:cstheme="minorHAnsi"/>
                          <w:b w:val="0"/>
                          <w:bCs/>
                          <w:sz w:val="32"/>
                          <w:szCs w:val="32"/>
                        </w:rPr>
                        <w:t xml:space="preserve">Mohamed Jalal </w:t>
                      </w:r>
                      <w:proofErr w:type="spellStart"/>
                      <w:r w:rsidRPr="00AD7397">
                        <w:rPr>
                          <w:rFonts w:eastAsia="Times New Roman" w:cstheme="minorHAnsi"/>
                          <w:b w:val="0"/>
                          <w:bCs/>
                          <w:sz w:val="32"/>
                          <w:szCs w:val="32"/>
                        </w:rPr>
                        <w:t>Abuklal</w:t>
                      </w:r>
                      <w:proofErr w:type="spellEnd"/>
                      <w:r w:rsidRPr="00AD7397">
                        <w:rPr>
                          <w:rFonts w:eastAsia="Times New Roman" w:cstheme="minorHAnsi"/>
                          <w:b w:val="0"/>
                          <w:bCs/>
                          <w:sz w:val="32"/>
                          <w:szCs w:val="32"/>
                        </w:rPr>
                        <w:t xml:space="preserve"> (5902514)</w:t>
                      </w:r>
                    </w:p>
                    <w:p w14:paraId="57556132" w14:textId="77777777" w:rsidR="00F61966" w:rsidRDefault="00F61966" w:rsidP="00F61966">
                      <w:pPr>
                        <w:jc w:val="center"/>
                      </w:pPr>
                    </w:p>
                  </w:txbxContent>
                </v:textbox>
                <w10:wrap anchorx="page" anchory="margin"/>
              </v:rect>
            </w:pict>
          </mc:Fallback>
        </mc:AlternateContent>
      </w:r>
      <w:r w:rsidR="00AD7397">
        <w:rPr>
          <w:noProof/>
        </w:rPr>
        <w:drawing>
          <wp:anchor distT="0" distB="0" distL="114300" distR="114300" simplePos="0" relativeHeight="251644416" behindDoc="1" locked="0" layoutInCell="1" allowOverlap="1" wp14:anchorId="43B2D8CB" wp14:editId="43F1F539">
            <wp:simplePos x="0" y="0"/>
            <wp:positionH relativeFrom="margin">
              <wp:posOffset>-3749427</wp:posOffset>
            </wp:positionH>
            <wp:positionV relativeFrom="paragraph">
              <wp:posOffset>-1120760</wp:posOffset>
            </wp:positionV>
            <wp:extent cx="13117195" cy="7355979"/>
            <wp:effectExtent l="0" t="0" r="8255" b="0"/>
            <wp:wrapNone/>
            <wp:docPr id="96" name="Picture 96" descr="HD wallpaper: robot and human hand wallpaper, technology, developer, touch  | Wallpaper Fl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 wallpaper: robot and human hand wallpaper, technology, developer, touch  | Wallpaper Fla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17195" cy="73559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1966" w:rsidRPr="00F61966">
        <w:t xml:space="preserve"> </w: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0312AE56" w14:textId="77777777" w:rsidTr="00D077E9">
        <w:trPr>
          <w:trHeight w:val="1894"/>
        </w:trPr>
        <w:tc>
          <w:tcPr>
            <w:tcW w:w="5580" w:type="dxa"/>
            <w:tcBorders>
              <w:top w:val="nil"/>
              <w:left w:val="nil"/>
              <w:bottom w:val="nil"/>
              <w:right w:val="nil"/>
            </w:tcBorders>
          </w:tcPr>
          <w:p w14:paraId="36BCC65D" w14:textId="267E5FD2" w:rsidR="00D077E9" w:rsidRDefault="00D077E9" w:rsidP="00945060"/>
        </w:tc>
      </w:tr>
    </w:tbl>
    <w:p w14:paraId="5FDF742F" w14:textId="064457FF" w:rsidR="00AD7397" w:rsidRDefault="00B50E58" w:rsidP="00AD7397">
      <w:pPr>
        <w:spacing w:after="200"/>
      </w:pPr>
      <w:r w:rsidRPr="00F61966">
        <w:rPr>
          <w:noProof/>
        </w:rPr>
        <mc:AlternateContent>
          <mc:Choice Requires="wpg">
            <w:drawing>
              <wp:anchor distT="0" distB="0" distL="114300" distR="114300" simplePos="0" relativeHeight="251664896" behindDoc="0" locked="0" layoutInCell="1" allowOverlap="1" wp14:anchorId="6EB6AAF0" wp14:editId="5E1FE644">
                <wp:simplePos x="0" y="0"/>
                <wp:positionH relativeFrom="page">
                  <wp:posOffset>3333440</wp:posOffset>
                </wp:positionH>
                <wp:positionV relativeFrom="paragraph">
                  <wp:posOffset>2067708</wp:posOffset>
                </wp:positionV>
                <wp:extent cx="2668772" cy="3136604"/>
                <wp:effectExtent l="0" t="0" r="0" b="6985"/>
                <wp:wrapNone/>
                <wp:docPr id="14" name="Group 14"/>
                <wp:cNvGraphicFramePr/>
                <a:graphic xmlns:a="http://schemas.openxmlformats.org/drawingml/2006/main">
                  <a:graphicData uri="http://schemas.microsoft.com/office/word/2010/wordprocessingGroup">
                    <wpg:wgp>
                      <wpg:cNvGrpSpPr/>
                      <wpg:grpSpPr>
                        <a:xfrm flipH="1">
                          <a:off x="0" y="0"/>
                          <a:ext cx="2668772" cy="3136604"/>
                          <a:chOff x="0" y="0"/>
                          <a:chExt cx="2413075" cy="2556325"/>
                        </a:xfrm>
                      </wpg:grpSpPr>
                      <wps:wsp>
                        <wps:cNvPr id="15" name="Google Shape;302;p38"/>
                        <wps:cNvSpPr/>
                        <wps:spPr>
                          <a:xfrm>
                            <a:off x="1092025" y="580325"/>
                            <a:ext cx="253225" cy="253225"/>
                          </a:xfrm>
                          <a:custGeom>
                            <a:avLst/>
                            <a:gdLst/>
                            <a:ahLst/>
                            <a:cxnLst/>
                            <a:rect l="l" t="t" r="r" b="b"/>
                            <a:pathLst>
                              <a:path w="10129" h="10129" extrusionOk="0">
                                <a:moveTo>
                                  <a:pt x="5075" y="0"/>
                                </a:moveTo>
                                <a:cubicBezTo>
                                  <a:pt x="2274" y="0"/>
                                  <a:pt x="0" y="2274"/>
                                  <a:pt x="0" y="5075"/>
                                </a:cubicBezTo>
                                <a:cubicBezTo>
                                  <a:pt x="0" y="7855"/>
                                  <a:pt x="2274" y="10129"/>
                                  <a:pt x="5075" y="10129"/>
                                </a:cubicBezTo>
                                <a:cubicBezTo>
                                  <a:pt x="7876" y="10129"/>
                                  <a:pt x="10129" y="7855"/>
                                  <a:pt x="10129" y="5075"/>
                                </a:cubicBezTo>
                                <a:cubicBezTo>
                                  <a:pt x="10129" y="2274"/>
                                  <a:pt x="7876" y="0"/>
                                  <a:pt x="5075" y="0"/>
                                </a:cubicBezTo>
                                <a:close/>
                              </a:path>
                            </a:pathLst>
                          </a:custGeom>
                          <a:solidFill>
                            <a:srgbClr val="3D3D3C"/>
                          </a:solidFill>
                          <a:ln>
                            <a:noFill/>
                          </a:ln>
                        </wps:spPr>
                        <wps:bodyPr spcFirstLastPara="1" wrap="square" lIns="91425" tIns="91425" rIns="91425" bIns="91425" anchor="ctr" anchorCtr="0">
                          <a:noAutofit/>
                        </wps:bodyPr>
                      </wps:wsp>
                      <wps:wsp>
                        <wps:cNvPr id="16" name="Google Shape;303;p38"/>
                        <wps:cNvSpPr/>
                        <wps:spPr>
                          <a:xfrm>
                            <a:off x="1572575" y="255550"/>
                            <a:ext cx="123325" cy="123350"/>
                          </a:xfrm>
                          <a:custGeom>
                            <a:avLst/>
                            <a:gdLst/>
                            <a:ahLst/>
                            <a:cxnLst/>
                            <a:rect l="l" t="t" r="r" b="b"/>
                            <a:pathLst>
                              <a:path w="4933" h="4934" extrusionOk="0">
                                <a:moveTo>
                                  <a:pt x="2476" y="1"/>
                                </a:moveTo>
                                <a:cubicBezTo>
                                  <a:pt x="1096" y="1"/>
                                  <a:pt x="0" y="1097"/>
                                  <a:pt x="0" y="2477"/>
                                </a:cubicBezTo>
                                <a:cubicBezTo>
                                  <a:pt x="0" y="3837"/>
                                  <a:pt x="1096" y="4933"/>
                                  <a:pt x="2476" y="4933"/>
                                </a:cubicBezTo>
                                <a:cubicBezTo>
                                  <a:pt x="3836" y="4933"/>
                                  <a:pt x="4932" y="3837"/>
                                  <a:pt x="4932" y="2477"/>
                                </a:cubicBezTo>
                                <a:cubicBezTo>
                                  <a:pt x="4932" y="1097"/>
                                  <a:pt x="3836" y="1"/>
                                  <a:pt x="2476" y="1"/>
                                </a:cubicBezTo>
                                <a:close/>
                              </a:path>
                            </a:pathLst>
                          </a:custGeom>
                          <a:solidFill>
                            <a:srgbClr val="3D3D3C"/>
                          </a:solidFill>
                          <a:ln>
                            <a:noFill/>
                          </a:ln>
                        </wps:spPr>
                        <wps:bodyPr spcFirstLastPara="1" wrap="square" lIns="91425" tIns="91425" rIns="91425" bIns="91425" anchor="ctr" anchorCtr="0">
                          <a:noAutofit/>
                        </wps:bodyPr>
                      </wps:wsp>
                      <wps:wsp>
                        <wps:cNvPr id="17" name="Google Shape;304;p38"/>
                        <wps:cNvSpPr/>
                        <wps:spPr>
                          <a:xfrm>
                            <a:off x="1983600" y="42950"/>
                            <a:ext cx="123825" cy="123825"/>
                          </a:xfrm>
                          <a:custGeom>
                            <a:avLst/>
                            <a:gdLst/>
                            <a:ahLst/>
                            <a:cxnLst/>
                            <a:rect l="l" t="t" r="r" b="b"/>
                            <a:pathLst>
                              <a:path w="4953" h="4953" extrusionOk="0">
                                <a:moveTo>
                                  <a:pt x="2477" y="0"/>
                                </a:moveTo>
                                <a:cubicBezTo>
                                  <a:pt x="1117" y="0"/>
                                  <a:pt x="0" y="1117"/>
                                  <a:pt x="0" y="2476"/>
                                </a:cubicBezTo>
                                <a:cubicBezTo>
                                  <a:pt x="0" y="3836"/>
                                  <a:pt x="1117" y="4953"/>
                                  <a:pt x="2477" y="4953"/>
                                </a:cubicBezTo>
                                <a:cubicBezTo>
                                  <a:pt x="3836" y="4953"/>
                                  <a:pt x="4953" y="3836"/>
                                  <a:pt x="4953" y="2476"/>
                                </a:cubicBezTo>
                                <a:cubicBezTo>
                                  <a:pt x="4953" y="1117"/>
                                  <a:pt x="3836" y="0"/>
                                  <a:pt x="2477" y="0"/>
                                </a:cubicBezTo>
                                <a:close/>
                              </a:path>
                            </a:pathLst>
                          </a:custGeom>
                          <a:solidFill>
                            <a:srgbClr val="3D3D3C"/>
                          </a:solidFill>
                          <a:ln>
                            <a:noFill/>
                          </a:ln>
                        </wps:spPr>
                        <wps:bodyPr spcFirstLastPara="1" wrap="square" lIns="91425" tIns="91425" rIns="91425" bIns="91425" anchor="ctr" anchorCtr="0">
                          <a:noAutofit/>
                        </wps:bodyPr>
                      </wps:wsp>
                      <wps:wsp>
                        <wps:cNvPr id="18" name="Google Shape;305;p38"/>
                        <wps:cNvSpPr/>
                        <wps:spPr>
                          <a:xfrm>
                            <a:off x="2169325" y="992350"/>
                            <a:ext cx="109625" cy="109650"/>
                          </a:xfrm>
                          <a:custGeom>
                            <a:avLst/>
                            <a:gdLst/>
                            <a:ahLst/>
                            <a:cxnLst/>
                            <a:rect l="l" t="t" r="r" b="b"/>
                            <a:pathLst>
                              <a:path w="4385" h="4386" extrusionOk="0">
                                <a:moveTo>
                                  <a:pt x="2192" y="1"/>
                                </a:moveTo>
                                <a:cubicBezTo>
                                  <a:pt x="974" y="1"/>
                                  <a:pt x="0" y="975"/>
                                  <a:pt x="0" y="2193"/>
                                </a:cubicBezTo>
                                <a:cubicBezTo>
                                  <a:pt x="0" y="3411"/>
                                  <a:pt x="974" y="4385"/>
                                  <a:pt x="2192" y="4385"/>
                                </a:cubicBezTo>
                                <a:cubicBezTo>
                                  <a:pt x="3410" y="4385"/>
                                  <a:pt x="4384" y="3411"/>
                                  <a:pt x="4384" y="2193"/>
                                </a:cubicBezTo>
                                <a:cubicBezTo>
                                  <a:pt x="4384" y="975"/>
                                  <a:pt x="3410" y="1"/>
                                  <a:pt x="2192" y="1"/>
                                </a:cubicBezTo>
                                <a:close/>
                              </a:path>
                            </a:pathLst>
                          </a:custGeom>
                          <a:solidFill>
                            <a:srgbClr val="3D3D3C"/>
                          </a:solidFill>
                          <a:ln>
                            <a:noFill/>
                          </a:ln>
                        </wps:spPr>
                        <wps:bodyPr spcFirstLastPara="1" wrap="square" lIns="91425" tIns="91425" rIns="91425" bIns="91425" anchor="ctr" anchorCtr="0">
                          <a:noAutofit/>
                        </wps:bodyPr>
                      </wps:wsp>
                      <wps:wsp>
                        <wps:cNvPr id="19" name="Google Shape;306;p38"/>
                        <wps:cNvSpPr/>
                        <wps:spPr>
                          <a:xfrm>
                            <a:off x="2132775" y="973075"/>
                            <a:ext cx="115725" cy="121300"/>
                          </a:xfrm>
                          <a:custGeom>
                            <a:avLst/>
                            <a:gdLst/>
                            <a:ahLst/>
                            <a:cxnLst/>
                            <a:rect l="l" t="t" r="r" b="b"/>
                            <a:pathLst>
                              <a:path w="4629" h="4852" extrusionOk="0">
                                <a:moveTo>
                                  <a:pt x="163" y="1"/>
                                </a:moveTo>
                                <a:cubicBezTo>
                                  <a:pt x="163" y="1"/>
                                  <a:pt x="1" y="2660"/>
                                  <a:pt x="143" y="2944"/>
                                </a:cubicBezTo>
                                <a:cubicBezTo>
                                  <a:pt x="285" y="3228"/>
                                  <a:pt x="4121" y="4852"/>
                                  <a:pt x="4121" y="4852"/>
                                </a:cubicBezTo>
                                <a:lnTo>
                                  <a:pt x="4629" y="1624"/>
                                </a:lnTo>
                                <a:lnTo>
                                  <a:pt x="163" y="1"/>
                                </a:lnTo>
                                <a:close/>
                              </a:path>
                            </a:pathLst>
                          </a:custGeom>
                          <a:solidFill>
                            <a:srgbClr val="3D3D3C"/>
                          </a:solidFill>
                          <a:ln>
                            <a:noFill/>
                          </a:ln>
                        </wps:spPr>
                        <wps:bodyPr spcFirstLastPara="1" wrap="square" lIns="91425" tIns="91425" rIns="91425" bIns="91425" anchor="ctr" anchorCtr="0">
                          <a:noAutofit/>
                        </wps:bodyPr>
                      </wps:wsp>
                      <wps:wsp>
                        <wps:cNvPr id="20" name="Google Shape;307;p38"/>
                        <wps:cNvSpPr/>
                        <wps:spPr>
                          <a:xfrm>
                            <a:off x="2068850" y="655925"/>
                            <a:ext cx="67500" cy="114200"/>
                          </a:xfrm>
                          <a:custGeom>
                            <a:avLst/>
                            <a:gdLst/>
                            <a:ahLst/>
                            <a:cxnLst/>
                            <a:rect l="l" t="t" r="r" b="b"/>
                            <a:pathLst>
                              <a:path w="2700" h="4568" extrusionOk="0">
                                <a:moveTo>
                                  <a:pt x="569" y="1"/>
                                </a:moveTo>
                                <a:lnTo>
                                  <a:pt x="0" y="4568"/>
                                </a:lnTo>
                                <a:lnTo>
                                  <a:pt x="2700" y="2721"/>
                                </a:lnTo>
                                <a:lnTo>
                                  <a:pt x="569" y="1"/>
                                </a:lnTo>
                                <a:close/>
                              </a:path>
                            </a:pathLst>
                          </a:custGeom>
                          <a:solidFill>
                            <a:srgbClr val="3D3D3C"/>
                          </a:solidFill>
                          <a:ln>
                            <a:noFill/>
                          </a:ln>
                        </wps:spPr>
                        <wps:bodyPr spcFirstLastPara="1" wrap="square" lIns="91425" tIns="91425" rIns="91425" bIns="91425" anchor="ctr" anchorCtr="0">
                          <a:noAutofit/>
                        </wps:bodyPr>
                      </wps:wsp>
                      <wps:wsp>
                        <wps:cNvPr id="21" name="Google Shape;308;p38"/>
                        <wps:cNvSpPr/>
                        <wps:spPr>
                          <a:xfrm>
                            <a:off x="1991700" y="61725"/>
                            <a:ext cx="143650" cy="198925"/>
                          </a:xfrm>
                          <a:custGeom>
                            <a:avLst/>
                            <a:gdLst/>
                            <a:ahLst/>
                            <a:cxnLst/>
                            <a:rect l="l" t="t" r="r" b="b"/>
                            <a:pathLst>
                              <a:path w="5746" h="7957" extrusionOk="0">
                                <a:moveTo>
                                  <a:pt x="3614" y="0"/>
                                </a:moveTo>
                                <a:lnTo>
                                  <a:pt x="1" y="1401"/>
                                </a:lnTo>
                                <a:lnTo>
                                  <a:pt x="3391" y="7957"/>
                                </a:lnTo>
                                <a:lnTo>
                                  <a:pt x="5745" y="6942"/>
                                </a:lnTo>
                                <a:lnTo>
                                  <a:pt x="3614" y="0"/>
                                </a:lnTo>
                                <a:close/>
                              </a:path>
                            </a:pathLst>
                          </a:custGeom>
                          <a:solidFill>
                            <a:srgbClr val="3D3D3C"/>
                          </a:solidFill>
                          <a:ln>
                            <a:noFill/>
                          </a:ln>
                        </wps:spPr>
                        <wps:bodyPr spcFirstLastPara="1" wrap="square" lIns="91425" tIns="91425" rIns="91425" bIns="91425" anchor="ctr" anchorCtr="0">
                          <a:noAutofit/>
                        </wps:bodyPr>
                      </wps:wsp>
                      <wps:wsp>
                        <wps:cNvPr id="22" name="Google Shape;309;p38"/>
                        <wps:cNvSpPr/>
                        <wps:spPr>
                          <a:xfrm>
                            <a:off x="1585250" y="279400"/>
                            <a:ext cx="212125" cy="222300"/>
                          </a:xfrm>
                          <a:custGeom>
                            <a:avLst/>
                            <a:gdLst/>
                            <a:ahLst/>
                            <a:cxnLst/>
                            <a:rect l="l" t="t" r="r" b="b"/>
                            <a:pathLst>
                              <a:path w="8485" h="8892" extrusionOk="0">
                                <a:moveTo>
                                  <a:pt x="3025" y="1"/>
                                </a:moveTo>
                                <a:lnTo>
                                  <a:pt x="1" y="2071"/>
                                </a:lnTo>
                                <a:lnTo>
                                  <a:pt x="5785" y="8891"/>
                                </a:lnTo>
                                <a:lnTo>
                                  <a:pt x="8485" y="6760"/>
                                </a:lnTo>
                                <a:lnTo>
                                  <a:pt x="3025" y="1"/>
                                </a:lnTo>
                                <a:close/>
                              </a:path>
                            </a:pathLst>
                          </a:custGeom>
                          <a:solidFill>
                            <a:srgbClr val="3D3D3C"/>
                          </a:solidFill>
                          <a:ln>
                            <a:noFill/>
                          </a:ln>
                        </wps:spPr>
                        <wps:bodyPr spcFirstLastPara="1" wrap="square" lIns="91425" tIns="91425" rIns="91425" bIns="91425" anchor="ctr" anchorCtr="0">
                          <a:noAutofit/>
                        </wps:bodyPr>
                      </wps:wsp>
                      <wps:wsp>
                        <wps:cNvPr id="23" name="Google Shape;310;p38"/>
                        <wps:cNvSpPr/>
                        <wps:spPr>
                          <a:xfrm>
                            <a:off x="600825" y="1326250"/>
                            <a:ext cx="399875" cy="387200"/>
                          </a:xfrm>
                          <a:custGeom>
                            <a:avLst/>
                            <a:gdLst/>
                            <a:ahLst/>
                            <a:cxnLst/>
                            <a:rect l="l" t="t" r="r" b="b"/>
                            <a:pathLst>
                              <a:path w="15995" h="15488" extrusionOk="0">
                                <a:moveTo>
                                  <a:pt x="2091" y="1"/>
                                </a:moveTo>
                                <a:lnTo>
                                  <a:pt x="0" y="3147"/>
                                </a:lnTo>
                                <a:lnTo>
                                  <a:pt x="15447" y="15488"/>
                                </a:lnTo>
                                <a:lnTo>
                                  <a:pt x="15995" y="15163"/>
                                </a:lnTo>
                                <a:lnTo>
                                  <a:pt x="2091" y="1"/>
                                </a:lnTo>
                                <a:close/>
                              </a:path>
                            </a:pathLst>
                          </a:custGeom>
                          <a:solidFill>
                            <a:srgbClr val="3D3D3C"/>
                          </a:solidFill>
                          <a:ln>
                            <a:noFill/>
                          </a:ln>
                        </wps:spPr>
                        <wps:bodyPr spcFirstLastPara="1" wrap="square" lIns="91425" tIns="91425" rIns="91425" bIns="91425" anchor="ctr" anchorCtr="0">
                          <a:noAutofit/>
                        </wps:bodyPr>
                      </wps:wsp>
                      <wps:wsp>
                        <wps:cNvPr id="24" name="Google Shape;311;p38"/>
                        <wps:cNvSpPr/>
                        <wps:spPr>
                          <a:xfrm>
                            <a:off x="1463475" y="677750"/>
                            <a:ext cx="613000" cy="789675"/>
                          </a:xfrm>
                          <a:custGeom>
                            <a:avLst/>
                            <a:gdLst/>
                            <a:ahLst/>
                            <a:cxnLst/>
                            <a:rect l="l" t="t" r="r" b="b"/>
                            <a:pathLst>
                              <a:path w="24520" h="31587" extrusionOk="0">
                                <a:moveTo>
                                  <a:pt x="11265" y="0"/>
                                </a:moveTo>
                                <a:lnTo>
                                  <a:pt x="0" y="15427"/>
                                </a:lnTo>
                                <a:lnTo>
                                  <a:pt x="13823" y="22247"/>
                                </a:lnTo>
                                <a:cubicBezTo>
                                  <a:pt x="13823" y="22247"/>
                                  <a:pt x="12057" y="24682"/>
                                  <a:pt x="10656" y="27159"/>
                                </a:cubicBezTo>
                                <a:cubicBezTo>
                                  <a:pt x="9362" y="29415"/>
                                  <a:pt x="9617" y="31587"/>
                                  <a:pt x="10656" y="31587"/>
                                </a:cubicBezTo>
                                <a:cubicBezTo>
                                  <a:pt x="10757" y="31587"/>
                                  <a:pt x="10866" y="31566"/>
                                  <a:pt x="10981" y="31523"/>
                                </a:cubicBezTo>
                                <a:cubicBezTo>
                                  <a:pt x="12280" y="31056"/>
                                  <a:pt x="17862" y="26651"/>
                                  <a:pt x="17862" y="26651"/>
                                </a:cubicBezTo>
                                <a:lnTo>
                                  <a:pt x="24520" y="18877"/>
                                </a:lnTo>
                                <a:lnTo>
                                  <a:pt x="11265" y="0"/>
                                </a:lnTo>
                                <a:close/>
                              </a:path>
                            </a:pathLst>
                          </a:custGeom>
                          <a:solidFill>
                            <a:schemeClr val="accent1"/>
                          </a:solidFill>
                          <a:ln>
                            <a:noFill/>
                          </a:ln>
                        </wps:spPr>
                        <wps:bodyPr spcFirstLastPara="1" wrap="square" lIns="91425" tIns="91425" rIns="91425" bIns="91425" anchor="ctr" anchorCtr="0">
                          <a:noAutofit/>
                        </wps:bodyPr>
                      </wps:wsp>
                      <wps:wsp>
                        <wps:cNvPr id="25" name="Google Shape;312;p38"/>
                        <wps:cNvSpPr/>
                        <wps:spPr>
                          <a:xfrm>
                            <a:off x="1738000" y="1326250"/>
                            <a:ext cx="165450" cy="139575"/>
                          </a:xfrm>
                          <a:custGeom>
                            <a:avLst/>
                            <a:gdLst/>
                            <a:ahLst/>
                            <a:cxnLst/>
                            <a:rect l="l" t="t" r="r" b="b"/>
                            <a:pathLst>
                              <a:path w="6618" h="5583" extrusionOk="0">
                                <a:moveTo>
                                  <a:pt x="6374" y="1"/>
                                </a:moveTo>
                                <a:lnTo>
                                  <a:pt x="0" y="5583"/>
                                </a:lnTo>
                                <a:cubicBezTo>
                                  <a:pt x="1137" y="5177"/>
                                  <a:pt x="5521" y="1787"/>
                                  <a:pt x="6617" y="914"/>
                                </a:cubicBezTo>
                                <a:lnTo>
                                  <a:pt x="6374" y="1"/>
                                </a:lnTo>
                                <a:close/>
                              </a:path>
                            </a:pathLst>
                          </a:custGeom>
                          <a:solidFill>
                            <a:schemeClr val="dk2"/>
                          </a:solidFill>
                          <a:ln>
                            <a:noFill/>
                          </a:ln>
                        </wps:spPr>
                        <wps:bodyPr spcFirstLastPara="1" wrap="square" lIns="91425" tIns="91425" rIns="91425" bIns="91425" anchor="ctr" anchorCtr="0">
                          <a:noAutofit/>
                        </wps:bodyPr>
                      </wps:wsp>
                      <wps:wsp>
                        <wps:cNvPr id="26" name="Google Shape;313;p38"/>
                        <wps:cNvSpPr/>
                        <wps:spPr>
                          <a:xfrm>
                            <a:off x="1673550" y="553925"/>
                            <a:ext cx="78175" cy="234475"/>
                          </a:xfrm>
                          <a:custGeom>
                            <a:avLst/>
                            <a:gdLst/>
                            <a:ahLst/>
                            <a:cxnLst/>
                            <a:rect l="l" t="t" r="r" b="b"/>
                            <a:pathLst>
                              <a:path w="3127" h="9379" extrusionOk="0">
                                <a:moveTo>
                                  <a:pt x="1056" y="1"/>
                                </a:moveTo>
                                <a:lnTo>
                                  <a:pt x="0" y="9378"/>
                                </a:lnTo>
                                <a:lnTo>
                                  <a:pt x="3126" y="7917"/>
                                </a:lnTo>
                                <a:lnTo>
                                  <a:pt x="1056" y="1"/>
                                </a:lnTo>
                                <a:close/>
                              </a:path>
                            </a:pathLst>
                          </a:custGeom>
                          <a:solidFill>
                            <a:srgbClr val="3D3D3C"/>
                          </a:solidFill>
                          <a:ln>
                            <a:noFill/>
                          </a:ln>
                        </wps:spPr>
                        <wps:bodyPr spcFirstLastPara="1" wrap="square" lIns="91425" tIns="91425" rIns="91425" bIns="91425" anchor="ctr" anchorCtr="0">
                          <a:noAutofit/>
                        </wps:bodyPr>
                      </wps:wsp>
                      <wps:wsp>
                        <wps:cNvPr id="27" name="Google Shape;314;p38"/>
                        <wps:cNvSpPr/>
                        <wps:spPr>
                          <a:xfrm>
                            <a:off x="1862575" y="1013675"/>
                            <a:ext cx="378825" cy="364075"/>
                          </a:xfrm>
                          <a:custGeom>
                            <a:avLst/>
                            <a:gdLst/>
                            <a:ahLst/>
                            <a:cxnLst/>
                            <a:rect l="l" t="t" r="r" b="b"/>
                            <a:pathLst>
                              <a:path w="15153" h="14563" extrusionOk="0">
                                <a:moveTo>
                                  <a:pt x="10728" y="0"/>
                                </a:moveTo>
                                <a:cubicBezTo>
                                  <a:pt x="10728" y="0"/>
                                  <a:pt x="2182" y="4364"/>
                                  <a:pt x="1127" y="6617"/>
                                </a:cubicBezTo>
                                <a:cubicBezTo>
                                  <a:pt x="124" y="8758"/>
                                  <a:pt x="1" y="14563"/>
                                  <a:pt x="1871" y="14563"/>
                                </a:cubicBezTo>
                                <a:cubicBezTo>
                                  <a:pt x="1969" y="14563"/>
                                  <a:pt x="2073" y="14547"/>
                                  <a:pt x="2182" y="14513"/>
                                </a:cubicBezTo>
                                <a:cubicBezTo>
                                  <a:pt x="4374" y="13823"/>
                                  <a:pt x="15152" y="3715"/>
                                  <a:pt x="15152" y="3715"/>
                                </a:cubicBezTo>
                                <a:lnTo>
                                  <a:pt x="14016" y="1259"/>
                                </a:lnTo>
                                <a:lnTo>
                                  <a:pt x="10728" y="0"/>
                                </a:lnTo>
                                <a:close/>
                              </a:path>
                            </a:pathLst>
                          </a:custGeom>
                          <a:solidFill>
                            <a:srgbClr val="C1C1C1"/>
                          </a:solidFill>
                          <a:ln>
                            <a:noFill/>
                          </a:ln>
                        </wps:spPr>
                        <wps:bodyPr spcFirstLastPara="1" wrap="square" lIns="91425" tIns="91425" rIns="91425" bIns="91425" anchor="ctr" anchorCtr="0">
                          <a:noAutofit/>
                        </wps:bodyPr>
                      </wps:wsp>
                      <wps:wsp>
                        <wps:cNvPr id="28" name="Google Shape;315;p38"/>
                        <wps:cNvSpPr/>
                        <wps:spPr>
                          <a:xfrm>
                            <a:off x="2036875" y="722400"/>
                            <a:ext cx="225825" cy="307025"/>
                          </a:xfrm>
                          <a:custGeom>
                            <a:avLst/>
                            <a:gdLst/>
                            <a:ahLst/>
                            <a:cxnLst/>
                            <a:rect l="l" t="t" r="r" b="b"/>
                            <a:pathLst>
                              <a:path w="9033" h="12281" extrusionOk="0">
                                <a:moveTo>
                                  <a:pt x="4364" y="1"/>
                                </a:moveTo>
                                <a:lnTo>
                                  <a:pt x="0" y="610"/>
                                </a:lnTo>
                                <a:lnTo>
                                  <a:pt x="3735" y="10718"/>
                                </a:lnTo>
                                <a:lnTo>
                                  <a:pt x="7511" y="12281"/>
                                </a:lnTo>
                                <a:lnTo>
                                  <a:pt x="9033" y="11266"/>
                                </a:lnTo>
                                <a:lnTo>
                                  <a:pt x="4364" y="1"/>
                                </a:lnTo>
                                <a:close/>
                              </a:path>
                            </a:pathLst>
                          </a:custGeom>
                          <a:solidFill>
                            <a:srgbClr val="C1C1C1"/>
                          </a:solidFill>
                          <a:ln>
                            <a:noFill/>
                          </a:ln>
                        </wps:spPr>
                        <wps:bodyPr spcFirstLastPara="1" wrap="square" lIns="91425" tIns="91425" rIns="91425" bIns="91425" anchor="ctr" anchorCtr="0">
                          <a:noAutofit/>
                        </wps:bodyPr>
                      </wps:wsp>
                      <wps:wsp>
                        <wps:cNvPr id="29" name="Google Shape;316;p38"/>
                        <wps:cNvSpPr/>
                        <wps:spPr>
                          <a:xfrm>
                            <a:off x="2158150" y="763500"/>
                            <a:ext cx="104550" cy="250200"/>
                          </a:xfrm>
                          <a:custGeom>
                            <a:avLst/>
                            <a:gdLst/>
                            <a:ahLst/>
                            <a:cxnLst/>
                            <a:rect l="l" t="t" r="r" b="b"/>
                            <a:pathLst>
                              <a:path w="4182" h="10008" extrusionOk="0">
                                <a:moveTo>
                                  <a:pt x="1" y="1"/>
                                </a:moveTo>
                                <a:lnTo>
                                  <a:pt x="3614" y="10007"/>
                                </a:lnTo>
                                <a:lnTo>
                                  <a:pt x="4182" y="9622"/>
                                </a:lnTo>
                                <a:lnTo>
                                  <a:pt x="183" y="1"/>
                                </a:lnTo>
                                <a:close/>
                              </a:path>
                            </a:pathLst>
                          </a:custGeom>
                          <a:solidFill>
                            <a:schemeClr val="accent1"/>
                          </a:solidFill>
                          <a:ln>
                            <a:noFill/>
                          </a:ln>
                        </wps:spPr>
                        <wps:bodyPr spcFirstLastPara="1" wrap="square" lIns="91425" tIns="91425" rIns="91425" bIns="91425" anchor="ctr" anchorCtr="0">
                          <a:noAutofit/>
                        </wps:bodyPr>
                      </wps:wsp>
                      <wps:wsp>
                        <wps:cNvPr id="30" name="Google Shape;317;p38"/>
                        <wps:cNvSpPr/>
                        <wps:spPr>
                          <a:xfrm>
                            <a:off x="1998300" y="655925"/>
                            <a:ext cx="168000" cy="168000"/>
                          </a:xfrm>
                          <a:custGeom>
                            <a:avLst/>
                            <a:gdLst/>
                            <a:ahLst/>
                            <a:cxnLst/>
                            <a:rect l="l" t="t" r="r" b="b"/>
                            <a:pathLst>
                              <a:path w="6720" h="6720" extrusionOk="0">
                                <a:moveTo>
                                  <a:pt x="3350" y="1"/>
                                </a:moveTo>
                                <a:cubicBezTo>
                                  <a:pt x="1503" y="1"/>
                                  <a:pt x="1" y="1503"/>
                                  <a:pt x="1" y="3370"/>
                                </a:cubicBezTo>
                                <a:cubicBezTo>
                                  <a:pt x="1" y="5217"/>
                                  <a:pt x="1503" y="6719"/>
                                  <a:pt x="3350" y="6719"/>
                                </a:cubicBezTo>
                                <a:cubicBezTo>
                                  <a:pt x="5217" y="6719"/>
                                  <a:pt x="6719" y="5217"/>
                                  <a:pt x="6719" y="3370"/>
                                </a:cubicBezTo>
                                <a:cubicBezTo>
                                  <a:pt x="6719" y="1503"/>
                                  <a:pt x="5217" y="1"/>
                                  <a:pt x="3350" y="1"/>
                                </a:cubicBezTo>
                                <a:close/>
                              </a:path>
                            </a:pathLst>
                          </a:custGeom>
                          <a:solidFill>
                            <a:srgbClr val="3D3D3C"/>
                          </a:solidFill>
                          <a:ln>
                            <a:noFill/>
                          </a:ln>
                        </wps:spPr>
                        <wps:bodyPr spcFirstLastPara="1" wrap="square" lIns="91425" tIns="91425" rIns="91425" bIns="91425" anchor="ctr" anchorCtr="0">
                          <a:noAutofit/>
                        </wps:bodyPr>
                      </wps:wsp>
                      <wps:wsp>
                        <wps:cNvPr id="31" name="Google Shape;318;p38"/>
                        <wps:cNvSpPr/>
                        <wps:spPr>
                          <a:xfrm>
                            <a:off x="2079500" y="655925"/>
                            <a:ext cx="86800" cy="122325"/>
                          </a:xfrm>
                          <a:custGeom>
                            <a:avLst/>
                            <a:gdLst/>
                            <a:ahLst/>
                            <a:cxnLst/>
                            <a:rect l="l" t="t" r="r" b="b"/>
                            <a:pathLst>
                              <a:path w="3472" h="4893" extrusionOk="0">
                                <a:moveTo>
                                  <a:pt x="102" y="1"/>
                                </a:moveTo>
                                <a:cubicBezTo>
                                  <a:pt x="61" y="1"/>
                                  <a:pt x="41" y="21"/>
                                  <a:pt x="0" y="21"/>
                                </a:cubicBezTo>
                                <a:cubicBezTo>
                                  <a:pt x="1827" y="589"/>
                                  <a:pt x="3147" y="2294"/>
                                  <a:pt x="3147" y="4304"/>
                                </a:cubicBezTo>
                                <a:cubicBezTo>
                                  <a:pt x="3147" y="4507"/>
                                  <a:pt x="3126" y="4689"/>
                                  <a:pt x="3106" y="4892"/>
                                </a:cubicBezTo>
                                <a:cubicBezTo>
                                  <a:pt x="3329" y="4426"/>
                                  <a:pt x="3471" y="3918"/>
                                  <a:pt x="3471" y="3370"/>
                                </a:cubicBezTo>
                                <a:cubicBezTo>
                                  <a:pt x="3471" y="1503"/>
                                  <a:pt x="1949" y="1"/>
                                  <a:pt x="102" y="1"/>
                                </a:cubicBezTo>
                                <a:close/>
                              </a:path>
                            </a:pathLst>
                          </a:custGeom>
                          <a:solidFill>
                            <a:schemeClr val="accent1"/>
                          </a:solidFill>
                          <a:ln>
                            <a:noFill/>
                          </a:ln>
                        </wps:spPr>
                        <wps:bodyPr spcFirstLastPara="1" wrap="square" lIns="91425" tIns="91425" rIns="91425" bIns="91425" anchor="ctr" anchorCtr="0">
                          <a:noAutofit/>
                        </wps:bodyPr>
                      </wps:wsp>
                      <wps:wsp>
                        <wps:cNvPr id="32" name="Google Shape;319;p38"/>
                        <wps:cNvSpPr/>
                        <wps:spPr>
                          <a:xfrm>
                            <a:off x="2057175" y="876150"/>
                            <a:ext cx="112175" cy="124875"/>
                          </a:xfrm>
                          <a:custGeom>
                            <a:avLst/>
                            <a:gdLst/>
                            <a:ahLst/>
                            <a:cxnLst/>
                            <a:rect l="l" t="t" r="r" b="b"/>
                            <a:pathLst>
                              <a:path w="4487" h="4995" extrusionOk="0">
                                <a:moveTo>
                                  <a:pt x="995" y="1"/>
                                </a:moveTo>
                                <a:lnTo>
                                  <a:pt x="0" y="2031"/>
                                </a:lnTo>
                                <a:lnTo>
                                  <a:pt x="3471" y="4994"/>
                                </a:lnTo>
                                <a:lnTo>
                                  <a:pt x="4486" y="2254"/>
                                </a:lnTo>
                                <a:lnTo>
                                  <a:pt x="995" y="1"/>
                                </a:lnTo>
                                <a:close/>
                              </a:path>
                            </a:pathLst>
                          </a:custGeom>
                          <a:solidFill>
                            <a:srgbClr val="3D3D3C"/>
                          </a:solidFill>
                          <a:ln>
                            <a:noFill/>
                          </a:ln>
                        </wps:spPr>
                        <wps:bodyPr spcFirstLastPara="1" wrap="square" lIns="91425" tIns="91425" rIns="91425" bIns="91425" anchor="ctr" anchorCtr="0">
                          <a:noAutofit/>
                        </wps:bodyPr>
                      </wps:wsp>
                      <wps:wsp>
                        <wps:cNvPr id="33" name="Google Shape;320;p38"/>
                        <wps:cNvSpPr/>
                        <wps:spPr>
                          <a:xfrm>
                            <a:off x="1829725" y="911675"/>
                            <a:ext cx="320675" cy="284350"/>
                          </a:xfrm>
                          <a:custGeom>
                            <a:avLst/>
                            <a:gdLst/>
                            <a:ahLst/>
                            <a:cxnLst/>
                            <a:rect l="l" t="t" r="r" b="b"/>
                            <a:pathLst>
                              <a:path w="12827" h="11374" extrusionOk="0">
                                <a:moveTo>
                                  <a:pt x="9078" y="1"/>
                                </a:moveTo>
                                <a:cubicBezTo>
                                  <a:pt x="9078" y="1"/>
                                  <a:pt x="1974" y="3187"/>
                                  <a:pt x="918" y="5968"/>
                                </a:cubicBezTo>
                                <a:cubicBezTo>
                                  <a:pt x="1" y="8323"/>
                                  <a:pt x="974" y="11373"/>
                                  <a:pt x="2250" y="11373"/>
                                </a:cubicBezTo>
                                <a:cubicBezTo>
                                  <a:pt x="2470" y="11373"/>
                                  <a:pt x="2698" y="11283"/>
                                  <a:pt x="2928" y="11083"/>
                                </a:cubicBezTo>
                                <a:cubicBezTo>
                                  <a:pt x="4494" y="9758"/>
                                  <a:pt x="12115" y="4383"/>
                                  <a:pt x="12557" y="4383"/>
                                </a:cubicBezTo>
                                <a:cubicBezTo>
                                  <a:pt x="12562" y="4383"/>
                                  <a:pt x="12566" y="4384"/>
                                  <a:pt x="12569" y="4385"/>
                                </a:cubicBezTo>
                                <a:cubicBezTo>
                                  <a:pt x="12576" y="4387"/>
                                  <a:pt x="12583" y="4389"/>
                                  <a:pt x="12589" y="4389"/>
                                </a:cubicBezTo>
                                <a:cubicBezTo>
                                  <a:pt x="12826" y="4389"/>
                                  <a:pt x="12285" y="2457"/>
                                  <a:pt x="12285" y="2457"/>
                                </a:cubicBezTo>
                                <a:lnTo>
                                  <a:pt x="9078" y="1"/>
                                </a:lnTo>
                                <a:close/>
                              </a:path>
                            </a:pathLst>
                          </a:custGeom>
                          <a:solidFill>
                            <a:schemeClr val="lt2"/>
                          </a:solidFill>
                          <a:ln>
                            <a:noFill/>
                          </a:ln>
                        </wps:spPr>
                        <wps:bodyPr spcFirstLastPara="1" wrap="square" lIns="91425" tIns="91425" rIns="91425" bIns="91425" anchor="ctr" anchorCtr="0">
                          <a:noAutofit/>
                        </wps:bodyPr>
                      </wps:wsp>
                      <wps:wsp>
                        <wps:cNvPr id="34" name="Google Shape;321;p38"/>
                        <wps:cNvSpPr/>
                        <wps:spPr>
                          <a:xfrm>
                            <a:off x="1715675" y="886300"/>
                            <a:ext cx="143625" cy="232950"/>
                          </a:xfrm>
                          <a:custGeom>
                            <a:avLst/>
                            <a:gdLst/>
                            <a:ahLst/>
                            <a:cxnLst/>
                            <a:rect l="l" t="t" r="r" b="b"/>
                            <a:pathLst>
                              <a:path w="5745" h="9318" extrusionOk="0">
                                <a:moveTo>
                                  <a:pt x="1624" y="1"/>
                                </a:moveTo>
                                <a:lnTo>
                                  <a:pt x="0" y="1016"/>
                                </a:lnTo>
                                <a:lnTo>
                                  <a:pt x="3512" y="9317"/>
                                </a:lnTo>
                                <a:lnTo>
                                  <a:pt x="5744" y="8018"/>
                                </a:lnTo>
                                <a:lnTo>
                                  <a:pt x="1624" y="1"/>
                                </a:lnTo>
                                <a:close/>
                              </a:path>
                            </a:pathLst>
                          </a:custGeom>
                          <a:solidFill>
                            <a:srgbClr val="3D3D3C"/>
                          </a:solidFill>
                          <a:ln>
                            <a:noFill/>
                          </a:ln>
                        </wps:spPr>
                        <wps:bodyPr spcFirstLastPara="1" wrap="square" lIns="91425" tIns="91425" rIns="91425" bIns="91425" anchor="ctr" anchorCtr="0">
                          <a:noAutofit/>
                        </wps:bodyPr>
                      </wps:wsp>
                      <wps:wsp>
                        <wps:cNvPr id="35" name="Google Shape;322;p38"/>
                        <wps:cNvSpPr/>
                        <wps:spPr>
                          <a:xfrm>
                            <a:off x="2045500" y="751825"/>
                            <a:ext cx="146675" cy="203000"/>
                          </a:xfrm>
                          <a:custGeom>
                            <a:avLst/>
                            <a:gdLst/>
                            <a:ahLst/>
                            <a:cxnLst/>
                            <a:rect l="l" t="t" r="r" b="b"/>
                            <a:pathLst>
                              <a:path w="5867" h="8120" extrusionOk="0">
                                <a:moveTo>
                                  <a:pt x="2213" y="1"/>
                                </a:moveTo>
                                <a:lnTo>
                                  <a:pt x="1" y="1645"/>
                                </a:lnTo>
                                <a:lnTo>
                                  <a:pt x="447" y="6395"/>
                                </a:lnTo>
                                <a:lnTo>
                                  <a:pt x="3938" y="8120"/>
                                </a:lnTo>
                                <a:lnTo>
                                  <a:pt x="5867" y="6395"/>
                                </a:lnTo>
                                <a:lnTo>
                                  <a:pt x="4628" y="1401"/>
                                </a:lnTo>
                                <a:lnTo>
                                  <a:pt x="2213" y="1"/>
                                </a:lnTo>
                                <a:close/>
                              </a:path>
                            </a:pathLst>
                          </a:custGeom>
                          <a:solidFill>
                            <a:schemeClr val="lt2"/>
                          </a:solidFill>
                          <a:ln>
                            <a:noFill/>
                          </a:ln>
                        </wps:spPr>
                        <wps:bodyPr spcFirstLastPara="1" wrap="square" lIns="91425" tIns="91425" rIns="91425" bIns="91425" anchor="ctr" anchorCtr="0">
                          <a:noAutofit/>
                        </wps:bodyPr>
                      </wps:wsp>
                      <wps:wsp>
                        <wps:cNvPr id="36" name="Google Shape;323;p38"/>
                        <wps:cNvSpPr/>
                        <wps:spPr>
                          <a:xfrm>
                            <a:off x="1692325" y="501675"/>
                            <a:ext cx="396850" cy="351675"/>
                          </a:xfrm>
                          <a:custGeom>
                            <a:avLst/>
                            <a:gdLst/>
                            <a:ahLst/>
                            <a:cxnLst/>
                            <a:rect l="l" t="t" r="r" b="b"/>
                            <a:pathLst>
                              <a:path w="15874" h="14067" extrusionOk="0">
                                <a:moveTo>
                                  <a:pt x="0" y="0"/>
                                </a:moveTo>
                                <a:lnTo>
                                  <a:pt x="1502" y="10311"/>
                                </a:lnTo>
                                <a:lnTo>
                                  <a:pt x="10961" y="14066"/>
                                </a:lnTo>
                                <a:lnTo>
                                  <a:pt x="15873" y="9276"/>
                                </a:lnTo>
                                <a:lnTo>
                                  <a:pt x="15589" y="5663"/>
                                </a:lnTo>
                                <a:lnTo>
                                  <a:pt x="0" y="0"/>
                                </a:lnTo>
                                <a:close/>
                              </a:path>
                            </a:pathLst>
                          </a:custGeom>
                          <a:solidFill>
                            <a:schemeClr val="lt2"/>
                          </a:solidFill>
                          <a:ln>
                            <a:noFill/>
                          </a:ln>
                        </wps:spPr>
                        <wps:bodyPr spcFirstLastPara="1" wrap="square" lIns="91425" tIns="91425" rIns="91425" bIns="91425" anchor="ctr" anchorCtr="0">
                          <a:noAutofit/>
                        </wps:bodyPr>
                      </wps:wsp>
                      <wps:wsp>
                        <wps:cNvPr id="37" name="Google Shape;324;p38"/>
                        <wps:cNvSpPr/>
                        <wps:spPr>
                          <a:xfrm>
                            <a:off x="1692325" y="501675"/>
                            <a:ext cx="396850" cy="231925"/>
                          </a:xfrm>
                          <a:custGeom>
                            <a:avLst/>
                            <a:gdLst/>
                            <a:ahLst/>
                            <a:cxnLst/>
                            <a:rect l="l" t="t" r="r" b="b"/>
                            <a:pathLst>
                              <a:path w="15874" h="9277" extrusionOk="0">
                                <a:moveTo>
                                  <a:pt x="0" y="0"/>
                                </a:moveTo>
                                <a:lnTo>
                                  <a:pt x="305" y="2091"/>
                                </a:lnTo>
                                <a:lnTo>
                                  <a:pt x="14594" y="6780"/>
                                </a:lnTo>
                                <a:lnTo>
                                  <a:pt x="15873" y="9276"/>
                                </a:lnTo>
                                <a:lnTo>
                                  <a:pt x="15589" y="5663"/>
                                </a:lnTo>
                                <a:lnTo>
                                  <a:pt x="0" y="0"/>
                                </a:lnTo>
                                <a:close/>
                              </a:path>
                            </a:pathLst>
                          </a:custGeom>
                          <a:solidFill>
                            <a:schemeClr val="accent1"/>
                          </a:solidFill>
                          <a:ln>
                            <a:noFill/>
                          </a:ln>
                        </wps:spPr>
                        <wps:bodyPr spcFirstLastPara="1" wrap="square" lIns="91425" tIns="91425" rIns="91425" bIns="91425" anchor="ctr" anchorCtr="0">
                          <a:noAutofit/>
                        </wps:bodyPr>
                      </wps:wsp>
                      <wps:wsp>
                        <wps:cNvPr id="38" name="Google Shape;325;p38"/>
                        <wps:cNvSpPr/>
                        <wps:spPr>
                          <a:xfrm>
                            <a:off x="1716675" y="671150"/>
                            <a:ext cx="303475" cy="182200"/>
                          </a:xfrm>
                          <a:custGeom>
                            <a:avLst/>
                            <a:gdLst/>
                            <a:ahLst/>
                            <a:cxnLst/>
                            <a:rect l="l" t="t" r="r" b="b"/>
                            <a:pathLst>
                              <a:path w="12139" h="7288" extrusionOk="0">
                                <a:moveTo>
                                  <a:pt x="1" y="1"/>
                                </a:moveTo>
                                <a:lnTo>
                                  <a:pt x="528" y="3532"/>
                                </a:lnTo>
                                <a:lnTo>
                                  <a:pt x="9987" y="7287"/>
                                </a:lnTo>
                                <a:lnTo>
                                  <a:pt x="12139" y="5319"/>
                                </a:lnTo>
                                <a:lnTo>
                                  <a:pt x="1" y="1"/>
                                </a:lnTo>
                                <a:close/>
                              </a:path>
                            </a:pathLst>
                          </a:custGeom>
                          <a:solidFill>
                            <a:srgbClr val="C1C1C1"/>
                          </a:solidFill>
                          <a:ln>
                            <a:noFill/>
                          </a:ln>
                        </wps:spPr>
                        <wps:bodyPr spcFirstLastPara="1" wrap="square" lIns="91425" tIns="91425" rIns="91425" bIns="91425" anchor="ctr" anchorCtr="0">
                          <a:noAutofit/>
                        </wps:bodyPr>
                      </wps:wsp>
                      <wps:wsp>
                        <wps:cNvPr id="39" name="Google Shape;326;p38"/>
                        <wps:cNvSpPr/>
                        <wps:spPr>
                          <a:xfrm>
                            <a:off x="1331025" y="520450"/>
                            <a:ext cx="369950" cy="586100"/>
                          </a:xfrm>
                          <a:custGeom>
                            <a:avLst/>
                            <a:gdLst/>
                            <a:ahLst/>
                            <a:cxnLst/>
                            <a:rect l="l" t="t" r="r" b="b"/>
                            <a:pathLst>
                              <a:path w="14798" h="23444" extrusionOk="0">
                                <a:moveTo>
                                  <a:pt x="14797" y="0"/>
                                </a:moveTo>
                                <a:lnTo>
                                  <a:pt x="0" y="13803"/>
                                </a:lnTo>
                                <a:lnTo>
                                  <a:pt x="3126" y="23444"/>
                                </a:lnTo>
                                <a:lnTo>
                                  <a:pt x="7511" y="21922"/>
                                </a:lnTo>
                                <a:lnTo>
                                  <a:pt x="14757" y="10250"/>
                                </a:lnTo>
                                <a:lnTo>
                                  <a:pt x="14797" y="0"/>
                                </a:lnTo>
                                <a:close/>
                              </a:path>
                            </a:pathLst>
                          </a:custGeom>
                          <a:solidFill>
                            <a:schemeClr val="lt2"/>
                          </a:solidFill>
                          <a:ln>
                            <a:noFill/>
                          </a:ln>
                        </wps:spPr>
                        <wps:bodyPr spcFirstLastPara="1" wrap="square" lIns="91425" tIns="91425" rIns="91425" bIns="91425" anchor="ctr" anchorCtr="0">
                          <a:noAutofit/>
                        </wps:bodyPr>
                      </wps:wsp>
                      <wps:wsp>
                        <wps:cNvPr id="40" name="Google Shape;327;p38"/>
                        <wps:cNvSpPr/>
                        <wps:spPr>
                          <a:xfrm>
                            <a:off x="1391400" y="655925"/>
                            <a:ext cx="308550" cy="450625"/>
                          </a:xfrm>
                          <a:custGeom>
                            <a:avLst/>
                            <a:gdLst/>
                            <a:ahLst/>
                            <a:cxnLst/>
                            <a:rect l="l" t="t" r="r" b="b"/>
                            <a:pathLst>
                              <a:path w="12342" h="18025" extrusionOk="0">
                                <a:moveTo>
                                  <a:pt x="12342" y="1"/>
                                </a:moveTo>
                                <a:lnTo>
                                  <a:pt x="1" y="15873"/>
                                </a:lnTo>
                                <a:lnTo>
                                  <a:pt x="711" y="18025"/>
                                </a:lnTo>
                                <a:lnTo>
                                  <a:pt x="5096" y="16503"/>
                                </a:lnTo>
                                <a:lnTo>
                                  <a:pt x="12342" y="4831"/>
                                </a:lnTo>
                                <a:lnTo>
                                  <a:pt x="12342" y="1"/>
                                </a:lnTo>
                                <a:close/>
                              </a:path>
                            </a:pathLst>
                          </a:custGeom>
                          <a:solidFill>
                            <a:srgbClr val="C1C1C1"/>
                          </a:solidFill>
                          <a:ln>
                            <a:noFill/>
                          </a:ln>
                        </wps:spPr>
                        <wps:bodyPr spcFirstLastPara="1" wrap="square" lIns="91425" tIns="91425" rIns="91425" bIns="91425" anchor="ctr" anchorCtr="0">
                          <a:noAutofit/>
                        </wps:bodyPr>
                      </wps:wsp>
                      <wps:wsp>
                        <wps:cNvPr id="41" name="Google Shape;328;p38"/>
                        <wps:cNvSpPr/>
                        <wps:spPr>
                          <a:xfrm>
                            <a:off x="1197575" y="588450"/>
                            <a:ext cx="220750" cy="260850"/>
                          </a:xfrm>
                          <a:custGeom>
                            <a:avLst/>
                            <a:gdLst/>
                            <a:ahLst/>
                            <a:cxnLst/>
                            <a:rect l="l" t="t" r="r" b="b"/>
                            <a:pathLst>
                              <a:path w="8830" h="10434" extrusionOk="0">
                                <a:moveTo>
                                  <a:pt x="2619" y="0"/>
                                </a:moveTo>
                                <a:lnTo>
                                  <a:pt x="0" y="3552"/>
                                </a:lnTo>
                                <a:lnTo>
                                  <a:pt x="8282" y="10433"/>
                                </a:lnTo>
                                <a:lnTo>
                                  <a:pt x="8830" y="9804"/>
                                </a:lnTo>
                                <a:lnTo>
                                  <a:pt x="2619" y="0"/>
                                </a:lnTo>
                                <a:close/>
                              </a:path>
                            </a:pathLst>
                          </a:custGeom>
                          <a:solidFill>
                            <a:srgbClr val="3D3D3C"/>
                          </a:solidFill>
                          <a:ln>
                            <a:noFill/>
                          </a:ln>
                        </wps:spPr>
                        <wps:bodyPr spcFirstLastPara="1" wrap="square" lIns="91425" tIns="91425" rIns="91425" bIns="91425" anchor="ctr" anchorCtr="0">
                          <a:noAutofit/>
                        </wps:bodyPr>
                      </wps:wsp>
                      <wps:wsp>
                        <wps:cNvPr id="42" name="Google Shape;329;p38"/>
                        <wps:cNvSpPr/>
                        <wps:spPr>
                          <a:xfrm>
                            <a:off x="0" y="1389175"/>
                            <a:ext cx="987000" cy="1167150"/>
                          </a:xfrm>
                          <a:custGeom>
                            <a:avLst/>
                            <a:gdLst/>
                            <a:ahLst/>
                            <a:cxnLst/>
                            <a:rect l="l" t="t" r="r" b="b"/>
                            <a:pathLst>
                              <a:path w="39480" h="46686" extrusionOk="0">
                                <a:moveTo>
                                  <a:pt x="23242" y="1"/>
                                </a:moveTo>
                                <a:lnTo>
                                  <a:pt x="1" y="35176"/>
                                </a:lnTo>
                                <a:lnTo>
                                  <a:pt x="31462" y="46685"/>
                                </a:lnTo>
                                <a:lnTo>
                                  <a:pt x="39480" y="12971"/>
                                </a:lnTo>
                                <a:lnTo>
                                  <a:pt x="23242" y="1"/>
                                </a:lnTo>
                                <a:close/>
                              </a:path>
                            </a:pathLst>
                          </a:custGeom>
                          <a:solidFill>
                            <a:srgbClr val="FFFFFF"/>
                          </a:solidFill>
                          <a:ln>
                            <a:noFill/>
                          </a:ln>
                        </wps:spPr>
                        <wps:bodyPr spcFirstLastPara="1" wrap="square" lIns="91425" tIns="91425" rIns="91425" bIns="91425" anchor="ctr" anchorCtr="0">
                          <a:noAutofit/>
                        </wps:bodyPr>
                      </wps:wsp>
                      <wps:wsp>
                        <wps:cNvPr id="43" name="Google Shape;330;p38"/>
                        <wps:cNvSpPr/>
                        <wps:spPr>
                          <a:xfrm>
                            <a:off x="626700" y="695100"/>
                            <a:ext cx="958575" cy="1010250"/>
                          </a:xfrm>
                          <a:custGeom>
                            <a:avLst/>
                            <a:gdLst/>
                            <a:ahLst/>
                            <a:cxnLst/>
                            <a:rect l="l" t="t" r="r" b="b"/>
                            <a:pathLst>
                              <a:path w="38343" h="40410" extrusionOk="0">
                                <a:moveTo>
                                  <a:pt x="20910" y="0"/>
                                </a:moveTo>
                                <a:cubicBezTo>
                                  <a:pt x="20694" y="0"/>
                                  <a:pt x="20501" y="24"/>
                                  <a:pt x="20339" y="78"/>
                                </a:cubicBezTo>
                                <a:cubicBezTo>
                                  <a:pt x="18816" y="606"/>
                                  <a:pt x="17071" y="1275"/>
                                  <a:pt x="16665" y="1742"/>
                                </a:cubicBezTo>
                                <a:cubicBezTo>
                                  <a:pt x="15893" y="2574"/>
                                  <a:pt x="15731" y="4949"/>
                                  <a:pt x="14412" y="6634"/>
                                </a:cubicBezTo>
                                <a:cubicBezTo>
                                  <a:pt x="13092" y="8339"/>
                                  <a:pt x="0" y="24232"/>
                                  <a:pt x="0" y="24232"/>
                                </a:cubicBezTo>
                                <a:lnTo>
                                  <a:pt x="427" y="28210"/>
                                </a:lnTo>
                                <a:lnTo>
                                  <a:pt x="14960" y="40409"/>
                                </a:lnTo>
                                <a:cubicBezTo>
                                  <a:pt x="14960" y="40409"/>
                                  <a:pt x="31543" y="35091"/>
                                  <a:pt x="34588" y="31925"/>
                                </a:cubicBezTo>
                                <a:cubicBezTo>
                                  <a:pt x="37632" y="28779"/>
                                  <a:pt x="38343" y="24557"/>
                                  <a:pt x="38343" y="24557"/>
                                </a:cubicBezTo>
                                <a:lnTo>
                                  <a:pt x="32680" y="13555"/>
                                </a:lnTo>
                                <a:lnTo>
                                  <a:pt x="31989" y="6898"/>
                                </a:lnTo>
                                <a:lnTo>
                                  <a:pt x="25210" y="1255"/>
                                </a:lnTo>
                                <a:cubicBezTo>
                                  <a:pt x="25210" y="1255"/>
                                  <a:pt x="22480" y="0"/>
                                  <a:pt x="20910" y="0"/>
                                </a:cubicBezTo>
                                <a:close/>
                              </a:path>
                            </a:pathLst>
                          </a:custGeom>
                          <a:solidFill>
                            <a:srgbClr val="FFFFFF"/>
                          </a:solidFill>
                          <a:ln>
                            <a:noFill/>
                          </a:ln>
                        </wps:spPr>
                        <wps:bodyPr spcFirstLastPara="1" wrap="square" lIns="91425" tIns="91425" rIns="91425" bIns="91425" anchor="ctr" anchorCtr="0">
                          <a:noAutofit/>
                        </wps:bodyPr>
                      </wps:wsp>
                      <wps:wsp>
                        <wps:cNvPr id="44" name="Google Shape;331;p38"/>
                        <wps:cNvSpPr/>
                        <wps:spPr>
                          <a:xfrm>
                            <a:off x="887525" y="1284300"/>
                            <a:ext cx="697750" cy="400750"/>
                          </a:xfrm>
                          <a:custGeom>
                            <a:avLst/>
                            <a:gdLst/>
                            <a:ahLst/>
                            <a:cxnLst/>
                            <a:rect l="l" t="t" r="r" b="b"/>
                            <a:pathLst>
                              <a:path w="27910" h="16030" extrusionOk="0">
                                <a:moveTo>
                                  <a:pt x="2935" y="1"/>
                                </a:moveTo>
                                <a:cubicBezTo>
                                  <a:pt x="2147" y="1"/>
                                  <a:pt x="1543" y="867"/>
                                  <a:pt x="1543" y="867"/>
                                </a:cubicBezTo>
                                <a:cubicBezTo>
                                  <a:pt x="0" y="10305"/>
                                  <a:pt x="6069" y="15238"/>
                                  <a:pt x="6942" y="16029"/>
                                </a:cubicBezTo>
                                <a:cubicBezTo>
                                  <a:pt x="11671" y="14426"/>
                                  <a:pt x="21841" y="10772"/>
                                  <a:pt x="24155" y="8357"/>
                                </a:cubicBezTo>
                                <a:cubicBezTo>
                                  <a:pt x="27199" y="5211"/>
                                  <a:pt x="27910" y="989"/>
                                  <a:pt x="27910" y="989"/>
                                </a:cubicBezTo>
                                <a:lnTo>
                                  <a:pt x="27605" y="380"/>
                                </a:lnTo>
                                <a:lnTo>
                                  <a:pt x="20379" y="3424"/>
                                </a:lnTo>
                                <a:cubicBezTo>
                                  <a:pt x="20379" y="3424"/>
                                  <a:pt x="16034" y="1233"/>
                                  <a:pt x="12989" y="1233"/>
                                </a:cubicBezTo>
                                <a:cubicBezTo>
                                  <a:pt x="12113" y="1233"/>
                                  <a:pt x="11345" y="1415"/>
                                  <a:pt x="10819" y="1882"/>
                                </a:cubicBezTo>
                                <a:cubicBezTo>
                                  <a:pt x="9940" y="2669"/>
                                  <a:pt x="8969" y="2999"/>
                                  <a:pt x="8031" y="2999"/>
                                </a:cubicBezTo>
                                <a:cubicBezTo>
                                  <a:pt x="6477" y="2999"/>
                                  <a:pt x="5012" y="2094"/>
                                  <a:pt x="4202" y="867"/>
                                </a:cubicBezTo>
                                <a:cubicBezTo>
                                  <a:pt x="3769" y="217"/>
                                  <a:pt x="3329" y="1"/>
                                  <a:pt x="2935" y="1"/>
                                </a:cubicBezTo>
                                <a:close/>
                              </a:path>
                            </a:pathLst>
                          </a:custGeom>
                          <a:solidFill>
                            <a:srgbClr val="C1C1C1"/>
                          </a:solidFill>
                          <a:ln>
                            <a:noFill/>
                          </a:ln>
                        </wps:spPr>
                        <wps:bodyPr spcFirstLastPara="1" wrap="square" lIns="91425" tIns="91425" rIns="91425" bIns="91425" anchor="ctr" anchorCtr="0">
                          <a:noAutofit/>
                        </wps:bodyPr>
                      </wps:wsp>
                      <wps:wsp>
                        <wps:cNvPr id="45" name="Google Shape;332;p38"/>
                        <wps:cNvSpPr/>
                        <wps:spPr>
                          <a:xfrm>
                            <a:off x="775875" y="993875"/>
                            <a:ext cx="162425" cy="180675"/>
                          </a:xfrm>
                          <a:custGeom>
                            <a:avLst/>
                            <a:gdLst/>
                            <a:ahLst/>
                            <a:cxnLst/>
                            <a:rect l="l" t="t" r="r" b="b"/>
                            <a:pathLst>
                              <a:path w="6497" h="7227" extrusionOk="0">
                                <a:moveTo>
                                  <a:pt x="6435" y="1"/>
                                </a:moveTo>
                                <a:cubicBezTo>
                                  <a:pt x="6435" y="1"/>
                                  <a:pt x="6029" y="1665"/>
                                  <a:pt x="3959" y="4060"/>
                                </a:cubicBezTo>
                                <a:cubicBezTo>
                                  <a:pt x="1868" y="6435"/>
                                  <a:pt x="1" y="7227"/>
                                  <a:pt x="1" y="7227"/>
                                </a:cubicBezTo>
                                <a:cubicBezTo>
                                  <a:pt x="1" y="7227"/>
                                  <a:pt x="3046" y="6740"/>
                                  <a:pt x="4771" y="4466"/>
                                </a:cubicBezTo>
                                <a:cubicBezTo>
                                  <a:pt x="6496" y="2213"/>
                                  <a:pt x="6435" y="1"/>
                                  <a:pt x="6435" y="1"/>
                                </a:cubicBezTo>
                                <a:close/>
                              </a:path>
                            </a:pathLst>
                          </a:custGeom>
                          <a:solidFill>
                            <a:schemeClr val="accent1"/>
                          </a:solidFill>
                          <a:ln>
                            <a:noFill/>
                          </a:ln>
                        </wps:spPr>
                        <wps:bodyPr spcFirstLastPara="1" wrap="square" lIns="91425" tIns="91425" rIns="91425" bIns="91425" anchor="ctr" anchorCtr="0">
                          <a:noAutofit/>
                        </wps:bodyPr>
                      </wps:wsp>
                      <wps:wsp>
                        <wps:cNvPr id="46" name="Google Shape;333;p38"/>
                        <wps:cNvSpPr/>
                        <wps:spPr>
                          <a:xfrm>
                            <a:off x="1409675" y="853325"/>
                            <a:ext cx="33000" cy="171025"/>
                          </a:xfrm>
                          <a:custGeom>
                            <a:avLst/>
                            <a:gdLst/>
                            <a:ahLst/>
                            <a:cxnLst/>
                            <a:rect l="l" t="t" r="r" b="b"/>
                            <a:pathLst>
                              <a:path w="1320" h="6841" extrusionOk="0">
                                <a:moveTo>
                                  <a:pt x="1" y="0"/>
                                </a:moveTo>
                                <a:lnTo>
                                  <a:pt x="346" y="1502"/>
                                </a:lnTo>
                                <a:lnTo>
                                  <a:pt x="589" y="6699"/>
                                </a:lnTo>
                                <a:lnTo>
                                  <a:pt x="1320" y="6841"/>
                                </a:lnTo>
                                <a:lnTo>
                                  <a:pt x="1320" y="6841"/>
                                </a:lnTo>
                                <a:lnTo>
                                  <a:pt x="670" y="569"/>
                                </a:lnTo>
                                <a:lnTo>
                                  <a:pt x="1" y="0"/>
                                </a:lnTo>
                                <a:close/>
                              </a:path>
                            </a:pathLst>
                          </a:custGeom>
                          <a:solidFill>
                            <a:schemeClr val="accent1"/>
                          </a:solidFill>
                          <a:ln>
                            <a:noFill/>
                          </a:ln>
                        </wps:spPr>
                        <wps:bodyPr spcFirstLastPara="1" wrap="square" lIns="91425" tIns="91425" rIns="91425" bIns="91425" anchor="ctr" anchorCtr="0">
                          <a:noAutofit/>
                        </wps:bodyPr>
                      </wps:wsp>
                      <wps:wsp>
                        <wps:cNvPr id="47" name="Google Shape;334;p38"/>
                        <wps:cNvSpPr/>
                        <wps:spPr>
                          <a:xfrm>
                            <a:off x="1030625" y="1493200"/>
                            <a:ext cx="460775" cy="191850"/>
                          </a:xfrm>
                          <a:custGeom>
                            <a:avLst/>
                            <a:gdLst/>
                            <a:ahLst/>
                            <a:cxnLst/>
                            <a:rect l="l" t="t" r="r" b="b"/>
                            <a:pathLst>
                              <a:path w="18431" h="7674" extrusionOk="0">
                                <a:moveTo>
                                  <a:pt x="18431" y="1"/>
                                </a:moveTo>
                                <a:lnTo>
                                  <a:pt x="18431" y="1"/>
                                </a:lnTo>
                                <a:cubicBezTo>
                                  <a:pt x="18430" y="1"/>
                                  <a:pt x="14310" y="2152"/>
                                  <a:pt x="9926" y="3776"/>
                                </a:cubicBezTo>
                                <a:cubicBezTo>
                                  <a:pt x="5521" y="5420"/>
                                  <a:pt x="0" y="6435"/>
                                  <a:pt x="0" y="6435"/>
                                </a:cubicBezTo>
                                <a:lnTo>
                                  <a:pt x="1218" y="7673"/>
                                </a:lnTo>
                                <a:cubicBezTo>
                                  <a:pt x="5947" y="6070"/>
                                  <a:pt x="16117" y="2416"/>
                                  <a:pt x="18431" y="1"/>
                                </a:cubicBezTo>
                                <a:close/>
                              </a:path>
                            </a:pathLst>
                          </a:custGeom>
                          <a:solidFill>
                            <a:schemeClr val="accent1"/>
                          </a:solidFill>
                          <a:ln>
                            <a:noFill/>
                          </a:ln>
                        </wps:spPr>
                        <wps:bodyPr spcFirstLastPara="1" wrap="square" lIns="91425" tIns="91425" rIns="91425" bIns="91425" anchor="ctr" anchorCtr="0">
                          <a:noAutofit/>
                        </wps:bodyPr>
                      </wps:wsp>
                      <wps:wsp>
                        <wps:cNvPr id="48" name="Google Shape;335;p38"/>
                        <wps:cNvSpPr/>
                        <wps:spPr>
                          <a:xfrm>
                            <a:off x="719050" y="936550"/>
                            <a:ext cx="207050" cy="252225"/>
                          </a:xfrm>
                          <a:custGeom>
                            <a:avLst/>
                            <a:gdLst/>
                            <a:ahLst/>
                            <a:cxnLst/>
                            <a:rect l="l" t="t" r="r" b="b"/>
                            <a:pathLst>
                              <a:path w="8282" h="10089" extrusionOk="0">
                                <a:moveTo>
                                  <a:pt x="8282" y="0"/>
                                </a:moveTo>
                                <a:cubicBezTo>
                                  <a:pt x="5988" y="2801"/>
                                  <a:pt x="2578" y="6942"/>
                                  <a:pt x="1" y="10088"/>
                                </a:cubicBezTo>
                                <a:lnTo>
                                  <a:pt x="1218" y="10088"/>
                                </a:lnTo>
                                <a:lnTo>
                                  <a:pt x="8282" y="1604"/>
                                </a:lnTo>
                                <a:lnTo>
                                  <a:pt x="8282" y="0"/>
                                </a:lnTo>
                                <a:close/>
                              </a:path>
                            </a:pathLst>
                          </a:custGeom>
                          <a:solidFill>
                            <a:schemeClr val="accent1"/>
                          </a:solidFill>
                          <a:ln>
                            <a:noFill/>
                          </a:ln>
                        </wps:spPr>
                        <wps:bodyPr spcFirstLastPara="1" wrap="square" lIns="91425" tIns="91425" rIns="91425" bIns="91425" anchor="ctr" anchorCtr="0">
                          <a:noAutofit/>
                        </wps:bodyPr>
                      </wps:wsp>
                      <wps:wsp>
                        <wps:cNvPr id="49" name="Google Shape;336;p38"/>
                        <wps:cNvSpPr/>
                        <wps:spPr>
                          <a:xfrm>
                            <a:off x="1263025" y="1242525"/>
                            <a:ext cx="322250" cy="255225"/>
                          </a:xfrm>
                          <a:custGeom>
                            <a:avLst/>
                            <a:gdLst/>
                            <a:ahLst/>
                            <a:cxnLst/>
                            <a:rect l="l" t="t" r="r" b="b"/>
                            <a:pathLst>
                              <a:path w="12890" h="10209" extrusionOk="0">
                                <a:moveTo>
                                  <a:pt x="11509" y="1"/>
                                </a:moveTo>
                                <a:lnTo>
                                  <a:pt x="1" y="9987"/>
                                </a:lnTo>
                                <a:cubicBezTo>
                                  <a:pt x="1" y="9987"/>
                                  <a:pt x="1571" y="10209"/>
                                  <a:pt x="3775" y="10209"/>
                                </a:cubicBezTo>
                                <a:cubicBezTo>
                                  <a:pt x="5460" y="10209"/>
                                  <a:pt x="7515" y="10079"/>
                                  <a:pt x="9520" y="9622"/>
                                </a:cubicBezTo>
                                <a:cubicBezTo>
                                  <a:pt x="12240" y="6516"/>
                                  <a:pt x="12890" y="2660"/>
                                  <a:pt x="12890" y="2660"/>
                                </a:cubicBezTo>
                                <a:lnTo>
                                  <a:pt x="11509" y="1"/>
                                </a:lnTo>
                                <a:close/>
                              </a:path>
                            </a:pathLst>
                          </a:custGeom>
                          <a:solidFill>
                            <a:srgbClr val="C1C1C1"/>
                          </a:solidFill>
                          <a:ln>
                            <a:noFill/>
                          </a:ln>
                        </wps:spPr>
                        <wps:bodyPr spcFirstLastPara="1" wrap="square" lIns="91425" tIns="91425" rIns="91425" bIns="91425" anchor="ctr" anchorCtr="0">
                          <a:noAutofit/>
                        </wps:bodyPr>
                      </wps:wsp>
                      <wps:wsp>
                        <wps:cNvPr id="50" name="Google Shape;337;p38"/>
                        <wps:cNvSpPr/>
                        <wps:spPr>
                          <a:xfrm>
                            <a:off x="1263025" y="327100"/>
                            <a:ext cx="466875" cy="506450"/>
                          </a:xfrm>
                          <a:custGeom>
                            <a:avLst/>
                            <a:gdLst/>
                            <a:ahLst/>
                            <a:cxnLst/>
                            <a:rect l="l" t="t" r="r" b="b"/>
                            <a:pathLst>
                              <a:path w="18675" h="20258" extrusionOk="0">
                                <a:moveTo>
                                  <a:pt x="14777" y="1"/>
                                </a:moveTo>
                                <a:lnTo>
                                  <a:pt x="12220" y="224"/>
                                </a:lnTo>
                                <a:lnTo>
                                  <a:pt x="1" y="10454"/>
                                </a:lnTo>
                                <a:lnTo>
                                  <a:pt x="731" y="15021"/>
                                </a:lnTo>
                                <a:lnTo>
                                  <a:pt x="6212" y="20258"/>
                                </a:lnTo>
                                <a:lnTo>
                                  <a:pt x="7511" y="20258"/>
                                </a:lnTo>
                                <a:lnTo>
                                  <a:pt x="18674" y="7734"/>
                                </a:lnTo>
                                <a:lnTo>
                                  <a:pt x="18674" y="5035"/>
                                </a:lnTo>
                                <a:lnTo>
                                  <a:pt x="14777" y="1"/>
                                </a:lnTo>
                                <a:close/>
                              </a:path>
                            </a:pathLst>
                          </a:custGeom>
                          <a:solidFill>
                            <a:srgbClr val="FFFFFF"/>
                          </a:solidFill>
                          <a:ln>
                            <a:noFill/>
                          </a:ln>
                        </wps:spPr>
                        <wps:bodyPr spcFirstLastPara="1" wrap="square" lIns="91425" tIns="91425" rIns="91425" bIns="91425" anchor="ctr" anchorCtr="0">
                          <a:noAutofit/>
                        </wps:bodyPr>
                      </wps:wsp>
                      <wps:wsp>
                        <wps:cNvPr id="51" name="Google Shape;338;p38"/>
                        <wps:cNvSpPr/>
                        <wps:spPr>
                          <a:xfrm>
                            <a:off x="1650700" y="92175"/>
                            <a:ext cx="431350" cy="358275"/>
                          </a:xfrm>
                          <a:custGeom>
                            <a:avLst/>
                            <a:gdLst/>
                            <a:ahLst/>
                            <a:cxnLst/>
                            <a:rect l="l" t="t" r="r" b="b"/>
                            <a:pathLst>
                              <a:path w="17254" h="14331" extrusionOk="0">
                                <a:moveTo>
                                  <a:pt x="12971" y="0"/>
                                </a:moveTo>
                                <a:lnTo>
                                  <a:pt x="630" y="6658"/>
                                </a:lnTo>
                                <a:lnTo>
                                  <a:pt x="1" y="8972"/>
                                </a:lnTo>
                                <a:lnTo>
                                  <a:pt x="4000" y="13924"/>
                                </a:lnTo>
                                <a:lnTo>
                                  <a:pt x="6374" y="14330"/>
                                </a:lnTo>
                                <a:lnTo>
                                  <a:pt x="16970" y="7165"/>
                                </a:lnTo>
                                <a:lnTo>
                                  <a:pt x="17254" y="4689"/>
                                </a:lnTo>
                                <a:lnTo>
                                  <a:pt x="15001" y="568"/>
                                </a:lnTo>
                                <a:lnTo>
                                  <a:pt x="12971" y="0"/>
                                </a:lnTo>
                                <a:close/>
                              </a:path>
                            </a:pathLst>
                          </a:custGeom>
                          <a:solidFill>
                            <a:srgbClr val="FFFFFF"/>
                          </a:solidFill>
                          <a:ln>
                            <a:noFill/>
                          </a:ln>
                        </wps:spPr>
                        <wps:bodyPr spcFirstLastPara="1" wrap="square" lIns="91425" tIns="91425" rIns="91425" bIns="91425" anchor="ctr" anchorCtr="0">
                          <a:noAutofit/>
                        </wps:bodyPr>
                      </wps:wsp>
                      <wps:wsp>
                        <wps:cNvPr id="52" name="Google Shape;339;p38"/>
                        <wps:cNvSpPr/>
                        <wps:spPr>
                          <a:xfrm>
                            <a:off x="2045500" y="0"/>
                            <a:ext cx="367575" cy="240350"/>
                          </a:xfrm>
                          <a:custGeom>
                            <a:avLst/>
                            <a:gdLst/>
                            <a:ahLst/>
                            <a:cxnLst/>
                            <a:rect l="l" t="t" r="r" b="b"/>
                            <a:pathLst>
                              <a:path w="14703" h="9614" extrusionOk="0">
                                <a:moveTo>
                                  <a:pt x="12878" y="1"/>
                                </a:moveTo>
                                <a:cubicBezTo>
                                  <a:pt x="12768" y="1"/>
                                  <a:pt x="12657" y="11"/>
                                  <a:pt x="12544" y="33"/>
                                </a:cubicBezTo>
                                <a:lnTo>
                                  <a:pt x="1807" y="2104"/>
                                </a:lnTo>
                                <a:lnTo>
                                  <a:pt x="1" y="3971"/>
                                </a:lnTo>
                                <a:lnTo>
                                  <a:pt x="2132" y="8254"/>
                                </a:lnTo>
                                <a:lnTo>
                                  <a:pt x="3837" y="9614"/>
                                </a:lnTo>
                                <a:lnTo>
                                  <a:pt x="9967" y="7564"/>
                                </a:lnTo>
                                <a:cubicBezTo>
                                  <a:pt x="12463" y="6732"/>
                                  <a:pt x="14249" y="4540"/>
                                  <a:pt x="14574" y="1921"/>
                                </a:cubicBezTo>
                                <a:cubicBezTo>
                                  <a:pt x="14702" y="879"/>
                                  <a:pt x="13874" y="1"/>
                                  <a:pt x="12878" y="1"/>
                                </a:cubicBezTo>
                                <a:close/>
                              </a:path>
                            </a:pathLst>
                          </a:custGeom>
                          <a:solidFill>
                            <a:srgbClr val="FFFFFF"/>
                          </a:solidFill>
                          <a:ln>
                            <a:noFill/>
                          </a:ln>
                        </wps:spPr>
                        <wps:bodyPr spcFirstLastPara="1" wrap="square" lIns="91425" tIns="91425" rIns="91425" bIns="91425" anchor="ctr" anchorCtr="0">
                          <a:noAutofit/>
                        </wps:bodyPr>
                      </wps:wsp>
                      <wps:wsp>
                        <wps:cNvPr id="53" name="Google Shape;340;p38"/>
                        <wps:cNvSpPr/>
                        <wps:spPr>
                          <a:xfrm>
                            <a:off x="1218875" y="911675"/>
                            <a:ext cx="600325" cy="554150"/>
                          </a:xfrm>
                          <a:custGeom>
                            <a:avLst/>
                            <a:gdLst/>
                            <a:ahLst/>
                            <a:cxnLst/>
                            <a:rect l="l" t="t" r="r" b="b"/>
                            <a:pathLst>
                              <a:path w="24013" h="22166" extrusionOk="0">
                                <a:moveTo>
                                  <a:pt x="19202" y="1"/>
                                </a:moveTo>
                                <a:lnTo>
                                  <a:pt x="1" y="10068"/>
                                </a:lnTo>
                                <a:lnTo>
                                  <a:pt x="6841" y="22166"/>
                                </a:lnTo>
                                <a:cubicBezTo>
                                  <a:pt x="6841" y="22166"/>
                                  <a:pt x="23628" y="8728"/>
                                  <a:pt x="23728" y="8728"/>
                                </a:cubicBezTo>
                                <a:cubicBezTo>
                                  <a:pt x="23728" y="8728"/>
                                  <a:pt x="23729" y="8728"/>
                                  <a:pt x="23729" y="8729"/>
                                </a:cubicBezTo>
                                <a:cubicBezTo>
                                  <a:pt x="23729" y="8730"/>
                                  <a:pt x="23729" y="8731"/>
                                  <a:pt x="23729" y="8731"/>
                                </a:cubicBezTo>
                                <a:cubicBezTo>
                                  <a:pt x="23741" y="8731"/>
                                  <a:pt x="24013" y="6942"/>
                                  <a:pt x="24013" y="6942"/>
                                </a:cubicBezTo>
                                <a:lnTo>
                                  <a:pt x="20440" y="1"/>
                                </a:lnTo>
                                <a:close/>
                              </a:path>
                            </a:pathLst>
                          </a:custGeom>
                          <a:solidFill>
                            <a:srgbClr val="FFFFFF"/>
                          </a:solidFill>
                          <a:ln>
                            <a:noFill/>
                          </a:ln>
                        </wps:spPr>
                        <wps:bodyPr spcFirstLastPara="1" wrap="square" lIns="91425" tIns="91425" rIns="91425" bIns="91425" anchor="ctr" anchorCtr="0">
                          <a:noAutofit/>
                        </wps:bodyPr>
                      </wps:wsp>
                      <wps:wsp>
                        <wps:cNvPr id="54" name="Google Shape;341;p38"/>
                        <wps:cNvSpPr/>
                        <wps:spPr>
                          <a:xfrm>
                            <a:off x="1756250" y="770275"/>
                            <a:ext cx="374025" cy="324100"/>
                          </a:xfrm>
                          <a:custGeom>
                            <a:avLst/>
                            <a:gdLst/>
                            <a:ahLst/>
                            <a:cxnLst/>
                            <a:rect l="l" t="t" r="r" b="b"/>
                            <a:pathLst>
                              <a:path w="14961" h="12964" extrusionOk="0">
                                <a:moveTo>
                                  <a:pt x="10957" y="1"/>
                                </a:moveTo>
                                <a:cubicBezTo>
                                  <a:pt x="7302" y="1"/>
                                  <a:pt x="1" y="4175"/>
                                  <a:pt x="1" y="4175"/>
                                </a:cubicBezTo>
                                <a:lnTo>
                                  <a:pt x="1" y="5657"/>
                                </a:lnTo>
                                <a:lnTo>
                                  <a:pt x="3066" y="12071"/>
                                </a:lnTo>
                                <a:lnTo>
                                  <a:pt x="4629" y="12964"/>
                                </a:lnTo>
                                <a:cubicBezTo>
                                  <a:pt x="4629" y="12964"/>
                                  <a:pt x="10332" y="8803"/>
                                  <a:pt x="11916" y="7098"/>
                                </a:cubicBezTo>
                                <a:cubicBezTo>
                                  <a:pt x="13479" y="5413"/>
                                  <a:pt x="14960" y="2084"/>
                                  <a:pt x="12362" y="339"/>
                                </a:cubicBezTo>
                                <a:cubicBezTo>
                                  <a:pt x="12011" y="103"/>
                                  <a:pt x="11528" y="1"/>
                                  <a:pt x="10957" y="1"/>
                                </a:cubicBezTo>
                                <a:close/>
                              </a:path>
                            </a:pathLst>
                          </a:custGeom>
                          <a:solidFill>
                            <a:srgbClr val="FFFFFF"/>
                          </a:solidFill>
                          <a:ln>
                            <a:noFill/>
                          </a:ln>
                        </wps:spPr>
                        <wps:bodyPr spcFirstLastPara="1" wrap="square" lIns="91425" tIns="91425" rIns="91425" bIns="91425" anchor="ctr" anchorCtr="0">
                          <a:noAutofit/>
                        </wps:bodyPr>
                      </wps:wsp>
                      <wps:wsp>
                        <wps:cNvPr id="55" name="Google Shape;342;p38"/>
                        <wps:cNvSpPr/>
                        <wps:spPr>
                          <a:xfrm>
                            <a:off x="1331025" y="841650"/>
                            <a:ext cx="770825" cy="624175"/>
                          </a:xfrm>
                          <a:custGeom>
                            <a:avLst/>
                            <a:gdLst/>
                            <a:ahLst/>
                            <a:cxnLst/>
                            <a:rect l="l" t="t" r="r" b="b"/>
                            <a:pathLst>
                              <a:path w="30833" h="24967" extrusionOk="0">
                                <a:moveTo>
                                  <a:pt x="30772" y="1"/>
                                </a:moveTo>
                                <a:lnTo>
                                  <a:pt x="30772" y="1"/>
                                </a:lnTo>
                                <a:cubicBezTo>
                                  <a:pt x="30163" y="1198"/>
                                  <a:pt x="28965" y="3086"/>
                                  <a:pt x="26976" y="4527"/>
                                </a:cubicBezTo>
                                <a:cubicBezTo>
                                  <a:pt x="23850" y="6780"/>
                                  <a:pt x="22389" y="7511"/>
                                  <a:pt x="22389" y="7511"/>
                                </a:cubicBezTo>
                                <a:lnTo>
                                  <a:pt x="21678" y="5664"/>
                                </a:lnTo>
                                <a:lnTo>
                                  <a:pt x="16401" y="9317"/>
                                </a:lnTo>
                                <a:lnTo>
                                  <a:pt x="17862" y="10596"/>
                                </a:lnTo>
                                <a:lnTo>
                                  <a:pt x="5846" y="19385"/>
                                </a:lnTo>
                                <a:cubicBezTo>
                                  <a:pt x="5846" y="19385"/>
                                  <a:pt x="5197" y="17741"/>
                                  <a:pt x="4547" y="16624"/>
                                </a:cubicBezTo>
                                <a:cubicBezTo>
                                  <a:pt x="4515" y="16566"/>
                                  <a:pt x="4461" y="16539"/>
                                  <a:pt x="4388" y="16539"/>
                                </a:cubicBezTo>
                                <a:cubicBezTo>
                                  <a:pt x="3770" y="16539"/>
                                  <a:pt x="1780" y="18516"/>
                                  <a:pt x="0" y="20785"/>
                                </a:cubicBezTo>
                                <a:lnTo>
                                  <a:pt x="2355" y="24967"/>
                                </a:lnTo>
                                <a:cubicBezTo>
                                  <a:pt x="2355" y="24967"/>
                                  <a:pt x="19142" y="11529"/>
                                  <a:pt x="19242" y="11529"/>
                                </a:cubicBezTo>
                                <a:cubicBezTo>
                                  <a:pt x="19242" y="11529"/>
                                  <a:pt x="19243" y="11529"/>
                                  <a:pt x="19243" y="11530"/>
                                </a:cubicBezTo>
                                <a:cubicBezTo>
                                  <a:pt x="19243" y="11531"/>
                                  <a:pt x="19243" y="11532"/>
                                  <a:pt x="19243" y="11532"/>
                                </a:cubicBezTo>
                                <a:cubicBezTo>
                                  <a:pt x="19255" y="11532"/>
                                  <a:pt x="19527" y="9743"/>
                                  <a:pt x="19527" y="9743"/>
                                </a:cubicBezTo>
                                <a:lnTo>
                                  <a:pt x="19466" y="9642"/>
                                </a:lnTo>
                                <a:cubicBezTo>
                                  <a:pt x="19730" y="9540"/>
                                  <a:pt x="19973" y="9419"/>
                                  <a:pt x="20176" y="9277"/>
                                </a:cubicBezTo>
                                <a:lnTo>
                                  <a:pt x="21638" y="10109"/>
                                </a:lnTo>
                                <a:cubicBezTo>
                                  <a:pt x="21638" y="10109"/>
                                  <a:pt x="27341" y="5948"/>
                                  <a:pt x="28925" y="4243"/>
                                </a:cubicBezTo>
                                <a:cubicBezTo>
                                  <a:pt x="29899" y="3208"/>
                                  <a:pt x="30833" y="1543"/>
                                  <a:pt x="30772" y="1"/>
                                </a:cubicBezTo>
                                <a:close/>
                              </a:path>
                            </a:pathLst>
                          </a:custGeom>
                          <a:solidFill>
                            <a:srgbClr val="C1C1C1"/>
                          </a:solidFill>
                          <a:ln>
                            <a:noFill/>
                          </a:ln>
                        </wps:spPr>
                        <wps:bodyPr spcFirstLastPara="1" wrap="square" lIns="91425" tIns="91425" rIns="91425" bIns="91425" anchor="ctr" anchorCtr="0">
                          <a:noAutofit/>
                        </wps:bodyPr>
                      </wps:wsp>
                      <wps:wsp>
                        <wps:cNvPr id="56" name="Google Shape;343;p38"/>
                        <wps:cNvSpPr/>
                        <wps:spPr>
                          <a:xfrm>
                            <a:off x="1381775" y="1112625"/>
                            <a:ext cx="433375" cy="353200"/>
                          </a:xfrm>
                          <a:custGeom>
                            <a:avLst/>
                            <a:gdLst/>
                            <a:ahLst/>
                            <a:cxnLst/>
                            <a:rect l="l" t="t" r="r" b="b"/>
                            <a:pathLst>
                              <a:path w="17335" h="14128" extrusionOk="0">
                                <a:moveTo>
                                  <a:pt x="17334" y="0"/>
                                </a:moveTo>
                                <a:lnTo>
                                  <a:pt x="0" y="13194"/>
                                </a:lnTo>
                                <a:lnTo>
                                  <a:pt x="325" y="14128"/>
                                </a:lnTo>
                                <a:lnTo>
                                  <a:pt x="17213" y="691"/>
                                </a:lnTo>
                                <a:lnTo>
                                  <a:pt x="17334" y="0"/>
                                </a:lnTo>
                                <a:close/>
                              </a:path>
                            </a:pathLst>
                          </a:custGeom>
                          <a:solidFill>
                            <a:schemeClr val="accent1"/>
                          </a:solidFill>
                          <a:ln>
                            <a:noFill/>
                          </a:ln>
                        </wps:spPr>
                        <wps:bodyPr spcFirstLastPara="1" wrap="square" lIns="91425" tIns="91425" rIns="91425" bIns="91425" anchor="ctr" anchorCtr="0">
                          <a:noAutofit/>
                        </wps:bodyPr>
                      </wps:wsp>
                      <wps:wsp>
                        <wps:cNvPr id="57" name="Google Shape;344;p38"/>
                        <wps:cNvSpPr/>
                        <wps:spPr>
                          <a:xfrm>
                            <a:off x="1123475" y="1158300"/>
                            <a:ext cx="336475" cy="336450"/>
                          </a:xfrm>
                          <a:custGeom>
                            <a:avLst/>
                            <a:gdLst/>
                            <a:ahLst/>
                            <a:cxnLst/>
                            <a:rect l="l" t="t" r="r" b="b"/>
                            <a:pathLst>
                              <a:path w="13459" h="13458" extrusionOk="0">
                                <a:moveTo>
                                  <a:pt x="6719" y="0"/>
                                </a:moveTo>
                                <a:cubicBezTo>
                                  <a:pt x="3005" y="0"/>
                                  <a:pt x="1" y="3004"/>
                                  <a:pt x="1" y="6719"/>
                                </a:cubicBezTo>
                                <a:cubicBezTo>
                                  <a:pt x="1" y="10433"/>
                                  <a:pt x="3005" y="13458"/>
                                  <a:pt x="6719" y="13458"/>
                                </a:cubicBezTo>
                                <a:cubicBezTo>
                                  <a:pt x="10434" y="13458"/>
                                  <a:pt x="13458" y="10433"/>
                                  <a:pt x="13458" y="6719"/>
                                </a:cubicBezTo>
                                <a:cubicBezTo>
                                  <a:pt x="13458" y="3004"/>
                                  <a:pt x="10434" y="0"/>
                                  <a:pt x="6719" y="0"/>
                                </a:cubicBezTo>
                                <a:close/>
                              </a:path>
                            </a:pathLst>
                          </a:custGeom>
                          <a:solidFill>
                            <a:srgbClr val="3D3D3C"/>
                          </a:solidFill>
                          <a:ln>
                            <a:noFill/>
                          </a:ln>
                        </wps:spPr>
                        <wps:bodyPr spcFirstLastPara="1" wrap="square" lIns="91425" tIns="91425" rIns="91425" bIns="91425" anchor="ctr" anchorCtr="0">
                          <a:noAutofit/>
                        </wps:bodyPr>
                      </wps:wsp>
                      <wps:wsp>
                        <wps:cNvPr id="58" name="Google Shape;345;p38"/>
                        <wps:cNvSpPr/>
                        <wps:spPr>
                          <a:xfrm>
                            <a:off x="1699925" y="913700"/>
                            <a:ext cx="174600" cy="174600"/>
                          </a:xfrm>
                          <a:custGeom>
                            <a:avLst/>
                            <a:gdLst/>
                            <a:ahLst/>
                            <a:cxnLst/>
                            <a:rect l="l" t="t" r="r" b="b"/>
                            <a:pathLst>
                              <a:path w="6984" h="6984" extrusionOk="0">
                                <a:moveTo>
                                  <a:pt x="3492" y="1"/>
                                </a:moveTo>
                                <a:cubicBezTo>
                                  <a:pt x="1564" y="1"/>
                                  <a:pt x="1" y="1564"/>
                                  <a:pt x="1" y="3492"/>
                                </a:cubicBezTo>
                                <a:cubicBezTo>
                                  <a:pt x="1" y="5420"/>
                                  <a:pt x="1564" y="6983"/>
                                  <a:pt x="3492" y="6983"/>
                                </a:cubicBezTo>
                                <a:cubicBezTo>
                                  <a:pt x="5420" y="6983"/>
                                  <a:pt x="6983" y="5420"/>
                                  <a:pt x="6983" y="3492"/>
                                </a:cubicBezTo>
                                <a:cubicBezTo>
                                  <a:pt x="6983" y="1564"/>
                                  <a:pt x="5420" y="1"/>
                                  <a:pt x="3492" y="1"/>
                                </a:cubicBezTo>
                                <a:close/>
                              </a:path>
                            </a:pathLst>
                          </a:custGeom>
                          <a:solidFill>
                            <a:srgbClr val="3D3D3C"/>
                          </a:solidFill>
                          <a:ln>
                            <a:noFill/>
                          </a:ln>
                        </wps:spPr>
                        <wps:bodyPr spcFirstLastPara="1" wrap="square" lIns="91425" tIns="91425" rIns="91425" bIns="91425" anchor="ctr" anchorCtr="0">
                          <a:noAutofit/>
                        </wps:bodyPr>
                      </wps:wsp>
                      <wps:wsp>
                        <wps:cNvPr id="59" name="Google Shape;346;p38"/>
                        <wps:cNvSpPr/>
                        <wps:spPr>
                          <a:xfrm>
                            <a:off x="1715675" y="922850"/>
                            <a:ext cx="149700" cy="119775"/>
                          </a:xfrm>
                          <a:custGeom>
                            <a:avLst/>
                            <a:gdLst/>
                            <a:ahLst/>
                            <a:cxnLst/>
                            <a:rect l="l" t="t" r="r" b="b"/>
                            <a:pathLst>
                              <a:path w="5988" h="4791" extrusionOk="0">
                                <a:moveTo>
                                  <a:pt x="2862" y="0"/>
                                </a:moveTo>
                                <a:cubicBezTo>
                                  <a:pt x="1583" y="0"/>
                                  <a:pt x="467" y="772"/>
                                  <a:pt x="0" y="1888"/>
                                </a:cubicBezTo>
                                <a:cubicBezTo>
                                  <a:pt x="548" y="1015"/>
                                  <a:pt x="1522" y="426"/>
                                  <a:pt x="2639" y="426"/>
                                </a:cubicBezTo>
                                <a:cubicBezTo>
                                  <a:pt x="4364" y="426"/>
                                  <a:pt x="5765" y="1827"/>
                                  <a:pt x="5765" y="3552"/>
                                </a:cubicBezTo>
                                <a:cubicBezTo>
                                  <a:pt x="5765" y="3999"/>
                                  <a:pt x="5663" y="4405"/>
                                  <a:pt x="5501" y="4790"/>
                                </a:cubicBezTo>
                                <a:cubicBezTo>
                                  <a:pt x="5805" y="4303"/>
                                  <a:pt x="5988" y="3735"/>
                                  <a:pt x="5988" y="3126"/>
                                </a:cubicBezTo>
                                <a:cubicBezTo>
                                  <a:pt x="5988" y="1401"/>
                                  <a:pt x="4587" y="0"/>
                                  <a:pt x="2862" y="0"/>
                                </a:cubicBezTo>
                                <a:close/>
                              </a:path>
                            </a:pathLst>
                          </a:custGeom>
                          <a:solidFill>
                            <a:srgbClr val="728AC6"/>
                          </a:solidFill>
                          <a:ln>
                            <a:noFill/>
                          </a:ln>
                        </wps:spPr>
                        <wps:bodyPr spcFirstLastPara="1" wrap="square" lIns="91425" tIns="91425" rIns="91425" bIns="91425" anchor="ctr" anchorCtr="0">
                          <a:noAutofit/>
                        </wps:bodyPr>
                      </wps:wsp>
                      <wps:wsp>
                        <wps:cNvPr id="60" name="Google Shape;347;p38"/>
                        <wps:cNvSpPr/>
                        <wps:spPr>
                          <a:xfrm>
                            <a:off x="1157975" y="1179600"/>
                            <a:ext cx="279625" cy="223800"/>
                          </a:xfrm>
                          <a:custGeom>
                            <a:avLst/>
                            <a:gdLst/>
                            <a:ahLst/>
                            <a:cxnLst/>
                            <a:rect l="l" t="t" r="r" b="b"/>
                            <a:pathLst>
                              <a:path w="11185" h="8952" extrusionOk="0">
                                <a:moveTo>
                                  <a:pt x="5360" y="1"/>
                                </a:moveTo>
                                <a:cubicBezTo>
                                  <a:pt x="2964" y="1"/>
                                  <a:pt x="894" y="1462"/>
                                  <a:pt x="1" y="3533"/>
                                </a:cubicBezTo>
                                <a:cubicBezTo>
                                  <a:pt x="1036" y="1909"/>
                                  <a:pt x="2863" y="813"/>
                                  <a:pt x="4933" y="813"/>
                                </a:cubicBezTo>
                                <a:cubicBezTo>
                                  <a:pt x="8140" y="813"/>
                                  <a:pt x="10759" y="3431"/>
                                  <a:pt x="10759" y="6638"/>
                                </a:cubicBezTo>
                                <a:cubicBezTo>
                                  <a:pt x="10759" y="7470"/>
                                  <a:pt x="10596" y="8242"/>
                                  <a:pt x="10292" y="8952"/>
                                </a:cubicBezTo>
                                <a:cubicBezTo>
                                  <a:pt x="10860" y="8059"/>
                                  <a:pt x="11185" y="6983"/>
                                  <a:pt x="11185" y="5846"/>
                                </a:cubicBezTo>
                                <a:cubicBezTo>
                                  <a:pt x="11185" y="2619"/>
                                  <a:pt x="8587" y="1"/>
                                  <a:pt x="5360" y="1"/>
                                </a:cubicBezTo>
                                <a:close/>
                              </a:path>
                            </a:pathLst>
                          </a:custGeom>
                          <a:solidFill>
                            <a:schemeClr val="accent1"/>
                          </a:solidFill>
                          <a:ln>
                            <a:noFill/>
                          </a:ln>
                        </wps:spPr>
                        <wps:bodyPr spcFirstLastPara="1" wrap="square" lIns="91425" tIns="91425" rIns="91425" bIns="91425" anchor="ctr" anchorCtr="0">
                          <a:noAutofit/>
                        </wps:bodyPr>
                      </wps:wsp>
                      <wps:wsp>
                        <wps:cNvPr id="61" name="Google Shape;348;p38"/>
                        <wps:cNvSpPr/>
                        <wps:spPr>
                          <a:xfrm>
                            <a:off x="912375" y="993875"/>
                            <a:ext cx="532350" cy="695225"/>
                          </a:xfrm>
                          <a:custGeom>
                            <a:avLst/>
                            <a:gdLst/>
                            <a:ahLst/>
                            <a:cxnLst/>
                            <a:rect l="l" t="t" r="r" b="b"/>
                            <a:pathLst>
                              <a:path w="21294" h="27809" extrusionOk="0">
                                <a:moveTo>
                                  <a:pt x="15813" y="1"/>
                                </a:moveTo>
                                <a:cubicBezTo>
                                  <a:pt x="7105" y="1"/>
                                  <a:pt x="1" y="7085"/>
                                  <a:pt x="1" y="15813"/>
                                </a:cubicBezTo>
                                <a:cubicBezTo>
                                  <a:pt x="1" y="20603"/>
                                  <a:pt x="2152" y="24886"/>
                                  <a:pt x="5522" y="27809"/>
                                </a:cubicBezTo>
                                <a:cubicBezTo>
                                  <a:pt x="5765" y="27727"/>
                                  <a:pt x="6009" y="27626"/>
                                  <a:pt x="6273" y="27545"/>
                                </a:cubicBezTo>
                                <a:cubicBezTo>
                                  <a:pt x="2863" y="24764"/>
                                  <a:pt x="691" y="20542"/>
                                  <a:pt x="691" y="15813"/>
                                </a:cubicBezTo>
                                <a:cubicBezTo>
                                  <a:pt x="691" y="7450"/>
                                  <a:pt x="7470" y="671"/>
                                  <a:pt x="15813" y="671"/>
                                </a:cubicBezTo>
                                <a:cubicBezTo>
                                  <a:pt x="17761" y="671"/>
                                  <a:pt x="19608" y="1036"/>
                                  <a:pt x="21293" y="1706"/>
                                </a:cubicBezTo>
                                <a:lnTo>
                                  <a:pt x="21253" y="1604"/>
                                </a:lnTo>
                                <a:lnTo>
                                  <a:pt x="21171" y="935"/>
                                </a:lnTo>
                                <a:cubicBezTo>
                                  <a:pt x="19507" y="326"/>
                                  <a:pt x="17700" y="1"/>
                                  <a:pt x="15813" y="1"/>
                                </a:cubicBezTo>
                                <a:close/>
                              </a:path>
                            </a:pathLst>
                          </a:custGeom>
                          <a:solidFill>
                            <a:srgbClr val="C1C1C1"/>
                          </a:solidFill>
                          <a:ln>
                            <a:noFill/>
                          </a:ln>
                        </wps:spPr>
                        <wps:bodyPr spcFirstLastPara="1" wrap="square" lIns="91425" tIns="91425" rIns="91425" bIns="91425" anchor="ctr" anchorCtr="0">
                          <a:noAutofit/>
                        </wps:bodyPr>
                      </wps:wsp>
                      <wps:wsp>
                        <wps:cNvPr id="62" name="Google Shape;349;p38"/>
                        <wps:cNvSpPr/>
                        <wps:spPr>
                          <a:xfrm>
                            <a:off x="516075" y="1615500"/>
                            <a:ext cx="348625" cy="799750"/>
                          </a:xfrm>
                          <a:custGeom>
                            <a:avLst/>
                            <a:gdLst/>
                            <a:ahLst/>
                            <a:cxnLst/>
                            <a:rect l="l" t="t" r="r" b="b"/>
                            <a:pathLst>
                              <a:path w="13945" h="31990" extrusionOk="0">
                                <a:moveTo>
                                  <a:pt x="13945" y="0"/>
                                </a:moveTo>
                                <a:lnTo>
                                  <a:pt x="0" y="31989"/>
                                </a:lnTo>
                              </a:path>
                            </a:pathLst>
                          </a:custGeom>
                          <a:solidFill>
                            <a:srgbClr val="EDEDED"/>
                          </a:solidFill>
                          <a:ln>
                            <a:noFill/>
                          </a:ln>
                        </wps:spPr>
                        <wps:bodyPr spcFirstLastPara="1" wrap="square" lIns="91425" tIns="91425" rIns="91425" bIns="91425" anchor="ctr" anchorCtr="0">
                          <a:noAutofit/>
                        </wps:bodyPr>
                      </wps:wsp>
                      <wps:wsp>
                        <wps:cNvPr id="63" name="Google Shape;350;p38"/>
                        <wps:cNvSpPr/>
                        <wps:spPr>
                          <a:xfrm>
                            <a:off x="1361475" y="409825"/>
                            <a:ext cx="334425" cy="369425"/>
                          </a:xfrm>
                          <a:custGeom>
                            <a:avLst/>
                            <a:gdLst/>
                            <a:ahLst/>
                            <a:cxnLst/>
                            <a:rect l="l" t="t" r="r" b="b"/>
                            <a:pathLst>
                              <a:path w="13377" h="14777" extrusionOk="0">
                                <a:moveTo>
                                  <a:pt x="0" y="14777"/>
                                </a:moveTo>
                                <a:lnTo>
                                  <a:pt x="13376" y="0"/>
                                </a:lnTo>
                              </a:path>
                            </a:pathLst>
                          </a:custGeom>
                          <a:solidFill>
                            <a:srgbClr val="EDEDED"/>
                          </a:solidFill>
                          <a:ln>
                            <a:noFill/>
                          </a:ln>
                        </wps:spPr>
                        <wps:bodyPr spcFirstLastPara="1" wrap="square" lIns="91425" tIns="91425" rIns="91425" bIns="91425" anchor="ctr" anchorCtr="0">
                          <a:noAutofit/>
                        </wps:bodyPr>
                      </wps:wsp>
                      <wps:wsp>
                        <wps:cNvPr id="64" name="Google Shape;351;p38"/>
                        <wps:cNvSpPr/>
                        <wps:spPr>
                          <a:xfrm>
                            <a:off x="1715675" y="185025"/>
                            <a:ext cx="353200" cy="211625"/>
                          </a:xfrm>
                          <a:custGeom>
                            <a:avLst/>
                            <a:gdLst/>
                            <a:ahLst/>
                            <a:cxnLst/>
                            <a:rect l="l" t="t" r="r" b="b"/>
                            <a:pathLst>
                              <a:path w="14128" h="8465" extrusionOk="0">
                                <a:moveTo>
                                  <a:pt x="0" y="8465"/>
                                </a:moveTo>
                                <a:lnTo>
                                  <a:pt x="14127" y="1"/>
                                </a:lnTo>
                              </a:path>
                            </a:pathLst>
                          </a:custGeom>
                          <a:solidFill>
                            <a:srgbClr val="EDEDED"/>
                          </a:solidFill>
                          <a:ln>
                            <a:noFill/>
                          </a:ln>
                        </wps:spPr>
                        <wps:bodyPr spcFirstLastPara="1" wrap="square" lIns="91425" tIns="91425" rIns="91425" bIns="91425" anchor="ctr" anchorCtr="0">
                          <a:noAutofit/>
                        </wps:bodyPr>
                      </wps:wsp>
                      <wps:wsp>
                        <wps:cNvPr id="65" name="Google Shape;352;p38"/>
                        <wps:cNvSpPr/>
                        <wps:spPr>
                          <a:xfrm>
                            <a:off x="2081025" y="64250"/>
                            <a:ext cx="325800" cy="121300"/>
                          </a:xfrm>
                          <a:custGeom>
                            <a:avLst/>
                            <a:gdLst/>
                            <a:ahLst/>
                            <a:cxnLst/>
                            <a:rect l="l" t="t" r="r" b="b"/>
                            <a:pathLst>
                              <a:path w="13032" h="4852" extrusionOk="0">
                                <a:moveTo>
                                  <a:pt x="13031" y="1"/>
                                </a:moveTo>
                                <a:lnTo>
                                  <a:pt x="0" y="4243"/>
                                </a:lnTo>
                                <a:lnTo>
                                  <a:pt x="305" y="4852"/>
                                </a:lnTo>
                                <a:lnTo>
                                  <a:pt x="12808" y="772"/>
                                </a:lnTo>
                                <a:cubicBezTo>
                                  <a:pt x="12910" y="528"/>
                                  <a:pt x="12971" y="265"/>
                                  <a:pt x="13031" y="1"/>
                                </a:cubicBezTo>
                                <a:close/>
                              </a:path>
                            </a:pathLst>
                          </a:custGeom>
                          <a:solidFill>
                            <a:srgbClr val="C1C1C1"/>
                          </a:solidFill>
                          <a:ln>
                            <a:noFill/>
                          </a:ln>
                        </wps:spPr>
                        <wps:bodyPr spcFirstLastPara="1" wrap="square" lIns="91425" tIns="91425" rIns="91425" bIns="91425" anchor="ctr" anchorCtr="0">
                          <a:noAutofit/>
                        </wps:bodyPr>
                      </wps:wsp>
                      <wps:wsp>
                        <wps:cNvPr id="66" name="Google Shape;353;p38"/>
                        <wps:cNvSpPr/>
                        <wps:spPr>
                          <a:xfrm>
                            <a:off x="626700" y="1654075"/>
                            <a:ext cx="360300" cy="902250"/>
                          </a:xfrm>
                          <a:custGeom>
                            <a:avLst/>
                            <a:gdLst/>
                            <a:ahLst/>
                            <a:cxnLst/>
                            <a:rect l="l" t="t" r="r" b="b"/>
                            <a:pathLst>
                              <a:path w="14412" h="36090" extrusionOk="0">
                                <a:moveTo>
                                  <a:pt x="11428" y="0"/>
                                </a:moveTo>
                                <a:lnTo>
                                  <a:pt x="0" y="33735"/>
                                </a:lnTo>
                                <a:lnTo>
                                  <a:pt x="6394" y="36089"/>
                                </a:lnTo>
                                <a:lnTo>
                                  <a:pt x="14412" y="2375"/>
                                </a:lnTo>
                                <a:lnTo>
                                  <a:pt x="11428" y="0"/>
                                </a:lnTo>
                                <a:close/>
                              </a:path>
                            </a:pathLst>
                          </a:custGeom>
                          <a:solidFill>
                            <a:srgbClr val="C1C1C1"/>
                          </a:solidFill>
                          <a:ln>
                            <a:noFill/>
                          </a:ln>
                        </wps:spPr>
                        <wps:bodyPr spcFirstLastPara="1" wrap="square" lIns="91425" tIns="91425" rIns="91425" bIns="91425" anchor="ctr" anchorCtr="0">
                          <a:noAutofit/>
                        </wps:bodyPr>
                      </wps:wsp>
                      <wps:wsp>
                        <wps:cNvPr id="67" name="Google Shape;354;p38"/>
                        <wps:cNvSpPr/>
                        <wps:spPr>
                          <a:xfrm>
                            <a:off x="1930825" y="1045125"/>
                            <a:ext cx="310575" cy="324800"/>
                          </a:xfrm>
                          <a:custGeom>
                            <a:avLst/>
                            <a:gdLst/>
                            <a:ahLst/>
                            <a:cxnLst/>
                            <a:rect l="l" t="t" r="r" b="b"/>
                            <a:pathLst>
                              <a:path w="12423" h="12992" extrusionOk="0">
                                <a:moveTo>
                                  <a:pt x="11286" y="1"/>
                                </a:moveTo>
                                <a:lnTo>
                                  <a:pt x="0" y="12991"/>
                                </a:lnTo>
                                <a:cubicBezTo>
                                  <a:pt x="3025" y="11286"/>
                                  <a:pt x="12422" y="2457"/>
                                  <a:pt x="12422" y="2457"/>
                                </a:cubicBezTo>
                                <a:lnTo>
                                  <a:pt x="11286" y="1"/>
                                </a:lnTo>
                                <a:close/>
                              </a:path>
                            </a:pathLst>
                          </a:custGeom>
                          <a:solidFill>
                            <a:schemeClr val="accent1"/>
                          </a:solidFill>
                          <a:ln>
                            <a:noFill/>
                          </a:ln>
                        </wps:spPr>
                        <wps:bodyPr spcFirstLastPara="1" wrap="square" lIns="91425" tIns="91425" rIns="91425" bIns="91425" anchor="ctr" anchorCtr="0">
                          <a:noAutofit/>
                        </wps:bodyPr>
                      </wps:wsp>
                      <wps:wsp>
                        <wps:cNvPr id="68" name="Google Shape;355;p38"/>
                        <wps:cNvSpPr/>
                        <wps:spPr>
                          <a:xfrm>
                            <a:off x="1850125" y="1025850"/>
                            <a:ext cx="284200" cy="170200"/>
                          </a:xfrm>
                          <a:custGeom>
                            <a:avLst/>
                            <a:gdLst/>
                            <a:ahLst/>
                            <a:cxnLst/>
                            <a:rect l="l" t="t" r="r" b="b"/>
                            <a:pathLst>
                              <a:path w="11368" h="6808" extrusionOk="0">
                                <a:moveTo>
                                  <a:pt x="11368" y="1"/>
                                </a:moveTo>
                                <a:lnTo>
                                  <a:pt x="1" y="5176"/>
                                </a:lnTo>
                                <a:cubicBezTo>
                                  <a:pt x="298" y="6128"/>
                                  <a:pt x="835" y="6807"/>
                                  <a:pt x="1437" y="6807"/>
                                </a:cubicBezTo>
                                <a:cubicBezTo>
                                  <a:pt x="1656" y="6807"/>
                                  <a:pt x="1884" y="6717"/>
                                  <a:pt x="2112" y="6516"/>
                                </a:cubicBezTo>
                                <a:cubicBezTo>
                                  <a:pt x="3512" y="5319"/>
                                  <a:pt x="9724" y="934"/>
                                  <a:pt x="11368" y="1"/>
                                </a:cubicBezTo>
                                <a:close/>
                              </a:path>
                            </a:pathLst>
                          </a:custGeom>
                          <a:solidFill>
                            <a:schemeClr val="accent1"/>
                          </a:solidFill>
                          <a:ln>
                            <a:noFill/>
                          </a:ln>
                        </wps:spPr>
                        <wps:bodyPr spcFirstLastPara="1" wrap="square" lIns="91425" tIns="91425" rIns="91425" bIns="91425" anchor="ctr" anchorCtr="0">
                          <a:noAutofit/>
                        </wps:bodyPr>
                      </wps:wsp>
                      <wps:wsp>
                        <wps:cNvPr id="69" name="Google Shape;356;p38"/>
                        <wps:cNvSpPr/>
                        <wps:spPr>
                          <a:xfrm>
                            <a:off x="2100800" y="751825"/>
                            <a:ext cx="91375" cy="203000"/>
                          </a:xfrm>
                          <a:custGeom>
                            <a:avLst/>
                            <a:gdLst/>
                            <a:ahLst/>
                            <a:cxnLst/>
                            <a:rect l="l" t="t" r="r" b="b"/>
                            <a:pathLst>
                              <a:path w="3655" h="8120" extrusionOk="0">
                                <a:moveTo>
                                  <a:pt x="1" y="1"/>
                                </a:moveTo>
                                <a:lnTo>
                                  <a:pt x="1625" y="1747"/>
                                </a:lnTo>
                                <a:lnTo>
                                  <a:pt x="2741" y="5684"/>
                                </a:lnTo>
                                <a:lnTo>
                                  <a:pt x="1726" y="8120"/>
                                </a:lnTo>
                                <a:lnTo>
                                  <a:pt x="3655" y="6395"/>
                                </a:lnTo>
                                <a:lnTo>
                                  <a:pt x="2416" y="1401"/>
                                </a:lnTo>
                                <a:lnTo>
                                  <a:pt x="1" y="1"/>
                                </a:lnTo>
                                <a:close/>
                              </a:path>
                            </a:pathLst>
                          </a:custGeom>
                          <a:solidFill>
                            <a:schemeClr val="accent1"/>
                          </a:solidFill>
                          <a:ln>
                            <a:noFill/>
                          </a:ln>
                        </wps:spPr>
                        <wps:bodyPr spcFirstLastPara="1" wrap="square" lIns="91425" tIns="91425" rIns="91425" bIns="91425" anchor="ctr" anchorCtr="0">
                          <a:noAutofit/>
                        </wps:bodyPr>
                      </wps:wsp>
                      <wps:wsp>
                        <wps:cNvPr id="70" name="Google Shape;357;p38"/>
                        <wps:cNvSpPr/>
                        <wps:spPr>
                          <a:xfrm>
                            <a:off x="1750675" y="209375"/>
                            <a:ext cx="331375" cy="241075"/>
                          </a:xfrm>
                          <a:custGeom>
                            <a:avLst/>
                            <a:gdLst/>
                            <a:ahLst/>
                            <a:cxnLst/>
                            <a:rect l="l" t="t" r="r" b="b"/>
                            <a:pathLst>
                              <a:path w="13255" h="9643" extrusionOk="0">
                                <a:moveTo>
                                  <a:pt x="13255" y="1"/>
                                </a:moveTo>
                                <a:lnTo>
                                  <a:pt x="1" y="9236"/>
                                </a:lnTo>
                                <a:lnTo>
                                  <a:pt x="2375" y="9642"/>
                                </a:lnTo>
                                <a:lnTo>
                                  <a:pt x="12971" y="2477"/>
                                </a:lnTo>
                                <a:lnTo>
                                  <a:pt x="13255" y="1"/>
                                </a:lnTo>
                                <a:close/>
                              </a:path>
                            </a:pathLst>
                          </a:custGeom>
                          <a:solidFill>
                            <a:srgbClr val="C1C1C1"/>
                          </a:solidFill>
                          <a:ln>
                            <a:noFill/>
                          </a:ln>
                        </wps:spPr>
                        <wps:bodyPr spcFirstLastPara="1" wrap="square" lIns="91425" tIns="91425" rIns="91425" bIns="91425" anchor="ctr" anchorCtr="0">
                          <a:noAutofit/>
                        </wps:bodyPr>
                      </wps:wsp>
                      <wps:wsp>
                        <wps:cNvPr id="71" name="Google Shape;358;p38"/>
                        <wps:cNvSpPr/>
                        <wps:spPr>
                          <a:xfrm>
                            <a:off x="1418300" y="452950"/>
                            <a:ext cx="311600" cy="380600"/>
                          </a:xfrm>
                          <a:custGeom>
                            <a:avLst/>
                            <a:gdLst/>
                            <a:ahLst/>
                            <a:cxnLst/>
                            <a:rect l="l" t="t" r="r" b="b"/>
                            <a:pathLst>
                              <a:path w="12464" h="15224" extrusionOk="0">
                                <a:moveTo>
                                  <a:pt x="12463" y="1"/>
                                </a:moveTo>
                                <a:lnTo>
                                  <a:pt x="1" y="15224"/>
                                </a:lnTo>
                                <a:lnTo>
                                  <a:pt x="1300" y="15224"/>
                                </a:lnTo>
                                <a:lnTo>
                                  <a:pt x="12463" y="2700"/>
                                </a:lnTo>
                                <a:lnTo>
                                  <a:pt x="12463" y="1"/>
                                </a:lnTo>
                                <a:close/>
                              </a:path>
                            </a:pathLst>
                          </a:custGeom>
                          <a:solidFill>
                            <a:srgbClr val="C1C1C1"/>
                          </a:solidFill>
                          <a:ln>
                            <a:noFill/>
                          </a:ln>
                        </wps:spPr>
                        <wps:bodyPr spcFirstLastPara="1" wrap="square" lIns="91425" tIns="91425" rIns="91425" bIns="91425" anchor="ctr" anchorCtr="0">
                          <a:noAutofit/>
                        </wps:bodyPr>
                      </wps:wsp>
                      <wps:wsp>
                        <wps:cNvPr id="72" name="Google Shape;359;p38"/>
                        <wps:cNvSpPr/>
                        <wps:spPr>
                          <a:xfrm>
                            <a:off x="2098775" y="104850"/>
                            <a:ext cx="293850" cy="135500"/>
                          </a:xfrm>
                          <a:custGeom>
                            <a:avLst/>
                            <a:gdLst/>
                            <a:ahLst/>
                            <a:cxnLst/>
                            <a:rect l="l" t="t" r="r" b="b"/>
                            <a:pathLst>
                              <a:path w="11754" h="5420" extrusionOk="0">
                                <a:moveTo>
                                  <a:pt x="11753" y="0"/>
                                </a:moveTo>
                                <a:lnTo>
                                  <a:pt x="11753" y="0"/>
                                </a:lnTo>
                                <a:cubicBezTo>
                                  <a:pt x="11733" y="0"/>
                                  <a:pt x="9784" y="995"/>
                                  <a:pt x="7206" y="1929"/>
                                </a:cubicBezTo>
                                <a:cubicBezTo>
                                  <a:pt x="4629" y="2842"/>
                                  <a:pt x="1" y="4060"/>
                                  <a:pt x="1" y="4060"/>
                                </a:cubicBezTo>
                                <a:lnTo>
                                  <a:pt x="1706" y="5420"/>
                                </a:lnTo>
                                <a:lnTo>
                                  <a:pt x="7836" y="3370"/>
                                </a:lnTo>
                                <a:cubicBezTo>
                                  <a:pt x="9561" y="2802"/>
                                  <a:pt x="10941" y="1563"/>
                                  <a:pt x="11753" y="0"/>
                                </a:cubicBezTo>
                                <a:close/>
                              </a:path>
                            </a:pathLst>
                          </a:custGeom>
                          <a:solidFill>
                            <a:srgbClr val="C1C1C1"/>
                          </a:solidFill>
                          <a:ln>
                            <a:noFill/>
                          </a:ln>
                        </wps:spPr>
                        <wps:bodyPr spcFirstLastPara="1" wrap="square" lIns="91425" tIns="91425" rIns="91425" bIns="91425" anchor="ctr" anchorCtr="0">
                          <a:noAutofit/>
                        </wps:bodyPr>
                      </wps:wsp>
                      <wps:wsp>
                        <wps:cNvPr id="73" name="Google Shape;360;p38"/>
                        <wps:cNvSpPr/>
                        <wps:spPr>
                          <a:xfrm>
                            <a:off x="2057175" y="1094350"/>
                            <a:ext cx="184225" cy="177625"/>
                          </a:xfrm>
                          <a:custGeom>
                            <a:avLst/>
                            <a:gdLst/>
                            <a:ahLst/>
                            <a:cxnLst/>
                            <a:rect l="l" t="t" r="r" b="b"/>
                            <a:pathLst>
                              <a:path w="7369" h="7105" extrusionOk="0">
                                <a:moveTo>
                                  <a:pt x="7145" y="1"/>
                                </a:moveTo>
                                <a:lnTo>
                                  <a:pt x="0" y="7105"/>
                                </a:lnTo>
                                <a:cubicBezTo>
                                  <a:pt x="3552" y="4060"/>
                                  <a:pt x="7368" y="488"/>
                                  <a:pt x="7368" y="488"/>
                                </a:cubicBezTo>
                                <a:lnTo>
                                  <a:pt x="7145" y="1"/>
                                </a:lnTo>
                                <a:close/>
                              </a:path>
                            </a:pathLst>
                          </a:custGeom>
                          <a:solidFill>
                            <a:schemeClr val="accent1"/>
                          </a:solidFill>
                          <a:ln>
                            <a:noFill/>
                          </a:ln>
                        </wps:spPr>
                        <wps:bodyPr spcFirstLastPara="1" wrap="square" lIns="91425" tIns="91425" rIns="91425" bIns="91425" anchor="ctr" anchorCtr="0">
                          <a:noAutofit/>
                        </wps:bodyPr>
                      </wps:wsp>
                      <wps:wsp>
                        <wps:cNvPr id="74" name="Google Shape;361;p38"/>
                        <wps:cNvSpPr/>
                        <wps:spPr>
                          <a:xfrm>
                            <a:off x="2258625" y="1011125"/>
                            <a:ext cx="20325" cy="69550"/>
                          </a:xfrm>
                          <a:custGeom>
                            <a:avLst/>
                            <a:gdLst/>
                            <a:ahLst/>
                            <a:cxnLst/>
                            <a:rect l="l" t="t" r="r" b="b"/>
                            <a:pathLst>
                              <a:path w="813" h="2782" extrusionOk="0">
                                <a:moveTo>
                                  <a:pt x="264" y="1"/>
                                </a:moveTo>
                                <a:lnTo>
                                  <a:pt x="1" y="143"/>
                                </a:lnTo>
                                <a:cubicBezTo>
                                  <a:pt x="346" y="590"/>
                                  <a:pt x="569" y="1158"/>
                                  <a:pt x="569" y="1767"/>
                                </a:cubicBezTo>
                                <a:cubicBezTo>
                                  <a:pt x="569" y="2132"/>
                                  <a:pt x="488" y="2477"/>
                                  <a:pt x="366" y="2782"/>
                                </a:cubicBezTo>
                                <a:cubicBezTo>
                                  <a:pt x="650" y="2416"/>
                                  <a:pt x="812" y="1950"/>
                                  <a:pt x="812" y="1442"/>
                                </a:cubicBezTo>
                                <a:cubicBezTo>
                                  <a:pt x="812" y="894"/>
                                  <a:pt x="609" y="387"/>
                                  <a:pt x="264" y="1"/>
                                </a:cubicBezTo>
                                <a:close/>
                              </a:path>
                            </a:pathLst>
                          </a:custGeom>
                          <a:solidFill>
                            <a:schemeClr val="accent1"/>
                          </a:solidFill>
                          <a:ln>
                            <a:noFill/>
                          </a:ln>
                        </wps:spPr>
                        <wps:bodyPr spcFirstLastPara="1" wrap="square" lIns="91425" tIns="91425" rIns="91425" bIns="91425" anchor="ctr" anchorCtr="0">
                          <a:noAutofit/>
                        </wps:bodyPr>
                      </wps:wsp>
                      <wps:wsp>
                        <wps:cNvPr id="75" name="Google Shape;362;p38"/>
                        <wps:cNvSpPr/>
                        <wps:spPr>
                          <a:xfrm>
                            <a:off x="2090675" y="25"/>
                            <a:ext cx="313100" cy="52575"/>
                          </a:xfrm>
                          <a:custGeom>
                            <a:avLst/>
                            <a:gdLst/>
                            <a:ahLst/>
                            <a:cxnLst/>
                            <a:rect l="l" t="t" r="r" b="b"/>
                            <a:pathLst>
                              <a:path w="12524" h="2103" extrusionOk="0">
                                <a:moveTo>
                                  <a:pt x="11066" y="1"/>
                                </a:moveTo>
                                <a:cubicBezTo>
                                  <a:pt x="10958" y="1"/>
                                  <a:pt x="10848" y="11"/>
                                  <a:pt x="10737" y="32"/>
                                </a:cubicBezTo>
                                <a:lnTo>
                                  <a:pt x="0" y="2103"/>
                                </a:lnTo>
                                <a:lnTo>
                                  <a:pt x="0" y="2103"/>
                                </a:lnTo>
                                <a:lnTo>
                                  <a:pt x="12524" y="824"/>
                                </a:lnTo>
                                <a:cubicBezTo>
                                  <a:pt x="12214" y="325"/>
                                  <a:pt x="11670" y="1"/>
                                  <a:pt x="11066" y="1"/>
                                </a:cubicBezTo>
                                <a:close/>
                              </a:path>
                            </a:pathLst>
                          </a:custGeom>
                          <a:solidFill>
                            <a:schemeClr val="accent1"/>
                          </a:solidFill>
                          <a:ln>
                            <a:noFill/>
                          </a:ln>
                        </wps:spPr>
                        <wps:bodyPr spcFirstLastPara="1" wrap="square" lIns="91425" tIns="91425" rIns="91425" bIns="91425" anchor="ctr" anchorCtr="0">
                          <a:noAutofit/>
                        </wps:bodyPr>
                      </wps:wsp>
                      <wps:wsp>
                        <wps:cNvPr id="76" name="Google Shape;363;p38"/>
                        <wps:cNvSpPr/>
                        <wps:spPr>
                          <a:xfrm>
                            <a:off x="1650700" y="92175"/>
                            <a:ext cx="375025" cy="224300"/>
                          </a:xfrm>
                          <a:custGeom>
                            <a:avLst/>
                            <a:gdLst/>
                            <a:ahLst/>
                            <a:cxnLst/>
                            <a:rect l="l" t="t" r="r" b="b"/>
                            <a:pathLst>
                              <a:path w="15001" h="8972" extrusionOk="0">
                                <a:moveTo>
                                  <a:pt x="12971" y="0"/>
                                </a:moveTo>
                                <a:lnTo>
                                  <a:pt x="630" y="6658"/>
                                </a:lnTo>
                                <a:lnTo>
                                  <a:pt x="1" y="8972"/>
                                </a:lnTo>
                                <a:lnTo>
                                  <a:pt x="996" y="7165"/>
                                </a:lnTo>
                                <a:lnTo>
                                  <a:pt x="12586" y="1116"/>
                                </a:lnTo>
                                <a:lnTo>
                                  <a:pt x="15001" y="568"/>
                                </a:lnTo>
                                <a:lnTo>
                                  <a:pt x="12971" y="0"/>
                                </a:lnTo>
                                <a:close/>
                              </a:path>
                            </a:pathLst>
                          </a:custGeom>
                          <a:solidFill>
                            <a:schemeClr val="accent1"/>
                          </a:solidFill>
                          <a:ln>
                            <a:noFill/>
                          </a:ln>
                        </wps:spPr>
                        <wps:bodyPr spcFirstLastPara="1" wrap="square" lIns="91425" tIns="91425" rIns="91425" bIns="91425" anchor="ctr" anchorCtr="0">
                          <a:noAutofit/>
                        </wps:bodyPr>
                      </wps:wsp>
                      <wps:wsp>
                        <wps:cNvPr id="77" name="Google Shape;364;p38"/>
                        <wps:cNvSpPr/>
                        <wps:spPr>
                          <a:xfrm>
                            <a:off x="1263025" y="327100"/>
                            <a:ext cx="369450" cy="375550"/>
                          </a:xfrm>
                          <a:custGeom>
                            <a:avLst/>
                            <a:gdLst/>
                            <a:ahLst/>
                            <a:cxnLst/>
                            <a:rect l="l" t="t" r="r" b="b"/>
                            <a:pathLst>
                              <a:path w="14778" h="15022" extrusionOk="0">
                                <a:moveTo>
                                  <a:pt x="14777" y="1"/>
                                </a:moveTo>
                                <a:lnTo>
                                  <a:pt x="12220" y="224"/>
                                </a:lnTo>
                                <a:lnTo>
                                  <a:pt x="1" y="10454"/>
                                </a:lnTo>
                                <a:lnTo>
                                  <a:pt x="731" y="15021"/>
                                </a:lnTo>
                                <a:lnTo>
                                  <a:pt x="1198" y="10901"/>
                                </a:lnTo>
                                <a:lnTo>
                                  <a:pt x="12382" y="1198"/>
                                </a:lnTo>
                                <a:lnTo>
                                  <a:pt x="14777" y="1"/>
                                </a:lnTo>
                                <a:close/>
                              </a:path>
                            </a:pathLst>
                          </a:custGeom>
                          <a:solidFill>
                            <a:schemeClr val="accent1"/>
                          </a:solidFill>
                          <a:ln>
                            <a:noFill/>
                          </a:ln>
                        </wps:spPr>
                        <wps:bodyPr spcFirstLastPara="1" wrap="square" lIns="91425" tIns="91425" rIns="91425" bIns="91425" anchor="ctr" anchorCtr="0">
                          <a:noAutofit/>
                        </wps:bodyPr>
                      </wps:wsp>
                      <wps:wsp>
                        <wps:cNvPr id="78" name="Google Shape;365;p38"/>
                        <wps:cNvSpPr/>
                        <wps:spPr>
                          <a:xfrm>
                            <a:off x="943850" y="695100"/>
                            <a:ext cx="313125" cy="264300"/>
                          </a:xfrm>
                          <a:custGeom>
                            <a:avLst/>
                            <a:gdLst/>
                            <a:ahLst/>
                            <a:cxnLst/>
                            <a:rect l="l" t="t" r="r" b="b"/>
                            <a:pathLst>
                              <a:path w="12525" h="10572" extrusionOk="0">
                                <a:moveTo>
                                  <a:pt x="8238" y="0"/>
                                </a:moveTo>
                                <a:cubicBezTo>
                                  <a:pt x="8024" y="0"/>
                                  <a:pt x="7832" y="24"/>
                                  <a:pt x="7673" y="78"/>
                                </a:cubicBezTo>
                                <a:cubicBezTo>
                                  <a:pt x="6130" y="606"/>
                                  <a:pt x="4385" y="1275"/>
                                  <a:pt x="3979" y="1742"/>
                                </a:cubicBezTo>
                                <a:cubicBezTo>
                                  <a:pt x="3207" y="2574"/>
                                  <a:pt x="3045" y="4949"/>
                                  <a:pt x="1726" y="6634"/>
                                </a:cubicBezTo>
                                <a:cubicBezTo>
                                  <a:pt x="1482" y="6959"/>
                                  <a:pt x="853" y="7730"/>
                                  <a:pt x="0" y="8785"/>
                                </a:cubicBezTo>
                                <a:lnTo>
                                  <a:pt x="528" y="10572"/>
                                </a:lnTo>
                                <a:lnTo>
                                  <a:pt x="1401" y="8664"/>
                                </a:lnTo>
                                <a:cubicBezTo>
                                  <a:pt x="1401" y="8664"/>
                                  <a:pt x="4080" y="6269"/>
                                  <a:pt x="4364" y="4726"/>
                                </a:cubicBezTo>
                                <a:cubicBezTo>
                                  <a:pt x="4649" y="3183"/>
                                  <a:pt x="5095" y="2716"/>
                                  <a:pt x="6902" y="1539"/>
                                </a:cubicBezTo>
                                <a:cubicBezTo>
                                  <a:pt x="7619" y="1072"/>
                                  <a:pt x="8654" y="931"/>
                                  <a:pt x="9641" y="931"/>
                                </a:cubicBezTo>
                                <a:cubicBezTo>
                                  <a:pt x="11138" y="931"/>
                                  <a:pt x="12524" y="1255"/>
                                  <a:pt x="12524" y="1255"/>
                                </a:cubicBezTo>
                                <a:cubicBezTo>
                                  <a:pt x="12524" y="1255"/>
                                  <a:pt x="9794" y="0"/>
                                  <a:pt x="8238" y="0"/>
                                </a:cubicBezTo>
                                <a:close/>
                              </a:path>
                            </a:pathLst>
                          </a:custGeom>
                          <a:solidFill>
                            <a:schemeClr val="accent1"/>
                          </a:solidFill>
                          <a:ln>
                            <a:noFill/>
                          </a:ln>
                        </wps:spPr>
                        <wps:bodyPr spcFirstLastPara="1" wrap="square" lIns="91425" tIns="91425" rIns="91425" bIns="91425" anchor="ctr" anchorCtr="0">
                          <a:noAutofit/>
                        </wps:bodyPr>
                      </wps:wsp>
                      <wps:wsp>
                        <wps:cNvPr id="79" name="Google Shape;366;p38"/>
                        <wps:cNvSpPr/>
                        <wps:spPr>
                          <a:xfrm>
                            <a:off x="709400" y="904575"/>
                            <a:ext cx="247675" cy="295850"/>
                          </a:xfrm>
                          <a:custGeom>
                            <a:avLst/>
                            <a:gdLst/>
                            <a:ahLst/>
                            <a:cxnLst/>
                            <a:rect l="l" t="t" r="r" b="b"/>
                            <a:pathLst>
                              <a:path w="9907" h="11834" extrusionOk="0">
                                <a:moveTo>
                                  <a:pt x="9703" y="0"/>
                                </a:moveTo>
                                <a:cubicBezTo>
                                  <a:pt x="9520" y="203"/>
                                  <a:pt x="9338" y="447"/>
                                  <a:pt x="9135" y="691"/>
                                </a:cubicBezTo>
                                <a:cubicBezTo>
                                  <a:pt x="9196" y="1117"/>
                                  <a:pt x="9236" y="1563"/>
                                  <a:pt x="9236" y="2010"/>
                                </a:cubicBezTo>
                                <a:cubicBezTo>
                                  <a:pt x="9236" y="6902"/>
                                  <a:pt x="5380" y="10900"/>
                                  <a:pt x="569" y="11144"/>
                                </a:cubicBezTo>
                                <a:cubicBezTo>
                                  <a:pt x="366" y="11387"/>
                                  <a:pt x="184" y="11611"/>
                                  <a:pt x="1" y="11834"/>
                                </a:cubicBezTo>
                                <a:lnTo>
                                  <a:pt x="82" y="11834"/>
                                </a:lnTo>
                                <a:cubicBezTo>
                                  <a:pt x="5502" y="11834"/>
                                  <a:pt x="9906" y="7429"/>
                                  <a:pt x="9906" y="2010"/>
                                </a:cubicBezTo>
                                <a:cubicBezTo>
                                  <a:pt x="9906" y="1320"/>
                                  <a:pt x="9845" y="650"/>
                                  <a:pt x="9703" y="0"/>
                                </a:cubicBezTo>
                                <a:close/>
                              </a:path>
                            </a:pathLst>
                          </a:custGeom>
                          <a:solidFill>
                            <a:srgbClr val="C1C1C1"/>
                          </a:solidFill>
                          <a:ln>
                            <a:noFill/>
                          </a:ln>
                        </wps:spPr>
                        <wps:bodyPr spcFirstLastPara="1" wrap="square" lIns="91425" tIns="91425" rIns="91425" bIns="91425" anchor="ctr" anchorCtr="0">
                          <a:noAutofit/>
                        </wps:bodyPr>
                      </wps:wsp>
                      <wps:wsp>
                        <wps:cNvPr id="80" name="Google Shape;367;p38"/>
                        <wps:cNvSpPr/>
                        <wps:spPr>
                          <a:xfrm>
                            <a:off x="888025" y="1693650"/>
                            <a:ext cx="98975" cy="436925"/>
                          </a:xfrm>
                          <a:custGeom>
                            <a:avLst/>
                            <a:gdLst/>
                            <a:ahLst/>
                            <a:cxnLst/>
                            <a:rect l="l" t="t" r="r" b="b"/>
                            <a:pathLst>
                              <a:path w="3959" h="17477" extrusionOk="0">
                                <a:moveTo>
                                  <a:pt x="2984" y="0"/>
                                </a:moveTo>
                                <a:lnTo>
                                  <a:pt x="1" y="17476"/>
                                </a:lnTo>
                                <a:lnTo>
                                  <a:pt x="3959" y="792"/>
                                </a:lnTo>
                                <a:lnTo>
                                  <a:pt x="2984" y="0"/>
                                </a:lnTo>
                                <a:close/>
                              </a:path>
                            </a:pathLst>
                          </a:custGeom>
                          <a:solidFill>
                            <a:schemeClr val="accent1"/>
                          </a:solidFill>
                          <a:ln>
                            <a:noFill/>
                          </a:ln>
                        </wps:spPr>
                        <wps:bodyPr spcFirstLastPara="1" wrap="square" lIns="91425" tIns="91425" rIns="91425" bIns="91425" anchor="ctr" anchorCtr="0">
                          <a:noAutofit/>
                        </wps:bodyPr>
                      </wps:wsp>
                      <wps:wsp>
                        <wps:cNvPr id="81" name="Google Shape;368;p38"/>
                        <wps:cNvSpPr/>
                        <wps:spPr>
                          <a:xfrm>
                            <a:off x="976325" y="1669800"/>
                            <a:ext cx="59400" cy="35550"/>
                          </a:xfrm>
                          <a:custGeom>
                            <a:avLst/>
                            <a:gdLst/>
                            <a:ahLst/>
                            <a:cxnLst/>
                            <a:rect l="l" t="t" r="r" b="b"/>
                            <a:pathLst>
                              <a:path w="2376" h="1422" extrusionOk="0">
                                <a:moveTo>
                                  <a:pt x="975" y="0"/>
                                </a:moveTo>
                                <a:lnTo>
                                  <a:pt x="0" y="609"/>
                                </a:lnTo>
                                <a:lnTo>
                                  <a:pt x="975" y="1421"/>
                                </a:lnTo>
                                <a:lnTo>
                                  <a:pt x="2375" y="954"/>
                                </a:lnTo>
                                <a:lnTo>
                                  <a:pt x="975" y="0"/>
                                </a:lnTo>
                                <a:close/>
                              </a:path>
                            </a:pathLst>
                          </a:custGeom>
                          <a:solidFill>
                            <a:schemeClr val="accent1"/>
                          </a:solidFill>
                          <a:ln>
                            <a:noFill/>
                          </a:ln>
                        </wps:spPr>
                        <wps:bodyPr spcFirstLastPara="1" wrap="square" lIns="91425" tIns="91425" rIns="91425" bIns="91425" anchor="ctr" anchorCtr="0">
                          <a:noAutofit/>
                        </wps:bodyPr>
                      </wps:wsp>
                      <wps:wsp>
                        <wps:cNvPr id="82" name="Google Shape;369;p38"/>
                        <wps:cNvSpPr/>
                        <wps:spPr>
                          <a:xfrm>
                            <a:off x="1094550" y="580325"/>
                            <a:ext cx="131450" cy="102025"/>
                          </a:xfrm>
                          <a:custGeom>
                            <a:avLst/>
                            <a:gdLst/>
                            <a:ahLst/>
                            <a:cxnLst/>
                            <a:rect l="l" t="t" r="r" b="b"/>
                            <a:pathLst>
                              <a:path w="5258" h="4081" extrusionOk="0">
                                <a:moveTo>
                                  <a:pt x="4974" y="0"/>
                                </a:moveTo>
                                <a:cubicBezTo>
                                  <a:pt x="2497" y="0"/>
                                  <a:pt x="468" y="1746"/>
                                  <a:pt x="1" y="4080"/>
                                </a:cubicBezTo>
                                <a:cubicBezTo>
                                  <a:pt x="853" y="2192"/>
                                  <a:pt x="2761" y="873"/>
                                  <a:pt x="4974" y="873"/>
                                </a:cubicBezTo>
                                <a:lnTo>
                                  <a:pt x="5055" y="873"/>
                                </a:lnTo>
                                <a:lnTo>
                                  <a:pt x="5258" y="21"/>
                                </a:lnTo>
                                <a:cubicBezTo>
                                  <a:pt x="5156" y="0"/>
                                  <a:pt x="5075" y="0"/>
                                  <a:pt x="4974" y="0"/>
                                </a:cubicBezTo>
                                <a:close/>
                              </a:path>
                            </a:pathLst>
                          </a:custGeom>
                          <a:solidFill>
                            <a:schemeClr val="accent1"/>
                          </a:solidFill>
                          <a:ln>
                            <a:noFill/>
                          </a:ln>
                        </wps:spPr>
                        <wps:bodyPr spcFirstLastPara="1" wrap="square" lIns="91425" tIns="91425" rIns="91425" bIns="91425" anchor="ctr" anchorCtr="0">
                          <a:noAutofit/>
                        </wps:bodyPr>
                      </wps:wsp>
                      <wps:wsp>
                        <wps:cNvPr id="83" name="Google Shape;370;p38"/>
                        <wps:cNvSpPr/>
                        <wps:spPr>
                          <a:xfrm>
                            <a:off x="626700" y="1212075"/>
                            <a:ext cx="97950" cy="188300"/>
                          </a:xfrm>
                          <a:custGeom>
                            <a:avLst/>
                            <a:gdLst/>
                            <a:ahLst/>
                            <a:cxnLst/>
                            <a:rect l="l" t="t" r="r" b="b"/>
                            <a:pathLst>
                              <a:path w="3918" h="7532" extrusionOk="0">
                                <a:moveTo>
                                  <a:pt x="2923" y="1"/>
                                </a:moveTo>
                                <a:lnTo>
                                  <a:pt x="0" y="3553"/>
                                </a:lnTo>
                                <a:lnTo>
                                  <a:pt x="427" y="7531"/>
                                </a:lnTo>
                                <a:lnTo>
                                  <a:pt x="873" y="3979"/>
                                </a:lnTo>
                                <a:lnTo>
                                  <a:pt x="3918" y="1"/>
                                </a:lnTo>
                                <a:close/>
                              </a:path>
                            </a:pathLst>
                          </a:custGeom>
                          <a:solidFill>
                            <a:schemeClr val="accent1"/>
                          </a:solidFill>
                          <a:ln>
                            <a:noFill/>
                          </a:ln>
                        </wps:spPr>
                        <wps:bodyPr spcFirstLastPara="1" wrap="square" lIns="91425" tIns="91425" rIns="91425" bIns="91425" anchor="ctr" anchorCtr="0">
                          <a:noAutofit/>
                        </wps:bodyPr>
                      </wps:wsp>
                      <wps:wsp>
                        <wps:cNvPr id="84" name="Google Shape;371;p38"/>
                        <wps:cNvSpPr/>
                        <wps:spPr>
                          <a:xfrm>
                            <a:off x="0" y="1389175"/>
                            <a:ext cx="626725" cy="879425"/>
                          </a:xfrm>
                          <a:custGeom>
                            <a:avLst/>
                            <a:gdLst/>
                            <a:ahLst/>
                            <a:cxnLst/>
                            <a:rect l="l" t="t" r="r" b="b"/>
                            <a:pathLst>
                              <a:path w="25069" h="35177" extrusionOk="0">
                                <a:moveTo>
                                  <a:pt x="23242" y="1"/>
                                </a:moveTo>
                                <a:lnTo>
                                  <a:pt x="1" y="35176"/>
                                </a:lnTo>
                                <a:lnTo>
                                  <a:pt x="25068" y="1462"/>
                                </a:lnTo>
                                <a:lnTo>
                                  <a:pt x="23242" y="1"/>
                                </a:lnTo>
                                <a:close/>
                              </a:path>
                            </a:pathLst>
                          </a:custGeom>
                          <a:solidFill>
                            <a:schemeClr val="accent1"/>
                          </a:solidFill>
                          <a:ln>
                            <a:noFill/>
                          </a:ln>
                        </wps:spPr>
                        <wps:bodyPr spcFirstLastPara="1" wrap="square" lIns="91425" tIns="91425" rIns="91425" bIns="91425" anchor="ctr" anchorCtr="0">
                          <a:noAutofit/>
                        </wps:bodyPr>
                      </wps:wsp>
                      <wps:wsp>
                        <wps:cNvPr id="85" name="Google Shape;372;p38"/>
                        <wps:cNvSpPr/>
                        <wps:spPr>
                          <a:xfrm>
                            <a:off x="1756250" y="770275"/>
                            <a:ext cx="320225" cy="141425"/>
                          </a:xfrm>
                          <a:custGeom>
                            <a:avLst/>
                            <a:gdLst/>
                            <a:ahLst/>
                            <a:cxnLst/>
                            <a:rect l="l" t="t" r="r" b="b"/>
                            <a:pathLst>
                              <a:path w="12809" h="5657" extrusionOk="0">
                                <a:moveTo>
                                  <a:pt x="10957" y="1"/>
                                </a:moveTo>
                                <a:cubicBezTo>
                                  <a:pt x="7302" y="1"/>
                                  <a:pt x="1" y="4175"/>
                                  <a:pt x="1" y="4175"/>
                                </a:cubicBezTo>
                                <a:lnTo>
                                  <a:pt x="1" y="5657"/>
                                </a:lnTo>
                                <a:cubicBezTo>
                                  <a:pt x="1" y="5657"/>
                                  <a:pt x="407" y="4621"/>
                                  <a:pt x="549" y="4439"/>
                                </a:cubicBezTo>
                                <a:cubicBezTo>
                                  <a:pt x="691" y="4256"/>
                                  <a:pt x="4629" y="2754"/>
                                  <a:pt x="7673" y="1414"/>
                                </a:cubicBezTo>
                                <a:cubicBezTo>
                                  <a:pt x="9231" y="719"/>
                                  <a:pt x="10538" y="549"/>
                                  <a:pt x="11444" y="549"/>
                                </a:cubicBezTo>
                                <a:cubicBezTo>
                                  <a:pt x="12310" y="549"/>
                                  <a:pt x="12809" y="704"/>
                                  <a:pt x="12809" y="704"/>
                                </a:cubicBezTo>
                                <a:cubicBezTo>
                                  <a:pt x="12667" y="562"/>
                                  <a:pt x="12525" y="460"/>
                                  <a:pt x="12362" y="339"/>
                                </a:cubicBezTo>
                                <a:cubicBezTo>
                                  <a:pt x="12011" y="103"/>
                                  <a:pt x="11528" y="1"/>
                                  <a:pt x="10957" y="1"/>
                                </a:cubicBezTo>
                                <a:close/>
                              </a:path>
                            </a:pathLst>
                          </a:custGeom>
                          <a:solidFill>
                            <a:schemeClr val="accent1"/>
                          </a:solidFill>
                          <a:ln>
                            <a:noFill/>
                          </a:ln>
                        </wps:spPr>
                        <wps:bodyPr spcFirstLastPara="1" wrap="square" lIns="91425" tIns="91425" rIns="91425" bIns="91425" anchor="ctr" anchorCtr="0">
                          <a:noAutofit/>
                        </wps:bodyPr>
                      </wps:wsp>
                      <wps:wsp>
                        <wps:cNvPr id="86" name="Google Shape;373;p38"/>
                        <wps:cNvSpPr/>
                        <wps:spPr>
                          <a:xfrm>
                            <a:off x="1218875" y="911675"/>
                            <a:ext cx="516600" cy="251725"/>
                          </a:xfrm>
                          <a:custGeom>
                            <a:avLst/>
                            <a:gdLst/>
                            <a:ahLst/>
                            <a:cxnLst/>
                            <a:rect l="l" t="t" r="r" b="b"/>
                            <a:pathLst>
                              <a:path w="20664" h="10069" extrusionOk="0">
                                <a:moveTo>
                                  <a:pt x="19202" y="1"/>
                                </a:moveTo>
                                <a:lnTo>
                                  <a:pt x="1" y="10068"/>
                                </a:lnTo>
                                <a:cubicBezTo>
                                  <a:pt x="6" y="10068"/>
                                  <a:pt x="11" y="10069"/>
                                  <a:pt x="17" y="10069"/>
                                </a:cubicBezTo>
                                <a:cubicBezTo>
                                  <a:pt x="1774" y="10069"/>
                                  <a:pt x="19080" y="447"/>
                                  <a:pt x="19080" y="447"/>
                                </a:cubicBezTo>
                                <a:lnTo>
                                  <a:pt x="20664" y="447"/>
                                </a:lnTo>
                                <a:lnTo>
                                  <a:pt x="20440" y="1"/>
                                </a:lnTo>
                                <a:close/>
                              </a:path>
                            </a:pathLst>
                          </a:custGeom>
                          <a:solidFill>
                            <a:schemeClr val="accent1"/>
                          </a:solidFill>
                          <a:ln>
                            <a:noFill/>
                          </a:ln>
                        </wps:spPr>
                        <wps:bodyPr spcFirstLastPara="1" wrap="square" lIns="91425" tIns="91425" rIns="91425" bIns="91425" anchor="ctr" anchorCtr="0">
                          <a:noAutofit/>
                        </wps:bodyPr>
                      </wps:wsp>
                      <wps:wsp>
                        <wps:cNvPr id="87" name="Google Shape;374;p38"/>
                        <wps:cNvSpPr/>
                        <wps:spPr>
                          <a:xfrm>
                            <a:off x="1797350" y="250475"/>
                            <a:ext cx="280150" cy="199975"/>
                          </a:xfrm>
                          <a:custGeom>
                            <a:avLst/>
                            <a:gdLst/>
                            <a:ahLst/>
                            <a:cxnLst/>
                            <a:rect l="l" t="t" r="r" b="b"/>
                            <a:pathLst>
                              <a:path w="11206" h="7999" extrusionOk="0">
                                <a:moveTo>
                                  <a:pt x="11205" y="1"/>
                                </a:moveTo>
                                <a:lnTo>
                                  <a:pt x="11205" y="1"/>
                                </a:lnTo>
                                <a:cubicBezTo>
                                  <a:pt x="11144" y="21"/>
                                  <a:pt x="11104" y="21"/>
                                  <a:pt x="11104" y="21"/>
                                </a:cubicBezTo>
                                <a:lnTo>
                                  <a:pt x="1" y="7917"/>
                                </a:lnTo>
                                <a:lnTo>
                                  <a:pt x="508" y="7998"/>
                                </a:lnTo>
                                <a:lnTo>
                                  <a:pt x="11104" y="833"/>
                                </a:lnTo>
                                <a:lnTo>
                                  <a:pt x="11205" y="1"/>
                                </a:lnTo>
                                <a:close/>
                              </a:path>
                            </a:pathLst>
                          </a:custGeom>
                          <a:solidFill>
                            <a:schemeClr val="accent1"/>
                          </a:solidFill>
                          <a:ln>
                            <a:noFill/>
                          </a:ln>
                        </wps:spPr>
                        <wps:bodyPr spcFirstLastPara="1" wrap="square" lIns="91425" tIns="91425" rIns="91425" bIns="91425" anchor="ctr" anchorCtr="0">
                          <a:noAutofit/>
                        </wps:bodyPr>
                      </wps:wsp>
                      <wps:wsp>
                        <wps:cNvPr id="88" name="Google Shape;375;p38"/>
                        <wps:cNvSpPr/>
                        <wps:spPr>
                          <a:xfrm>
                            <a:off x="1436575" y="493050"/>
                            <a:ext cx="293325" cy="340500"/>
                          </a:xfrm>
                          <a:custGeom>
                            <a:avLst/>
                            <a:gdLst/>
                            <a:ahLst/>
                            <a:cxnLst/>
                            <a:rect l="l" t="t" r="r" b="b"/>
                            <a:pathLst>
                              <a:path w="11733" h="13620" extrusionOk="0">
                                <a:moveTo>
                                  <a:pt x="11712" y="0"/>
                                </a:moveTo>
                                <a:lnTo>
                                  <a:pt x="0" y="13620"/>
                                </a:lnTo>
                                <a:lnTo>
                                  <a:pt x="569" y="13620"/>
                                </a:lnTo>
                                <a:lnTo>
                                  <a:pt x="11732" y="1096"/>
                                </a:lnTo>
                                <a:lnTo>
                                  <a:pt x="11732" y="0"/>
                                </a:lnTo>
                                <a:close/>
                              </a:path>
                            </a:pathLst>
                          </a:custGeom>
                          <a:solidFill>
                            <a:schemeClr val="accent1"/>
                          </a:solidFill>
                          <a:ln>
                            <a:noFill/>
                          </a:ln>
                        </wps:spPr>
                        <wps:bodyPr spcFirstLastPara="1" wrap="square" lIns="91425" tIns="91425" rIns="91425" bIns="91425" anchor="ctr" anchorCtr="0">
                          <a:noAutofit/>
                        </wps:bodyPr>
                      </wps:wsp>
                      <wps:wsp>
                        <wps:cNvPr id="89" name="Google Shape;376;p38"/>
                        <wps:cNvSpPr/>
                        <wps:spPr>
                          <a:xfrm>
                            <a:off x="2132775" y="133275"/>
                            <a:ext cx="241575" cy="107075"/>
                          </a:xfrm>
                          <a:custGeom>
                            <a:avLst/>
                            <a:gdLst/>
                            <a:ahLst/>
                            <a:cxnLst/>
                            <a:rect l="l" t="t" r="r" b="b"/>
                            <a:pathLst>
                              <a:path w="9663" h="4283" extrusionOk="0">
                                <a:moveTo>
                                  <a:pt x="9662" y="0"/>
                                </a:moveTo>
                                <a:lnTo>
                                  <a:pt x="9662" y="0"/>
                                </a:lnTo>
                                <a:cubicBezTo>
                                  <a:pt x="9622" y="20"/>
                                  <a:pt x="8445" y="792"/>
                                  <a:pt x="6354" y="1746"/>
                                </a:cubicBezTo>
                                <a:cubicBezTo>
                                  <a:pt x="5055" y="2355"/>
                                  <a:pt x="2091" y="3329"/>
                                  <a:pt x="1" y="3999"/>
                                </a:cubicBezTo>
                                <a:lnTo>
                                  <a:pt x="346" y="4283"/>
                                </a:lnTo>
                                <a:lnTo>
                                  <a:pt x="6476" y="2233"/>
                                </a:lnTo>
                                <a:cubicBezTo>
                                  <a:pt x="7754" y="1807"/>
                                  <a:pt x="8850" y="1015"/>
                                  <a:pt x="9662" y="0"/>
                                </a:cubicBezTo>
                                <a:close/>
                              </a:path>
                            </a:pathLst>
                          </a:custGeom>
                          <a:solidFill>
                            <a:schemeClr val="accent1"/>
                          </a:solidFill>
                          <a:ln>
                            <a:noFill/>
                          </a:ln>
                        </wps:spPr>
                        <wps:bodyPr spcFirstLastPara="1" wrap="square" lIns="91425" tIns="91425" rIns="91425" bIns="91425" anchor="ctr" anchorCtr="0">
                          <a:noAutofit/>
                        </wps:bodyPr>
                      </wps:wsp>
                      <wps:wsp>
                        <wps:cNvPr id="90" name="Google Shape;377;p38"/>
                        <wps:cNvSpPr/>
                        <wps:spPr>
                          <a:xfrm>
                            <a:off x="1572575" y="255550"/>
                            <a:ext cx="83750" cy="57875"/>
                          </a:xfrm>
                          <a:custGeom>
                            <a:avLst/>
                            <a:gdLst/>
                            <a:ahLst/>
                            <a:cxnLst/>
                            <a:rect l="l" t="t" r="r" b="b"/>
                            <a:pathLst>
                              <a:path w="3350" h="2315" extrusionOk="0">
                                <a:moveTo>
                                  <a:pt x="2476" y="1"/>
                                </a:moveTo>
                                <a:cubicBezTo>
                                  <a:pt x="1157" y="1"/>
                                  <a:pt x="81" y="1016"/>
                                  <a:pt x="0" y="2315"/>
                                </a:cubicBezTo>
                                <a:cubicBezTo>
                                  <a:pt x="284" y="1259"/>
                                  <a:pt x="1259" y="488"/>
                                  <a:pt x="2395" y="488"/>
                                </a:cubicBezTo>
                                <a:cubicBezTo>
                                  <a:pt x="2659" y="488"/>
                                  <a:pt x="2923" y="549"/>
                                  <a:pt x="3167" y="630"/>
                                </a:cubicBezTo>
                                <a:lnTo>
                                  <a:pt x="3349" y="163"/>
                                </a:lnTo>
                                <a:cubicBezTo>
                                  <a:pt x="3065" y="62"/>
                                  <a:pt x="2781" y="1"/>
                                  <a:pt x="2476" y="1"/>
                                </a:cubicBezTo>
                                <a:close/>
                              </a:path>
                            </a:pathLst>
                          </a:custGeom>
                          <a:solidFill>
                            <a:schemeClr val="accent1"/>
                          </a:solidFill>
                          <a:ln>
                            <a:noFill/>
                          </a:ln>
                        </wps:spPr>
                        <wps:bodyPr spcFirstLastPara="1" wrap="square" lIns="91425" tIns="91425" rIns="91425" bIns="91425" anchor="ctr" anchorCtr="0">
                          <a:noAutofit/>
                        </wps:bodyPr>
                      </wps:wsp>
                      <wps:wsp>
                        <wps:cNvPr id="91" name="Google Shape;378;p38"/>
                        <wps:cNvSpPr/>
                        <wps:spPr>
                          <a:xfrm>
                            <a:off x="1995775" y="42950"/>
                            <a:ext cx="83750" cy="24875"/>
                          </a:xfrm>
                          <a:custGeom>
                            <a:avLst/>
                            <a:gdLst/>
                            <a:ahLst/>
                            <a:cxnLst/>
                            <a:rect l="l" t="t" r="r" b="b"/>
                            <a:pathLst>
                              <a:path w="3350" h="995" extrusionOk="0">
                                <a:moveTo>
                                  <a:pt x="1990" y="0"/>
                                </a:moveTo>
                                <a:cubicBezTo>
                                  <a:pt x="1178" y="0"/>
                                  <a:pt x="467" y="386"/>
                                  <a:pt x="0" y="995"/>
                                </a:cubicBezTo>
                                <a:cubicBezTo>
                                  <a:pt x="427" y="670"/>
                                  <a:pt x="954" y="487"/>
                                  <a:pt x="1543" y="487"/>
                                </a:cubicBezTo>
                                <a:cubicBezTo>
                                  <a:pt x="2010" y="487"/>
                                  <a:pt x="2456" y="609"/>
                                  <a:pt x="2842" y="832"/>
                                </a:cubicBezTo>
                                <a:cubicBezTo>
                                  <a:pt x="2984" y="711"/>
                                  <a:pt x="3167" y="569"/>
                                  <a:pt x="3349" y="406"/>
                                </a:cubicBezTo>
                                <a:cubicBezTo>
                                  <a:pt x="2964" y="163"/>
                                  <a:pt x="2497" y="0"/>
                                  <a:pt x="1990" y="0"/>
                                </a:cubicBezTo>
                                <a:close/>
                              </a:path>
                            </a:pathLst>
                          </a:custGeom>
                          <a:solidFill>
                            <a:schemeClr val="accent1"/>
                          </a:solidFill>
                          <a:ln>
                            <a:noFill/>
                          </a:ln>
                        </wps:spPr>
                        <wps:bodyPr spcFirstLastPara="1" wrap="square" lIns="91425" tIns="91425" rIns="91425" bIns="91425" anchor="ctr" anchorCtr="0">
                          <a:noAutofit/>
                        </wps:bodyPr>
                      </wps:wsp>
                      <wps:wsp>
                        <wps:cNvPr id="92" name="Google Shape;379;p38"/>
                        <wps:cNvSpPr/>
                        <wps:spPr>
                          <a:xfrm>
                            <a:off x="1859275" y="871075"/>
                            <a:ext cx="237500" cy="223300"/>
                          </a:xfrm>
                          <a:custGeom>
                            <a:avLst/>
                            <a:gdLst/>
                            <a:ahLst/>
                            <a:cxnLst/>
                            <a:rect l="l" t="t" r="r" b="b"/>
                            <a:pathLst>
                              <a:path w="9500" h="8932" extrusionOk="0">
                                <a:moveTo>
                                  <a:pt x="9500" y="1"/>
                                </a:moveTo>
                                <a:cubicBezTo>
                                  <a:pt x="9500" y="1"/>
                                  <a:pt x="7957" y="2558"/>
                                  <a:pt x="6090" y="4081"/>
                                </a:cubicBezTo>
                                <a:cubicBezTo>
                                  <a:pt x="4243" y="5603"/>
                                  <a:pt x="0" y="8627"/>
                                  <a:pt x="0" y="8627"/>
                                </a:cubicBezTo>
                                <a:lnTo>
                                  <a:pt x="508" y="8932"/>
                                </a:lnTo>
                                <a:cubicBezTo>
                                  <a:pt x="508" y="8932"/>
                                  <a:pt x="6211" y="4771"/>
                                  <a:pt x="7795" y="3066"/>
                                </a:cubicBezTo>
                                <a:cubicBezTo>
                                  <a:pt x="8505" y="2294"/>
                                  <a:pt x="9215" y="1178"/>
                                  <a:pt x="9500" y="21"/>
                                </a:cubicBezTo>
                                <a:cubicBezTo>
                                  <a:pt x="9500" y="21"/>
                                  <a:pt x="9500" y="1"/>
                                  <a:pt x="9500" y="1"/>
                                </a:cubicBezTo>
                                <a:close/>
                              </a:path>
                            </a:pathLst>
                          </a:custGeom>
                          <a:solidFill>
                            <a:schemeClr val="accent1"/>
                          </a:solidFill>
                          <a:ln>
                            <a:noFill/>
                          </a:ln>
                        </wps:spPr>
                        <wps:bodyPr spcFirstLastPara="1" wrap="square" lIns="91425" tIns="91425" rIns="91425" bIns="91425" anchor="ctr" anchorCtr="0">
                          <a:noAutofit/>
                        </wps:bodyPr>
                      </wps:wsp>
                      <wps:wsp>
                        <wps:cNvPr id="93" name="Google Shape;380;p38"/>
                        <wps:cNvSpPr/>
                        <wps:spPr>
                          <a:xfrm>
                            <a:off x="1940450" y="1001000"/>
                            <a:ext cx="206925" cy="158850"/>
                          </a:xfrm>
                          <a:custGeom>
                            <a:avLst/>
                            <a:gdLst/>
                            <a:ahLst/>
                            <a:cxnLst/>
                            <a:rect l="l" t="t" r="r" b="b"/>
                            <a:pathLst>
                              <a:path w="8277" h="6354" extrusionOk="0">
                                <a:moveTo>
                                  <a:pt x="8140" y="0"/>
                                </a:moveTo>
                                <a:cubicBezTo>
                                  <a:pt x="8140" y="0"/>
                                  <a:pt x="1056" y="5014"/>
                                  <a:pt x="1" y="6353"/>
                                </a:cubicBezTo>
                                <a:cubicBezTo>
                                  <a:pt x="2763" y="4292"/>
                                  <a:pt x="7774" y="810"/>
                                  <a:pt x="8128" y="810"/>
                                </a:cubicBezTo>
                                <a:cubicBezTo>
                                  <a:pt x="8133" y="810"/>
                                  <a:pt x="8137" y="811"/>
                                  <a:pt x="8140" y="812"/>
                                </a:cubicBezTo>
                                <a:cubicBezTo>
                                  <a:pt x="8147" y="814"/>
                                  <a:pt x="8153" y="815"/>
                                  <a:pt x="8159" y="815"/>
                                </a:cubicBezTo>
                                <a:cubicBezTo>
                                  <a:pt x="8277" y="815"/>
                                  <a:pt x="8218" y="426"/>
                                  <a:pt x="8140" y="0"/>
                                </a:cubicBezTo>
                                <a:close/>
                              </a:path>
                            </a:pathLst>
                          </a:custGeom>
                          <a:solidFill>
                            <a:schemeClr val="accent1"/>
                          </a:solidFill>
                          <a:ln>
                            <a:noFill/>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319691AA" id="Group 14" o:spid="_x0000_s1026" style="position:absolute;margin-left:262.5pt;margin-top:162.8pt;width:210.15pt;height:247pt;flip:x;z-index:251664896;mso-position-horizontal-relative:page;mso-width-relative:margin;mso-height-relative:margin" coordsize="24130,25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">
                <v:shape id="Google Shape;302;p38" o:spid="_x0000_s1027" style="position:absolute;left:10920;top:5803;width:2532;height:2532;visibility:visible;mso-wrap-style:square;v-text-anchor:middle" coordsize="10129,10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" path="m5075,c2274,,,2274,,5075v,2780,2274,5054,5075,5054c7876,10129,10129,7855,10129,5075,10129,2274,7876,,5075,xe" fillcolor="#3d3d3c" stroked="f">
                  <v:path arrowok="t" o:extrusionok="f"/>
                </v:shape>
                <v:shape id="Google Shape;303;p38" o:spid="_x0000_s1028" style="position:absolute;left:15725;top:2555;width:1234;height:1234;visibility:visible;mso-wrap-style:square;v-text-anchor:middle" coordsize="4933,4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" path="m2476,1c1096,1,,1097,,2477,,3837,1096,4933,2476,4933v1360,,2456,-1096,2456,-2456c4932,1097,3836,1,2476,1xe" fillcolor="#3d3d3c" stroked="f">
                  <v:path arrowok="t" o:extrusionok="f"/>
                </v:shape>
                <v:shape id="Google Shape;304;p38" o:spid="_x0000_s1029" style="position:absolute;left:19836;top:429;width:1238;height:1238;visibility:visible;mso-wrap-style:square;v-text-anchor:middle" coordsize="4953,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" path="m2477,c1117,,,1117,,2476,,3836,1117,4953,2477,4953v1359,,2476,-1117,2476,-2477c4953,1117,3836,,2477,xe" fillcolor="#3d3d3c" stroked="f">
                  <v:path arrowok="t" o:extrusionok="f"/>
                </v:shape>
                <v:shape id="Google Shape;305;p38" o:spid="_x0000_s1030" style="position:absolute;left:21693;top:9923;width:1096;height:1097;visibility:visible;mso-wrap-style:square;v-text-anchor:middle" coordsize="4385,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" path="m2192,1c974,1,,975,,2193,,3411,974,4385,2192,4385v1218,,2192,-974,2192,-2192c4384,975,3410,1,2192,1xe" fillcolor="#3d3d3c" stroked="f">
                  <v:path arrowok="t" o:extrusionok="f"/>
                </v:shape>
                <v:shape id="Google Shape;306;p38" o:spid="_x0000_s1031" style="position:absolute;left:21327;top:9730;width:1158;height:1213;visibility:visible;mso-wrap-style:square;v-text-anchor:middle" coordsize="4629,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" path="m163,1v,,-162,2659,-20,2943c285,3228,4121,4852,4121,4852l4629,1624,163,1xe" fillcolor="#3d3d3c" stroked="f">
                  <v:path arrowok="t" o:extrusionok="f"/>
                </v:shape>
                <v:shape id="Google Shape;307;p38" o:spid="_x0000_s1032" style="position:absolute;left:20688;top:6559;width:675;height:1142;visibility:visible;mso-wrap-style:square;v-text-anchor:middle" coordsize="2700,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" path="m569,1l,4568,2700,2721,569,1xe" fillcolor="#3d3d3c" stroked="f">
                  <v:path arrowok="t" o:extrusionok="f"/>
                </v:shape>
                <v:shape id="Google Shape;308;p38" o:spid="_x0000_s1033" style="position:absolute;left:19917;top:617;width:1436;height:1989;visibility:visible;mso-wrap-style:square;v-text-anchor:middle" coordsize="5746,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" path="m3614,l1,1401,3391,7957,5745,6942,3614,xe" fillcolor="#3d3d3c" stroked="f">
                  <v:path arrowok="t" o:extrusionok="f"/>
                </v:shape>
                <v:shape id="Google Shape;309;p38" o:spid="_x0000_s1034" style="position:absolute;left:15852;top:2794;width:2121;height:2223;visibility:visible;mso-wrap-style:square;v-text-anchor:middle" coordsize="8485,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" path="m3025,1l1,2071,5785,8891,8485,6760,3025,1xe" fillcolor="#3d3d3c" stroked="f">
                  <v:path arrowok="t" o:extrusionok="f"/>
                </v:shape>
                <v:shape id="Google Shape;310;p38" o:spid="_x0000_s1035" style="position:absolute;left:6008;top:13262;width:3999;height:3872;visibility:visible;mso-wrap-style:square;v-text-anchor:middle" coordsize="15995,1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" path="m2091,1l,3147,15447,15488r548,-325l2091,1xe" fillcolor="#3d3d3c" stroked="f">
                  <v:path arrowok="t" o:extrusionok="f"/>
                </v:shape>
                <v:shape id="Google Shape;311;p38" o:spid="_x0000_s1036" style="position:absolute;left:14634;top:6777;width:6130;height:7897;visibility:visible;mso-wrap-style:square;v-text-anchor:middle" coordsize="24520,31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" path="m11265,l,15427r13823,6820c13823,22247,12057,24682,10656,27159v-1294,2256,-1039,4428,,4428c10757,31587,10866,31566,10981,31523v1299,-467,6881,-4872,6881,-4872l24520,18877,11265,xe" fillcolor="#024f75 [3204]" stroked="f">
                  <v:path arrowok="t" o:extrusionok="f"/>
                </v:shape>
                <v:shape id="Google Shape;312;p38" o:spid="_x0000_s1037" style="position:absolute;left:17380;top:13262;width:1654;height:1396;visibility:visible;mso-wrap-style:square;v-text-anchor:middle" coordsize="6618,5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" path="m6374,1l,5583c1137,5177,5521,1787,6617,914l6374,1xe" fillcolor="#082a75 [3202]" stroked="f">
                  <v:path arrowok="t" o:extrusionok="f"/>
                </v:shape>
                <v:shape id="Google Shape;313;p38" o:spid="_x0000_s1038" style="position:absolute;left:16735;top:5539;width:782;height:2345;visibility:visible;mso-wrap-style:square;v-text-anchor:middle" coordsize="3127,9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" path="m1056,1l,9378,3126,7917,1056,1xe" fillcolor="#3d3d3c" stroked="f">
                  <v:path arrowok="t" o:extrusionok="f"/>
                </v:shape>
                <v:shape id="Google Shape;314;p38" o:spid="_x0000_s1039" style="position:absolute;left:18625;top:10136;width:3789;height:3641;visibility:visible;mso-wrap-style:square;v-text-anchor:middle" coordsize="15153,14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" path="m10728,v,,-8546,4364,-9601,6617c124,8758,1,14563,1871,14563v98,,202,-16,311,-50c4374,13823,15152,3715,15152,3715l14016,1259,10728,xe" fillcolor="#c1c1c1" stroked="f">
                  <v:path arrowok="t" o:extrusionok="f"/>
                </v:shape>
                <v:shape id="Google Shape;315;p38" o:spid="_x0000_s1040" style="position:absolute;left:20368;top:7224;width:2259;height:3070;visibility:visible;mso-wrap-style:square;v-text-anchor:middle" coordsize="9033,12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" path="m4364,1l,610,3735,10718r3776,1563l9033,11266,4364,1xe" fillcolor="#c1c1c1" stroked="f">
                  <v:path arrowok="t" o:extrusionok="f"/>
                </v:shape>
                <v:shape id="Google Shape;316;p38" o:spid="_x0000_s1041" style="position:absolute;left:21581;top:7635;width:1046;height:2502;visibility:visible;mso-wrap-style:square;v-text-anchor:middle" coordsize="4182,1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" path="m1,1l3614,10007r568,-385l183,1,1,1xe" fillcolor="#024f75 [3204]" stroked="f">
                  <v:path arrowok="t" o:extrusionok="f"/>
                </v:shape>
                <v:shape id="Google Shape;317;p38" o:spid="_x0000_s1042" style="position:absolute;left:19983;top:6559;width:1680;height:1680;visibility:visible;mso-wrap-style:square;v-text-anchor:middle" coordsize="6720,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" path="m3350,1c1503,1,1,1503,1,3370v,1847,1502,3349,3349,3349c5217,6719,6719,5217,6719,3370,6719,1503,5217,1,3350,1xe" fillcolor="#3d3d3c" stroked="f">
                  <v:path arrowok="t" o:extrusionok="f"/>
                </v:shape>
                <v:shape id="Google Shape;318;p38" o:spid="_x0000_s1043" style="position:absolute;left:20795;top:6559;width:868;height:1223;visibility:visible;mso-wrap-style:square;v-text-anchor:middle" coordsize="3472,4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" path="m102,1c61,1,41,21,,21,1827,589,3147,2294,3147,4304v,203,-21,385,-41,588c3329,4426,3471,3918,3471,3370,3471,1503,1949,1,102,1xe" fillcolor="#024f75 [3204]" stroked="f">
                  <v:path arrowok="t" o:extrusionok="f"/>
                </v:shape>
                <v:shape id="Google Shape;319;p38" o:spid="_x0000_s1044" style="position:absolute;left:20571;top:8761;width:1122;height:1249;visibility:visible;mso-wrap-style:square;v-text-anchor:middle" coordsize="4487,4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" path="m995,1l,2031,3471,4994,4486,2254,995,1xe" fillcolor="#3d3d3c" stroked="f">
                  <v:path arrowok="t" o:extrusionok="f"/>
                </v:shape>
                <v:shape id="Google Shape;320;p38" o:spid="_x0000_s1045" style="position:absolute;left:18297;top:9116;width:3207;height:2844;visibility:visible;mso-wrap-style:square;v-text-anchor:middle" coordsize="12827,1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" path="m9078,1v,,-7104,3186,-8160,5967c1,8323,974,11373,2250,11373v220,,448,-90,678,-290c4494,9758,12115,4383,12557,4383v5,,9,1,12,2c12576,4387,12583,4389,12589,4389v237,,-304,-1932,-304,-1932l9078,1xe" fillcolor="#e7e6e6 [3203]" stroked="f">
                  <v:path arrowok="t" o:extrusionok="f"/>
                </v:shape>
                <v:shape id="Google Shape;321;p38" o:spid="_x0000_s1046" style="position:absolute;left:17156;top:8863;width:1437;height:2329;visibility:visible;mso-wrap-style:square;v-text-anchor:middle" coordsize="5745,9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" path="m1624,1l,1016,3512,9317,5744,8018,1624,1xe" fillcolor="#3d3d3c" stroked="f">
                  <v:path arrowok="t" o:extrusionok="f"/>
                </v:shape>
                <v:shape id="Google Shape;322;p38" o:spid="_x0000_s1047" style="position:absolute;left:20455;top:7518;width:1466;height:2030;visibility:visible;mso-wrap-style:square;v-text-anchor:middle" coordsize="5867,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" path="m2213,1l1,1645,447,6395,3938,8120,5867,6395,4628,1401,2213,1xe" fillcolor="#e7e6e6 [3203]" stroked="f">
                  <v:path arrowok="t" o:extrusionok="f"/>
                </v:shape>
                <v:shape id="Google Shape;323;p38" o:spid="_x0000_s1048" style="position:absolute;left:16923;top:5016;width:3968;height:3517;visibility:visible;mso-wrap-style:square;v-text-anchor:middle" coordsize="15874,14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" path="m,l1502,10311r9459,3755l15873,9276,15589,5663,,xe" fillcolor="#e7e6e6 [3203]" stroked="f">
                  <v:path arrowok="t" o:extrusionok="f"/>
                </v:shape>
                <v:shape id="Google Shape;324;p38" o:spid="_x0000_s1049" style="position:absolute;left:16923;top:5016;width:3968;height:2320;visibility:visible;mso-wrap-style:square;v-text-anchor:middle" coordsize="15874,9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" path="m,l305,2091,14594,6780r1279,2496l15589,5663,,xe" fillcolor="#024f75 [3204]" stroked="f">
                  <v:path arrowok="t" o:extrusionok="f"/>
                </v:shape>
                <v:shape id="Google Shape;325;p38" o:spid="_x0000_s1050" style="position:absolute;left:17166;top:6711;width:3035;height:1822;visibility:visible;mso-wrap-style:square;v-text-anchor:middle" coordsize="12139,7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" path="m1,1l528,3532,9987,7287,12139,5319,1,1xe" fillcolor="#c1c1c1" stroked="f">
                  <v:path arrowok="t" o:extrusionok="f"/>
                </v:shape>
                <v:shape id="Google Shape;326;p38" o:spid="_x0000_s1051" style="position:absolute;left:13310;top:5204;width:3699;height:5861;visibility:visible;mso-wrap-style:square;v-text-anchor:middle" coordsize="14798,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" path="m14797,l,13803r3126,9641l7511,21922,14757,10250,14797,xe" fillcolor="#e7e6e6 [3203]" stroked="f">
                  <v:path arrowok="t" o:extrusionok="f"/>
                </v:shape>
                <v:shape id="Google Shape;327;p38" o:spid="_x0000_s1052" style="position:absolute;left:13914;top:6559;width:3085;height:4506;visibility:visible;mso-wrap-style:square;v-text-anchor:middle" coordsize="12342,18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" path="m12342,1l1,15873r710,2152l5096,16503,12342,4831r,-4830xe" fillcolor="#c1c1c1" stroked="f">
                  <v:path arrowok="t" o:extrusionok="f"/>
                </v:shape>
                <v:shape id="Google Shape;328;p38" o:spid="_x0000_s1053" style="position:absolute;left:11975;top:5884;width:2208;height:2609;visibility:visible;mso-wrap-style:square;v-text-anchor:middle" coordsize="8830,10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" path="m2619,l,3552r8282,6881l8830,9804,2619,xe" fillcolor="#3d3d3c" stroked="f">
                  <v:path arrowok="t" o:extrusionok="f"/>
                </v:shape>
                <v:shape id="Google Shape;329;p38" o:spid="_x0000_s1054" style="position:absolute;top:13891;width:9870;height:11672;visibility:visible;mso-wrap-style:square;v-text-anchor:middle" coordsize="39480,46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" path="m23242,1l1,35176,31462,46685,39480,12971,23242,1xe" stroked="f">
                  <v:path arrowok="t" o:extrusionok="f"/>
                </v:shape>
                <v:shape id="Google Shape;330;p38" o:spid="_x0000_s1055" style="position:absolute;left:6267;top:6951;width:9585;height:10102;visibility:visible;mso-wrap-style:square;v-text-anchor:middle" coordsize="38343,4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" path="m20910,v-216,,-409,24,-571,78c18816,606,17071,1275,16665,1742v-772,832,-934,3207,-2253,4892c13092,8339,,24232,,24232r427,3978l14960,40409v,,16583,-5318,19628,-8484c37632,28779,38343,24557,38343,24557l32680,13555,31989,6898,25210,1255c25210,1255,22480,,20910,xe" stroked="f">
                  <v:path arrowok="t" o:extrusionok="f"/>
                </v:shape>
                <v:shape id="Google Shape;331;p38" o:spid="_x0000_s1056" style="position:absolute;left:8875;top:12843;width:6977;height:4007;visibility:visible;mso-wrap-style:square;v-text-anchor:middle" coordsize="27910,1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" path="m2935,1c2147,1,1543,867,1543,867,,10305,6069,15238,6942,16029,11671,14426,21841,10772,24155,8357,27199,5211,27910,989,27910,989l27605,380,20379,3424v,,-4345,-2191,-7390,-2191c12113,1233,11345,1415,10819,1882,9940,2669,8969,2999,8031,2999,6477,2999,5012,2094,4202,867,3769,217,3329,1,2935,1xe" fillcolor="#c1c1c1" stroked="f">
                  <v:path arrowok="t" o:extrusionok="f"/>
                </v:shape>
                <v:shape id="Google Shape;332;p38" o:spid="_x0000_s1057" style="position:absolute;left:7758;top:9938;width:1625;height:1807;visibility:visible;mso-wrap-style:square;v-text-anchor:middle" coordsize="6497,7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" path="m6435,1v,,-406,1664,-2476,4059c1868,6435,1,7227,1,7227v,,3045,-487,4770,-2761c6496,2213,6435,1,6435,1xe" fillcolor="#024f75 [3204]" stroked="f">
                  <v:path arrowok="t" o:extrusionok="f"/>
                </v:shape>
                <v:shape id="Google Shape;333;p38" o:spid="_x0000_s1058" style="position:absolute;left:14096;top:8533;width:330;height:1710;visibility:visible;mso-wrap-style:square;v-text-anchor:middle" coordsize="1320,6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" path="m1,l346,1502,589,6699r731,142l1320,6841,670,569,1,xe" fillcolor="#024f75 [3204]" stroked="f">
                  <v:path arrowok="t" o:extrusionok="f"/>
                </v:shape>
                <v:shape id="Google Shape;334;p38" o:spid="_x0000_s1059" style="position:absolute;left:10306;top:14932;width:4608;height:1918;visibility:visible;mso-wrap-style:square;v-text-anchor:middle" coordsize="18431,7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" path="m18431,1r,c18430,1,14310,2152,9926,3776,5521,5420,,6435,,6435l1218,7673c5947,6070,16117,2416,18431,1xe" fillcolor="#024f75 [3204]" stroked="f">
                  <v:path arrowok="t" o:extrusionok="f"/>
                </v:shape>
                <v:shape id="Google Shape;335;p38" o:spid="_x0000_s1060" style="position:absolute;left:7190;top:9365;width:2071;height:2522;visibility:visible;mso-wrap-style:square;v-text-anchor:middle" coordsize="8282,1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" path="m8282,c5988,2801,2578,6942,1,10088r1217,l8282,1604,8282,xe" fillcolor="#024f75 [3204]" stroked="f">
                  <v:path arrowok="t" o:extrusionok="f"/>
                </v:shape>
                <v:shape id="Google Shape;336;p38" o:spid="_x0000_s1061" style="position:absolute;left:12630;top:12425;width:3222;height:2552;visibility:visible;mso-wrap-style:square;v-text-anchor:middle" coordsize="12890,10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" path="m11509,1l1,9987v,,1570,222,3774,222c5460,10209,7515,10079,9520,9622,12240,6516,12890,2660,12890,2660l11509,1xe" fillcolor="#c1c1c1" stroked="f">
                  <v:path arrowok="t" o:extrusionok="f"/>
                </v:shape>
                <v:shape id="Google Shape;337;p38" o:spid="_x0000_s1062" style="position:absolute;left:12630;top:3271;width:4669;height:5064;visibility:visible;mso-wrap-style:square;v-text-anchor:middle" coordsize="18675,20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" path="m14777,1l12220,224,1,10454r730,4567l6212,20258r1299,l18674,7734r,-2699l14777,1xe" stroked="f">
                  <v:path arrowok="t" o:extrusionok="f"/>
                </v:shape>
                <v:shape id="Google Shape;338;p38" o:spid="_x0000_s1063" style="position:absolute;left:16507;top:921;width:4313;height:3583;visibility:visible;mso-wrap-style:square;v-text-anchor:middle" coordsize="17254,14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" path="m12971,l630,6658,1,8972r3999,4952l6374,14330,16970,7165r284,-2476l15001,568,12971,xe" stroked="f">
                  <v:path arrowok="t" o:extrusionok="f"/>
                </v:shape>
                <v:shape id="Google Shape;339;p38" o:spid="_x0000_s1064" style="position:absolute;left:20455;width:3675;height:2403;visibility:visible;mso-wrap-style:square;v-text-anchor:middle" coordsize="14703,9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" path="m12878,1v-110,,-221,10,-334,32l1807,2104,1,3971,2132,8254,3837,9614,9967,7564v2496,-832,4282,-3024,4607,-5643c14702,879,13874,1,12878,1xe" stroked="f">
                  <v:path arrowok="t" o:extrusionok="f"/>
                </v:shape>
                <v:shape id="Google Shape;340;p38" o:spid="_x0000_s1065" style="position:absolute;left:12188;top:9116;width:6004;height:5542;visibility:visible;mso-wrap-style:square;v-text-anchor:middle" coordsize="24013,22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" path="m19202,1l1,10068,6841,22166v,,16787,-13438,16887,-13438c23728,8728,23729,8728,23729,8729v,1,,2,,2c23741,8731,24013,6942,24013,6942l20440,1r-1238,xe" stroked="f">
                  <v:path arrowok="t" o:extrusionok="f"/>
                </v:shape>
                <v:shape id="Google Shape;341;p38" o:spid="_x0000_s1066" style="position:absolute;left:17562;top:7702;width:3740;height:3241;visibility:visible;mso-wrap-style:square;v-text-anchor:middle" coordsize="14961,1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" path="m10957,1c7302,1,1,4175,1,4175r,1482l3066,12071r1563,893c4629,12964,10332,8803,11916,7098,13479,5413,14960,2084,12362,339,12011,103,11528,1,10957,1xe" stroked="f">
                  <v:path arrowok="t" o:extrusionok="f"/>
                </v:shape>
                <v:shape id="Google Shape;342;p38" o:spid="_x0000_s1067" style="position:absolute;left:13310;top:8416;width:7708;height:6242;visibility:visible;mso-wrap-style:square;v-text-anchor:middle" coordsize="30833,24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" path="m30772,1r,c30163,1198,28965,3086,26976,4527,23850,6780,22389,7511,22389,7511l21678,5664,16401,9317r1461,1279l5846,19385v,,-649,-1644,-1299,-2761c4515,16566,4461,16539,4388,16539v-618,,-2608,1977,-4388,4246l2355,24967v,,16787,-13438,16887,-13438c19242,11529,19243,11529,19243,11530v,1,,2,,2c19255,11532,19527,9743,19527,9743r-61,-101c19730,9540,19973,9419,20176,9277r1462,832c21638,10109,27341,5948,28925,4243,29899,3208,30833,1543,30772,1xe" fillcolor="#c1c1c1" stroked="f">
                  <v:path arrowok="t" o:extrusionok="f"/>
                </v:shape>
                <v:shape id="Google Shape;343;p38" o:spid="_x0000_s1068" style="position:absolute;left:13817;top:11126;width:4334;height:3532;visibility:visible;mso-wrap-style:square;v-text-anchor:middle" coordsize="17335,1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" path="m17334,l,13194r325,934l17213,691,17334,xe" fillcolor="#024f75 [3204]" stroked="f">
                  <v:path arrowok="t" o:extrusionok="f"/>
                </v:shape>
                <v:shape id="Google Shape;344;p38" o:spid="_x0000_s1069" style="position:absolute;left:11234;top:11583;width:3365;height:3364;visibility:visible;mso-wrap-style:square;v-text-anchor:middle" coordsize="13459,1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" path="m6719,c3005,,1,3004,1,6719v,3714,3004,6739,6718,6739c10434,13458,13458,10433,13458,6719,13458,3004,10434,,6719,xe" fillcolor="#3d3d3c" stroked="f">
                  <v:path arrowok="t" o:extrusionok="f"/>
                </v:shape>
                <v:shape id="Google Shape;345;p38" o:spid="_x0000_s1070" style="position:absolute;left:16999;top:9137;width:1746;height:1746;visibility:visible;mso-wrap-style:square;v-text-anchor:middle" coordsize="6984,6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" path="m3492,1c1564,1,1,1564,1,3492v,1928,1563,3491,3491,3491c5420,6983,6983,5420,6983,3492,6983,1564,5420,1,3492,1xe" fillcolor="#3d3d3c" stroked="f">
                  <v:path arrowok="t" o:extrusionok="f"/>
                </v:shape>
                <v:shape id="Google Shape;346;p38" o:spid="_x0000_s1071" style="position:absolute;left:17156;top:9228;width:1497;height:1198;visibility:visible;mso-wrap-style:square;v-text-anchor:middle" coordsize="5988,4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" path="m2862,c1583,,467,772,,1888,548,1015,1522,426,2639,426v1725,,3126,1401,3126,3126c5765,3999,5663,4405,5501,4790v304,-487,487,-1055,487,-1664c5988,1401,4587,,2862,xe" fillcolor="#728ac6" stroked="f">
                  <v:path arrowok="t" o:extrusionok="f"/>
                </v:shape>
                <v:shape id="Google Shape;347;p38" o:spid="_x0000_s1072" style="position:absolute;left:11579;top:11796;width:2797;height:2238;visibility:visible;mso-wrap-style:square;v-text-anchor:middle" coordsize="11185,8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" path="m5360,1c2964,1,894,1462,1,3533,1036,1909,2863,813,4933,813v3207,,5826,2618,5826,5825c10759,7470,10596,8242,10292,8952v568,-893,893,-1969,893,-3106c11185,2619,8587,1,5360,1xe" fillcolor="#024f75 [3204]" stroked="f">
                  <v:path arrowok="t" o:extrusionok="f"/>
                </v:shape>
                <v:shape id="Google Shape;348;p38" o:spid="_x0000_s1073" style="position:absolute;left:9123;top:9938;width:5324;height:6953;visibility:visible;mso-wrap-style:square;v-text-anchor:middle" coordsize="21294,2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" path="m15813,1c7105,1,1,7085,1,15813v,4790,2151,9073,5521,11996c5765,27727,6009,27626,6273,27545,2863,24764,691,20542,691,15813,691,7450,7470,671,15813,671v1948,,3795,365,5480,1035l21253,1604r-82,-669c19507,326,17700,1,15813,1xe" fillcolor="#c1c1c1" stroked="f">
                  <v:path arrowok="t" o:extrusionok="f"/>
                </v:shape>
                <v:shape id="Google Shape;349;p38" o:spid="_x0000_s1074" style="position:absolute;left:5160;top:16155;width:3487;height:7997;visibility:visible;mso-wrap-style:square;v-text-anchor:middle" coordsize="13945,3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" path="m13945,l,31989e" fillcolor="#ededed" stroked="f">
                  <v:path arrowok="t" o:extrusionok="f"/>
                </v:shape>
                <v:shape id="Google Shape;350;p38" o:spid="_x0000_s1075" style="position:absolute;left:13614;top:4098;width:3345;height:3694;visibility:visible;mso-wrap-style:square;v-text-anchor:middle" coordsize="13377,1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" path="m,14777l13376,e" fillcolor="#ededed" stroked="f">
                  <v:path arrowok="t" o:extrusionok="f"/>
                </v:shape>
                <v:shape id="Google Shape;351;p38" o:spid="_x0000_s1076" style="position:absolute;left:17156;top:1850;width:3532;height:2116;visibility:visible;mso-wrap-style:square;v-text-anchor:middle" coordsize="14128,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" path="m,8465l14127,1e" fillcolor="#ededed" stroked="f">
                  <v:path arrowok="t" o:extrusionok="f"/>
                </v:shape>
                <v:shape id="Google Shape;352;p38" o:spid="_x0000_s1077" style="position:absolute;left:20810;top:642;width:3258;height:1213;visibility:visible;mso-wrap-style:square;v-text-anchor:middle" coordsize="13032,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" path="m13031,1l,4243r305,609l12808,772v102,-244,163,-507,223,-771xe" fillcolor="#c1c1c1" stroked="f">
                  <v:path arrowok="t" o:extrusionok="f"/>
                </v:shape>
                <v:shape id="Google Shape;353;p38" o:spid="_x0000_s1078" style="position:absolute;left:6267;top:16540;width:3603;height:9023;visibility:visible;mso-wrap-style:square;v-text-anchor:middle" coordsize="14412,3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" path="m11428,l,33735r6394,2354l14412,2375,11428,xe" fillcolor="#c1c1c1" stroked="f">
                  <v:path arrowok="t" o:extrusionok="f"/>
                </v:shape>
                <v:shape id="Google Shape;354;p38" o:spid="_x0000_s1079" style="position:absolute;left:19308;top:10451;width:3106;height:3248;visibility:visible;mso-wrap-style:square;v-text-anchor:middle" coordsize="12423,12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" path="m11286,1l,12991c3025,11286,12422,2457,12422,2457l11286,1xe" fillcolor="#024f75 [3204]" stroked="f">
                  <v:path arrowok="t" o:extrusionok="f"/>
                </v:shape>
                <v:shape id="Google Shape;355;p38" o:spid="_x0000_s1080" style="position:absolute;left:18501;top:10258;width:2842;height:1702;visibility:visible;mso-wrap-style:square;v-text-anchor:middle" coordsize="11368,6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" path="m11368,1l1,5176v297,952,834,1631,1436,1631c1656,6807,1884,6717,2112,6516,3512,5319,9724,934,11368,1xe" fillcolor="#024f75 [3204]" stroked="f">
                  <v:path arrowok="t" o:extrusionok="f"/>
                </v:shape>
                <v:shape id="Google Shape;356;p38" o:spid="_x0000_s1081" style="position:absolute;left:21008;top:7518;width:913;height:2030;visibility:visible;mso-wrap-style:square;v-text-anchor:middle" coordsize="3655,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" path="m1,1l1625,1747,2741,5684,1726,8120,3655,6395,2416,1401,1,1xe" fillcolor="#024f75 [3204]" stroked="f">
                  <v:path arrowok="t" o:extrusionok="f"/>
                </v:shape>
                <v:shape id="Google Shape;357;p38" o:spid="_x0000_s1082" style="position:absolute;left:17506;top:2093;width:3314;height:2411;visibility:visible;mso-wrap-style:square;v-text-anchor:middle" coordsize="13255,9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" path="m13255,1l1,9236r2374,406l12971,2477,13255,1xe" fillcolor="#c1c1c1" stroked="f">
                  <v:path arrowok="t" o:extrusionok="f"/>
                </v:shape>
                <v:shape id="Google Shape;358;p38" o:spid="_x0000_s1083" style="position:absolute;left:14183;top:4529;width:3116;height:3806;visibility:visible;mso-wrap-style:square;v-text-anchor:middle" coordsize="12464,15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" path="m12463,1l1,15224r1299,l12463,2700r,-2699xe" fillcolor="#c1c1c1" stroked="f">
                  <v:path arrowok="t" o:extrusionok="f"/>
                </v:shape>
                <v:shape id="Google Shape;359;p38" o:spid="_x0000_s1084" style="position:absolute;left:20987;top:1048;width:2939;height:1355;visibility:visible;mso-wrap-style:square;v-text-anchor:middle" coordsize="11754,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" path="m11753,r,c11733,,9784,995,7206,1929,4629,2842,1,4060,1,4060l1706,5420,7836,3370c9561,2802,10941,1563,11753,xe" fillcolor="#c1c1c1" stroked="f">
                  <v:path arrowok="t" o:extrusionok="f"/>
                </v:shape>
                <v:shape id="Google Shape;360;p38" o:spid="_x0000_s1085" style="position:absolute;left:20571;top:10943;width:1843;height:1776;visibility:visible;mso-wrap-style:square;v-text-anchor:middle" coordsize="7369,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" path="m7145,1l,7105c3552,4060,7368,488,7368,488l7145,1xe" fillcolor="#024f75 [3204]" stroked="f">
                  <v:path arrowok="t" o:extrusionok="f"/>
                </v:shape>
                <v:shape id="Google Shape;361;p38" o:spid="_x0000_s1086" style="position:absolute;left:22586;top:10111;width:203;height:695;visibility:visible;mso-wrap-style:square;v-text-anchor:middle" coordsize="813,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" path="m264,1l1,143c346,590,569,1158,569,1767v,365,-81,710,-203,1015c650,2416,812,1950,812,1442,812,894,609,387,264,1xe" fillcolor="#024f75 [3204]" stroked="f">
                  <v:path arrowok="t" o:extrusionok="f"/>
                </v:shape>
                <v:shape id="Google Shape;362;p38" o:spid="_x0000_s1087" style="position:absolute;left:20906;width:3131;height:526;visibility:visible;mso-wrap-style:square;v-text-anchor:middle" coordsize="12524,2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" path="m11066,1v-108,,-218,10,-329,31l,2103r,l12524,824c12214,325,11670,1,11066,1xe" fillcolor="#024f75 [3204]" stroked="f">
                  <v:path arrowok="t" o:extrusionok="f"/>
                </v:shape>
                <v:shape id="Google Shape;363;p38" o:spid="_x0000_s1088" style="position:absolute;left:16507;top:921;width:3750;height:2243;visibility:visible;mso-wrap-style:square;v-text-anchor:middle" coordsize="15001,8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" path="m12971,l630,6658,1,8972,996,7165,12586,1116,15001,568,12971,xe" fillcolor="#024f75 [3204]" stroked="f">
                  <v:path arrowok="t" o:extrusionok="f"/>
                </v:shape>
                <v:shape id="Google Shape;364;p38" o:spid="_x0000_s1089" style="position:absolute;left:12630;top:3271;width:3694;height:3755;visibility:visible;mso-wrap-style:square;v-text-anchor:middle" coordsize="14778,15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" path="m14777,1l12220,224,1,10454r730,4567l1198,10901,12382,1198,14777,1xe" fillcolor="#024f75 [3204]" stroked="f">
                  <v:path arrowok="t" o:extrusionok="f"/>
                </v:shape>
                <v:shape id="Google Shape;365;p38" o:spid="_x0000_s1090" style="position:absolute;left:9438;top:6951;width:3131;height:2643;visibility:visible;mso-wrap-style:square;v-text-anchor:middle" coordsize="12525,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" path="m8238,c8024,,7832,24,7673,78,6130,606,4385,1275,3979,1742,3207,2574,3045,4949,1726,6634,1482,6959,853,7730,,8785r528,1787l1401,8664v,,2679,-2395,2963,-3938c4649,3183,5095,2716,6902,1539,7619,1072,8654,931,9641,931v1497,,2883,324,2883,324c12524,1255,9794,,8238,xe" fillcolor="#024f75 [3204]" stroked="f">
                  <v:path arrowok="t" o:extrusionok="f"/>
                </v:shape>
                <v:shape id="Google Shape;366;p38" o:spid="_x0000_s1091" style="position:absolute;left:7094;top:9045;width:2476;height:2959;visibility:visible;mso-wrap-style:square;v-text-anchor:middle" coordsize="9907,11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" path="m9703,c9520,203,9338,447,9135,691v61,426,101,872,101,1319c9236,6902,5380,10900,569,11144v-203,243,-385,467,-568,690l82,11834v5420,,9824,-4405,9824,-9824c9906,1320,9845,650,9703,xe" fillcolor="#c1c1c1" stroked="f">
                  <v:path arrowok="t" o:extrusionok="f"/>
                </v:shape>
                <v:shape id="Google Shape;367;p38" o:spid="_x0000_s1092" style="position:absolute;left:8880;top:16936;width:990;height:4369;visibility:visible;mso-wrap-style:square;v-text-anchor:middle" coordsize="3959,1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" path="m2984,l1,17476,3959,792,2984,xe" fillcolor="#024f75 [3204]" stroked="f">
                  <v:path arrowok="t" o:extrusionok="f"/>
                </v:shape>
                <v:shape id="Google Shape;368;p38" o:spid="_x0000_s1093" style="position:absolute;left:9763;top:16698;width:594;height:355;visibility:visible;mso-wrap-style:square;v-text-anchor:middle" coordsize="2376,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" path="m975,l,609r975,812l2375,954,975,xe" fillcolor="#024f75 [3204]" stroked="f">
                  <v:path arrowok="t" o:extrusionok="f"/>
                </v:shape>
                <v:shape id="Google Shape;369;p38" o:spid="_x0000_s1094" style="position:absolute;left:10945;top:5803;width:1315;height:1020;visibility:visible;mso-wrap-style:square;v-text-anchor:middle" coordsize="5258,4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" path="m4974,c2497,,468,1746,1,4080,853,2192,2761,873,4974,873r81,l5258,21c5156,,5075,,4974,xe" fillcolor="#024f75 [3204]" stroked="f">
                  <v:path arrowok="t" o:extrusionok="f"/>
                </v:shape>
                <v:shape id="Google Shape;370;p38" o:spid="_x0000_s1095" style="position:absolute;left:6267;top:12120;width:979;height:1883;visibility:visible;mso-wrap-style:square;v-text-anchor:middle" coordsize="3918,7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" path="m2923,1l,3553,427,7531,873,3979,3918,1r-995,xe" fillcolor="#024f75 [3204]" stroked="f">
                  <v:path arrowok="t" o:extrusionok="f"/>
                </v:shape>
                <v:shape id="Google Shape;371;p38" o:spid="_x0000_s1096" style="position:absolute;top:13891;width:6267;height:8795;visibility:visible;mso-wrap-style:square;v-text-anchor:middle" coordsize="25069,3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" path="m23242,1l1,35176,25068,1462,23242,1xe" fillcolor="#024f75 [3204]" stroked="f">
                  <v:path arrowok="t" o:extrusionok="f"/>
                </v:shape>
                <v:shape id="Google Shape;372;p38" o:spid="_x0000_s1097" style="position:absolute;left:17562;top:7702;width:3202;height:1415;visibility:visible;mso-wrap-style:square;v-text-anchor:middle" coordsize="12809,5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" path="m10957,1c7302,1,1,4175,1,4175r,1482c1,5657,407,4621,549,4439,691,4256,4629,2754,7673,1414,9231,719,10538,549,11444,549v866,,1365,155,1365,155c12667,562,12525,460,12362,339,12011,103,11528,1,10957,1xe" fillcolor="#024f75 [3204]" stroked="f">
                  <v:path arrowok="t" o:extrusionok="f"/>
                </v:shape>
                <v:shape id="Google Shape;373;p38" o:spid="_x0000_s1098" style="position:absolute;left:12188;top:9116;width:5166;height:2518;visibility:visible;mso-wrap-style:square;v-text-anchor:middle" coordsize="20664,10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" path="m19202,1l1,10068v5,,10,1,16,1c1774,10069,19080,447,19080,447r1584,l20440,1r-1238,xe" fillcolor="#024f75 [3204]" stroked="f">
                  <v:path arrowok="t" o:extrusionok="f"/>
                </v:shape>
                <v:shape id="Google Shape;374;p38" o:spid="_x0000_s1099" style="position:absolute;left:17973;top:2504;width:2802;height:2000;visibility:visible;mso-wrap-style:square;v-text-anchor:middle" coordsize="11206,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" path="m11205,1r,c11144,21,11104,21,11104,21l1,7917r507,81l11104,833,11205,1xe" fillcolor="#024f75 [3204]" stroked="f">
                  <v:path arrowok="t" o:extrusionok="f"/>
                </v:shape>
                <v:shape id="Google Shape;375;p38" o:spid="_x0000_s1100" style="position:absolute;left:14365;top:4930;width:2934;height:3405;visibility:visible;mso-wrap-style:square;v-text-anchor:middle" coordsize="11733,1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" path="m11712,l,13620r569,l11732,1096,11732,r-20,xe" fillcolor="#024f75 [3204]" stroked="f">
                  <v:path arrowok="t" o:extrusionok="f"/>
                </v:shape>
                <v:shape id="Google Shape;376;p38" o:spid="_x0000_s1101" style="position:absolute;left:21327;top:1332;width:2416;height:1071;visibility:visible;mso-wrap-style:square;v-text-anchor:middle" coordsize="9663,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" path="m9662,r,c9622,20,8445,792,6354,1746,5055,2355,2091,3329,1,3999r345,284l6476,2233c7754,1807,8850,1015,9662,xe" fillcolor="#024f75 [3204]" stroked="f">
                  <v:path arrowok="t" o:extrusionok="f"/>
                </v:shape>
                <v:shape id="Google Shape;377;p38" o:spid="_x0000_s1102" style="position:absolute;left:15725;top:2555;width:838;height:579;visibility:visible;mso-wrap-style:square;v-text-anchor:middle" coordsize="3350,2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" path="m2476,1c1157,1,81,1016,,2315,284,1259,1259,488,2395,488v264,,528,61,772,142l3349,163c3065,62,2781,1,2476,1xe" fillcolor="#024f75 [3204]" stroked="f">
                  <v:path arrowok="t" o:extrusionok="f"/>
                </v:shape>
                <v:shape id="Google Shape;378;p38" o:spid="_x0000_s1103" style="position:absolute;left:19957;top:429;width:838;height:249;visibility:visible;mso-wrap-style:square;v-text-anchor:middle" coordsize="335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" path="m1990,c1178,,467,386,,995,427,670,954,487,1543,487v467,,913,122,1299,345c2984,711,3167,569,3349,406,2964,163,2497,,1990,xe" fillcolor="#024f75 [3204]" stroked="f">
                  <v:path arrowok="t" o:extrusionok="f"/>
                </v:shape>
                <v:shape id="Google Shape;379;p38" o:spid="_x0000_s1104" style="position:absolute;left:18592;top:8710;width:2375;height:2233;visibility:visible;mso-wrap-style:square;v-text-anchor:middle" coordsize="9500,8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" path="m9500,1v,,-1543,2557,-3410,4080c4243,5603,,8627,,8627r508,305c508,8932,6211,4771,7795,3066,8505,2294,9215,1178,9500,21v,,,-20,,-20xe" fillcolor="#024f75 [3204]" stroked="f">
                  <v:path arrowok="t" o:extrusionok="f"/>
                </v:shape>
                <v:shape id="Google Shape;380;p38" o:spid="_x0000_s1105" style="position:absolute;left:19404;top:10010;width:2069;height:1588;visibility:visible;mso-wrap-style:square;v-text-anchor:middle" coordsize="8277,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" path="m8140,c8140,,1056,5014,1,6353,2763,4292,7774,810,8128,810v5,,9,1,12,2c8147,814,8153,815,8159,815v118,,59,-389,-19,-815xe" fillcolor="#024f75 [3204]" stroked="f">
                  <v:path arrowok="t" o:extrusionok="f"/>
                </v:shape>
                <w10:wrap anchorx="page"/>
              </v:group>
            </w:pict>
          </mc:Fallback>
        </mc:AlternateContent>
      </w:r>
      <w:r w:rsidR="00F0363D">
        <w:rPr>
          <w:noProof/>
        </w:rPr>
        <mc:AlternateContent>
          <mc:Choice Requires="wps">
            <w:drawing>
              <wp:anchor distT="0" distB="0" distL="114300" distR="114300" simplePos="0" relativeHeight="251675136" behindDoc="0" locked="0" layoutInCell="1" allowOverlap="1" wp14:anchorId="08E8056F" wp14:editId="7B273BEA">
                <wp:simplePos x="0" y="0"/>
                <wp:positionH relativeFrom="column">
                  <wp:posOffset>2723420</wp:posOffset>
                </wp:positionH>
                <wp:positionV relativeFrom="page">
                  <wp:posOffset>6943090</wp:posOffset>
                </wp:positionV>
                <wp:extent cx="1390650" cy="0"/>
                <wp:effectExtent l="0" t="19050" r="19050" b="19050"/>
                <wp:wrapNone/>
                <wp:docPr id="95" name="Straight Connector 95" descr="text divider"/>
                <wp:cNvGraphicFramePr/>
                <a:graphic xmlns:a="http://schemas.openxmlformats.org/drawingml/2006/main">
                  <a:graphicData uri="http://schemas.microsoft.com/office/word/2010/wordprocessingShape">
                    <wps:wsp>
                      <wps:cNvCnPr/>
                      <wps:spPr>
                        <a:xfrm>
                          <a:off x="0" y="0"/>
                          <a:ext cx="139065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C33D91" id="Straight Connector 95" o:spid="_x0000_s1026" alt="text divider" style="position:absolute;z-index:251675136;visibility:visible;mso-wrap-style:square;mso-wrap-distance-left:9pt;mso-wrap-distance-top:0;mso-wrap-distance-right:9pt;mso-wrap-distance-bottom:0;mso-position-horizontal:absolute;mso-position-horizontal-relative:text;mso-position-vertical:absolute;mso-position-vertical-relative:page" from="214.45pt,546.7pt" to="323.95pt,5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" strokecolor="#082a75 [3215]" strokeweight="3pt">
                <w10:wrap anchory="page"/>
              </v:line>
            </w:pict>
          </mc:Fallback>
        </mc:AlternateContent>
      </w:r>
      <w:r w:rsidR="00EB39CD">
        <w:rPr>
          <w:noProof/>
        </w:rPr>
        <mc:AlternateContent>
          <mc:Choice Requires="wps">
            <w:drawing>
              <wp:anchor distT="0" distB="0" distL="114300" distR="114300" simplePos="0" relativeHeight="251659776" behindDoc="0" locked="0" layoutInCell="1" allowOverlap="1" wp14:anchorId="00D3686D" wp14:editId="5ED612C5">
                <wp:simplePos x="0" y="0"/>
                <wp:positionH relativeFrom="column">
                  <wp:posOffset>4153982</wp:posOffset>
                </wp:positionH>
                <wp:positionV relativeFrom="page">
                  <wp:posOffset>1262380</wp:posOffset>
                </wp:positionV>
                <wp:extent cx="1829029" cy="10886"/>
                <wp:effectExtent l="19050" t="19050" r="19050" b="27305"/>
                <wp:wrapNone/>
                <wp:docPr id="5" name="Straight Connector 5" descr="text divider"/>
                <wp:cNvGraphicFramePr/>
                <a:graphic xmlns:a="http://schemas.openxmlformats.org/drawingml/2006/main">
                  <a:graphicData uri="http://schemas.microsoft.com/office/word/2010/wordprocessingShape">
                    <wps:wsp>
                      <wps:cNvCnPr/>
                      <wps:spPr>
                        <a:xfrm>
                          <a:off x="0" y="0"/>
                          <a:ext cx="1829029" cy="10886"/>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5CCDEB" id="Straight Connector 5" o:spid="_x0000_s1026" alt="text divider"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27.1pt,99.4pt" to="471.1pt,1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" strokecolor="#082a75 [3215]" strokeweight="3pt">
                <w10:wrap anchory="page"/>
              </v:line>
            </w:pict>
          </mc:Fallback>
        </mc:AlternateContent>
      </w:r>
      <w:r w:rsidR="00D077E9">
        <w:rPr>
          <w:noProof/>
        </w:rPr>
        <mc:AlternateContent>
          <mc:Choice Requires="wps">
            <w:drawing>
              <wp:anchor distT="0" distB="0" distL="114300" distR="114300" simplePos="0" relativeHeight="251649536" behindDoc="1" locked="0" layoutInCell="1" allowOverlap="1" wp14:anchorId="03287331" wp14:editId="38D488B4">
                <wp:simplePos x="0" y="0"/>
                <wp:positionH relativeFrom="page">
                  <wp:align>right</wp:align>
                </wp:positionH>
                <wp:positionV relativeFrom="page">
                  <wp:posOffset>6667500</wp:posOffset>
                </wp:positionV>
                <wp:extent cx="7785100" cy="3568700"/>
                <wp:effectExtent l="0" t="0" r="6350" b="0"/>
                <wp:wrapNone/>
                <wp:docPr id="2" name="Rectangle 2" descr="colored rectangle"/>
                <wp:cNvGraphicFramePr/>
                <a:graphic xmlns:a="http://schemas.openxmlformats.org/drawingml/2006/main">
                  <a:graphicData uri="http://schemas.microsoft.com/office/word/2010/wordprocessingShape">
                    <wps:wsp>
                      <wps:cNvSpPr/>
                      <wps:spPr>
                        <a:xfrm>
                          <a:off x="0" y="0"/>
                          <a:ext cx="7785100" cy="35687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CDEEA" id="Rectangle 2" o:spid="_x0000_s1026" alt="colored rectangle" style="position:absolute;margin-left:561.8pt;margin-top:525pt;width:613pt;height:281pt;z-index:-25166694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" fillcolor="#34aba2 [3206]" stroked="f" strokeweight="2pt">
                <w10:wrap anchorx="page" anchory="page"/>
              </v:rect>
            </w:pict>
          </mc:Fallback>
        </mc:AlternateContent>
      </w:r>
      <w:r w:rsidR="00D077E9">
        <w:br w:type="page"/>
      </w:r>
    </w:p>
    <w:sdt>
      <w:sdtPr>
        <w:rPr>
          <w:rFonts w:asciiTheme="minorHAnsi" w:eastAsiaTheme="minorEastAsia" w:hAnsiTheme="minorHAnsi" w:cstheme="minorBidi"/>
          <w:b/>
          <w:color w:val="082A75" w:themeColor="text2"/>
          <w:sz w:val="28"/>
          <w:szCs w:val="22"/>
        </w:rPr>
        <w:id w:val="487651725"/>
        <w:docPartObj>
          <w:docPartGallery w:val="Table of Contents"/>
          <w:docPartUnique/>
        </w:docPartObj>
      </w:sdtPr>
      <w:sdtContent>
        <w:p w14:paraId="6F6D9628" w14:textId="77777777" w:rsidR="000A72A8" w:rsidRPr="000E5C77" w:rsidRDefault="000A72A8" w:rsidP="00B7046C">
          <w:pPr>
            <w:pStyle w:val="TOCHeading"/>
            <w:jc w:val="center"/>
            <w:rPr>
              <w:b/>
              <w:bCs/>
            </w:rPr>
          </w:pPr>
          <w:r w:rsidRPr="000E5C77">
            <w:rPr>
              <w:b/>
              <w:bCs/>
            </w:rPr>
            <w:t>Table of Contents</w:t>
          </w:r>
        </w:p>
        <w:p w14:paraId="2A5C63C6" w14:textId="6C562DA5" w:rsidR="003440F5" w:rsidRDefault="5EBA6776">
          <w:pPr>
            <w:pStyle w:val="TOC1"/>
            <w:tabs>
              <w:tab w:val="left" w:pos="560"/>
              <w:tab w:val="right" w:leader="dot" w:pos="9926"/>
            </w:tabs>
            <w:rPr>
              <w:b w:val="0"/>
              <w:noProof/>
              <w:color w:val="auto"/>
              <w:kern w:val="2"/>
              <w:sz w:val="22"/>
              <w:lang w:val="en-AE" w:eastAsia="en-AE"/>
              <w14:ligatures w14:val="standardContextual"/>
            </w:rPr>
          </w:pPr>
          <w:r>
            <w:fldChar w:fldCharType="begin"/>
          </w:r>
          <w:r w:rsidR="000A72A8">
            <w:instrText>TOC \o "1-3" \h \z \u</w:instrText>
          </w:r>
          <w:r>
            <w:fldChar w:fldCharType="separate"/>
          </w:r>
          <w:hyperlink w:anchor="_Toc139574666" w:history="1">
            <w:r w:rsidR="003440F5" w:rsidRPr="005F58E5">
              <w:rPr>
                <w:rStyle w:val="Hyperlink"/>
                <w:noProof/>
              </w:rPr>
              <w:t>1.</w:t>
            </w:r>
            <w:r w:rsidR="003440F5">
              <w:rPr>
                <w:b w:val="0"/>
                <w:noProof/>
                <w:color w:val="auto"/>
                <w:kern w:val="2"/>
                <w:sz w:val="22"/>
                <w:lang w:val="en-AE" w:eastAsia="en-AE"/>
                <w14:ligatures w14:val="standardContextual"/>
              </w:rPr>
              <w:tab/>
            </w:r>
            <w:r w:rsidR="003440F5" w:rsidRPr="005F58E5">
              <w:rPr>
                <w:rStyle w:val="Hyperlink"/>
                <w:noProof/>
              </w:rPr>
              <w:t>Quality of Executive Brief</w:t>
            </w:r>
            <w:r w:rsidR="003440F5">
              <w:rPr>
                <w:noProof/>
                <w:webHidden/>
              </w:rPr>
              <w:tab/>
            </w:r>
            <w:r w:rsidR="003440F5">
              <w:rPr>
                <w:noProof/>
                <w:webHidden/>
              </w:rPr>
              <w:fldChar w:fldCharType="begin"/>
            </w:r>
            <w:r w:rsidR="003440F5">
              <w:rPr>
                <w:noProof/>
                <w:webHidden/>
              </w:rPr>
              <w:instrText xml:space="preserve"> PAGEREF _Toc139574666 \h </w:instrText>
            </w:r>
            <w:r w:rsidR="003440F5">
              <w:rPr>
                <w:noProof/>
                <w:webHidden/>
              </w:rPr>
            </w:r>
            <w:r w:rsidR="003440F5">
              <w:rPr>
                <w:noProof/>
                <w:webHidden/>
              </w:rPr>
              <w:fldChar w:fldCharType="separate"/>
            </w:r>
            <w:r w:rsidR="003440F5">
              <w:rPr>
                <w:noProof/>
                <w:webHidden/>
              </w:rPr>
              <w:t>4</w:t>
            </w:r>
            <w:r w:rsidR="003440F5">
              <w:rPr>
                <w:noProof/>
                <w:webHidden/>
              </w:rPr>
              <w:fldChar w:fldCharType="end"/>
            </w:r>
          </w:hyperlink>
        </w:p>
        <w:p w14:paraId="356C6398" w14:textId="498C81B2" w:rsidR="003440F5" w:rsidRDefault="00D55286">
          <w:pPr>
            <w:pStyle w:val="TOC1"/>
            <w:tabs>
              <w:tab w:val="left" w:pos="560"/>
              <w:tab w:val="right" w:leader="dot" w:pos="9926"/>
            </w:tabs>
            <w:rPr>
              <w:b w:val="0"/>
              <w:noProof/>
              <w:color w:val="auto"/>
              <w:kern w:val="2"/>
              <w:sz w:val="22"/>
              <w:lang w:val="en-AE" w:eastAsia="en-AE"/>
              <w14:ligatures w14:val="standardContextual"/>
            </w:rPr>
          </w:pPr>
          <w:hyperlink w:anchor="_Toc139574667" w:history="1">
            <w:r w:rsidR="003440F5" w:rsidRPr="005F58E5">
              <w:rPr>
                <w:rStyle w:val="Hyperlink"/>
                <w:noProof/>
              </w:rPr>
              <w:t>2.</w:t>
            </w:r>
            <w:r w:rsidR="003440F5">
              <w:rPr>
                <w:b w:val="0"/>
                <w:noProof/>
                <w:color w:val="auto"/>
                <w:kern w:val="2"/>
                <w:sz w:val="22"/>
                <w:lang w:val="en-AE" w:eastAsia="en-AE"/>
                <w14:ligatures w14:val="standardContextual"/>
              </w:rPr>
              <w:tab/>
            </w:r>
            <w:r w:rsidR="003440F5" w:rsidRPr="005F58E5">
              <w:rPr>
                <w:rStyle w:val="Hyperlink"/>
                <w:noProof/>
              </w:rPr>
              <w:t>Project Details</w:t>
            </w:r>
            <w:r w:rsidR="003440F5">
              <w:rPr>
                <w:noProof/>
                <w:webHidden/>
              </w:rPr>
              <w:tab/>
            </w:r>
            <w:r w:rsidR="003440F5">
              <w:rPr>
                <w:noProof/>
                <w:webHidden/>
              </w:rPr>
              <w:fldChar w:fldCharType="begin"/>
            </w:r>
            <w:r w:rsidR="003440F5">
              <w:rPr>
                <w:noProof/>
                <w:webHidden/>
              </w:rPr>
              <w:instrText xml:space="preserve"> PAGEREF _Toc139574667 \h </w:instrText>
            </w:r>
            <w:r w:rsidR="003440F5">
              <w:rPr>
                <w:noProof/>
                <w:webHidden/>
              </w:rPr>
            </w:r>
            <w:r w:rsidR="003440F5">
              <w:rPr>
                <w:noProof/>
                <w:webHidden/>
              </w:rPr>
              <w:fldChar w:fldCharType="separate"/>
            </w:r>
            <w:r w:rsidR="003440F5">
              <w:rPr>
                <w:noProof/>
                <w:webHidden/>
              </w:rPr>
              <w:t>4</w:t>
            </w:r>
            <w:r w:rsidR="003440F5">
              <w:rPr>
                <w:noProof/>
                <w:webHidden/>
              </w:rPr>
              <w:fldChar w:fldCharType="end"/>
            </w:r>
          </w:hyperlink>
        </w:p>
        <w:p w14:paraId="1A358EB2" w14:textId="15328163" w:rsidR="003440F5" w:rsidRDefault="00D55286">
          <w:pPr>
            <w:pStyle w:val="TOC2"/>
            <w:tabs>
              <w:tab w:val="left" w:pos="880"/>
              <w:tab w:val="right" w:leader="dot" w:pos="9926"/>
            </w:tabs>
            <w:rPr>
              <w:b w:val="0"/>
              <w:noProof/>
              <w:color w:val="auto"/>
              <w:kern w:val="2"/>
              <w:sz w:val="22"/>
              <w:lang w:val="en-AE" w:eastAsia="en-AE"/>
              <w14:ligatures w14:val="standardContextual"/>
            </w:rPr>
          </w:pPr>
          <w:hyperlink w:anchor="_Toc139574668" w:history="1">
            <w:r w:rsidR="003440F5" w:rsidRPr="005F58E5">
              <w:rPr>
                <w:rStyle w:val="Hyperlink"/>
                <w:noProof/>
              </w:rPr>
              <w:t>2.1</w:t>
            </w:r>
            <w:r w:rsidR="003440F5">
              <w:rPr>
                <w:b w:val="0"/>
                <w:noProof/>
                <w:color w:val="auto"/>
                <w:kern w:val="2"/>
                <w:sz w:val="22"/>
                <w:lang w:val="en-AE" w:eastAsia="en-AE"/>
                <w14:ligatures w14:val="standardContextual"/>
              </w:rPr>
              <w:tab/>
            </w:r>
            <w:r w:rsidR="003440F5" w:rsidRPr="005F58E5">
              <w:rPr>
                <w:rStyle w:val="Hyperlink"/>
                <w:noProof/>
              </w:rPr>
              <w:t>Definition</w:t>
            </w:r>
            <w:r w:rsidR="003440F5">
              <w:rPr>
                <w:noProof/>
                <w:webHidden/>
              </w:rPr>
              <w:tab/>
            </w:r>
            <w:r w:rsidR="003440F5">
              <w:rPr>
                <w:noProof/>
                <w:webHidden/>
              </w:rPr>
              <w:fldChar w:fldCharType="begin"/>
            </w:r>
            <w:r w:rsidR="003440F5">
              <w:rPr>
                <w:noProof/>
                <w:webHidden/>
              </w:rPr>
              <w:instrText xml:space="preserve"> PAGEREF _Toc139574668 \h </w:instrText>
            </w:r>
            <w:r w:rsidR="003440F5">
              <w:rPr>
                <w:noProof/>
                <w:webHidden/>
              </w:rPr>
            </w:r>
            <w:r w:rsidR="003440F5">
              <w:rPr>
                <w:noProof/>
                <w:webHidden/>
              </w:rPr>
              <w:fldChar w:fldCharType="separate"/>
            </w:r>
            <w:r w:rsidR="003440F5">
              <w:rPr>
                <w:noProof/>
                <w:webHidden/>
              </w:rPr>
              <w:t>4</w:t>
            </w:r>
            <w:r w:rsidR="003440F5">
              <w:rPr>
                <w:noProof/>
                <w:webHidden/>
              </w:rPr>
              <w:fldChar w:fldCharType="end"/>
            </w:r>
          </w:hyperlink>
        </w:p>
        <w:p w14:paraId="13AFF94A" w14:textId="4CD677A7" w:rsidR="003440F5" w:rsidRDefault="00D55286">
          <w:pPr>
            <w:pStyle w:val="TOC2"/>
            <w:tabs>
              <w:tab w:val="left" w:pos="880"/>
              <w:tab w:val="right" w:leader="dot" w:pos="9926"/>
            </w:tabs>
            <w:rPr>
              <w:b w:val="0"/>
              <w:noProof/>
              <w:color w:val="auto"/>
              <w:kern w:val="2"/>
              <w:sz w:val="22"/>
              <w:lang w:val="en-AE" w:eastAsia="en-AE"/>
              <w14:ligatures w14:val="standardContextual"/>
            </w:rPr>
          </w:pPr>
          <w:hyperlink w:anchor="_Toc139574669" w:history="1">
            <w:r w:rsidR="003440F5" w:rsidRPr="005F58E5">
              <w:rPr>
                <w:rStyle w:val="Hyperlink"/>
                <w:noProof/>
              </w:rPr>
              <w:t>2.2</w:t>
            </w:r>
            <w:r w:rsidR="003440F5">
              <w:rPr>
                <w:b w:val="0"/>
                <w:noProof/>
                <w:color w:val="auto"/>
                <w:kern w:val="2"/>
                <w:sz w:val="22"/>
                <w:lang w:val="en-AE" w:eastAsia="en-AE"/>
                <w14:ligatures w14:val="standardContextual"/>
              </w:rPr>
              <w:tab/>
            </w:r>
            <w:r w:rsidR="003440F5" w:rsidRPr="005F58E5">
              <w:rPr>
                <w:rStyle w:val="Hyperlink"/>
                <w:noProof/>
              </w:rPr>
              <w:t>Objectives</w:t>
            </w:r>
            <w:r w:rsidR="003440F5">
              <w:rPr>
                <w:noProof/>
                <w:webHidden/>
              </w:rPr>
              <w:tab/>
            </w:r>
            <w:r w:rsidR="003440F5">
              <w:rPr>
                <w:noProof/>
                <w:webHidden/>
              </w:rPr>
              <w:fldChar w:fldCharType="begin"/>
            </w:r>
            <w:r w:rsidR="003440F5">
              <w:rPr>
                <w:noProof/>
                <w:webHidden/>
              </w:rPr>
              <w:instrText xml:space="preserve"> PAGEREF _Toc139574669 \h </w:instrText>
            </w:r>
            <w:r w:rsidR="003440F5">
              <w:rPr>
                <w:noProof/>
                <w:webHidden/>
              </w:rPr>
            </w:r>
            <w:r w:rsidR="003440F5">
              <w:rPr>
                <w:noProof/>
                <w:webHidden/>
              </w:rPr>
              <w:fldChar w:fldCharType="separate"/>
            </w:r>
            <w:r w:rsidR="003440F5">
              <w:rPr>
                <w:noProof/>
                <w:webHidden/>
              </w:rPr>
              <w:t>4</w:t>
            </w:r>
            <w:r w:rsidR="003440F5">
              <w:rPr>
                <w:noProof/>
                <w:webHidden/>
              </w:rPr>
              <w:fldChar w:fldCharType="end"/>
            </w:r>
          </w:hyperlink>
        </w:p>
        <w:p w14:paraId="60FB4F51" w14:textId="7361BE23" w:rsidR="003440F5" w:rsidRDefault="00D55286">
          <w:pPr>
            <w:pStyle w:val="TOC2"/>
            <w:tabs>
              <w:tab w:val="left" w:pos="880"/>
              <w:tab w:val="right" w:leader="dot" w:pos="9926"/>
            </w:tabs>
            <w:rPr>
              <w:b w:val="0"/>
              <w:noProof/>
              <w:color w:val="auto"/>
              <w:kern w:val="2"/>
              <w:sz w:val="22"/>
              <w:lang w:val="en-AE" w:eastAsia="en-AE"/>
              <w14:ligatures w14:val="standardContextual"/>
            </w:rPr>
          </w:pPr>
          <w:hyperlink w:anchor="_Toc139574670" w:history="1">
            <w:r w:rsidR="003440F5" w:rsidRPr="005F58E5">
              <w:rPr>
                <w:rStyle w:val="Hyperlink"/>
                <w:noProof/>
              </w:rPr>
              <w:t>2.3</w:t>
            </w:r>
            <w:r w:rsidR="003440F5">
              <w:rPr>
                <w:b w:val="0"/>
                <w:noProof/>
                <w:color w:val="auto"/>
                <w:kern w:val="2"/>
                <w:sz w:val="22"/>
                <w:lang w:val="en-AE" w:eastAsia="en-AE"/>
                <w14:ligatures w14:val="standardContextual"/>
              </w:rPr>
              <w:tab/>
            </w:r>
            <w:r w:rsidR="003440F5" w:rsidRPr="005F58E5">
              <w:rPr>
                <w:rStyle w:val="Hyperlink"/>
                <w:noProof/>
              </w:rPr>
              <w:t>Deliverables</w:t>
            </w:r>
            <w:r w:rsidR="003440F5">
              <w:rPr>
                <w:noProof/>
                <w:webHidden/>
              </w:rPr>
              <w:tab/>
            </w:r>
            <w:r w:rsidR="003440F5">
              <w:rPr>
                <w:noProof/>
                <w:webHidden/>
              </w:rPr>
              <w:fldChar w:fldCharType="begin"/>
            </w:r>
            <w:r w:rsidR="003440F5">
              <w:rPr>
                <w:noProof/>
                <w:webHidden/>
              </w:rPr>
              <w:instrText xml:space="preserve"> PAGEREF _Toc139574670 \h </w:instrText>
            </w:r>
            <w:r w:rsidR="003440F5">
              <w:rPr>
                <w:noProof/>
                <w:webHidden/>
              </w:rPr>
            </w:r>
            <w:r w:rsidR="003440F5">
              <w:rPr>
                <w:noProof/>
                <w:webHidden/>
              </w:rPr>
              <w:fldChar w:fldCharType="separate"/>
            </w:r>
            <w:r w:rsidR="003440F5">
              <w:rPr>
                <w:noProof/>
                <w:webHidden/>
              </w:rPr>
              <w:t>4</w:t>
            </w:r>
            <w:r w:rsidR="003440F5">
              <w:rPr>
                <w:noProof/>
                <w:webHidden/>
              </w:rPr>
              <w:fldChar w:fldCharType="end"/>
            </w:r>
          </w:hyperlink>
        </w:p>
        <w:p w14:paraId="241EC28D" w14:textId="3D8F9247" w:rsidR="003440F5" w:rsidRDefault="00D55286">
          <w:pPr>
            <w:pStyle w:val="TOC1"/>
            <w:tabs>
              <w:tab w:val="left" w:pos="560"/>
              <w:tab w:val="right" w:leader="dot" w:pos="9926"/>
            </w:tabs>
            <w:rPr>
              <w:b w:val="0"/>
              <w:noProof/>
              <w:color w:val="auto"/>
              <w:kern w:val="2"/>
              <w:sz w:val="22"/>
              <w:lang w:val="en-AE" w:eastAsia="en-AE"/>
              <w14:ligatures w14:val="standardContextual"/>
            </w:rPr>
          </w:pPr>
          <w:hyperlink w:anchor="_Toc139574671" w:history="1">
            <w:r w:rsidR="003440F5" w:rsidRPr="005F58E5">
              <w:rPr>
                <w:rStyle w:val="Hyperlink"/>
                <w:noProof/>
              </w:rPr>
              <w:t>3.</w:t>
            </w:r>
            <w:r w:rsidR="003440F5">
              <w:rPr>
                <w:b w:val="0"/>
                <w:noProof/>
                <w:color w:val="auto"/>
                <w:kern w:val="2"/>
                <w:sz w:val="22"/>
                <w:lang w:val="en-AE" w:eastAsia="en-AE"/>
                <w14:ligatures w14:val="standardContextual"/>
              </w:rPr>
              <w:tab/>
            </w:r>
            <w:r w:rsidR="003440F5" w:rsidRPr="005F58E5">
              <w:rPr>
                <w:rStyle w:val="Hyperlink"/>
                <w:noProof/>
              </w:rPr>
              <w:t>Design Details</w:t>
            </w:r>
            <w:r w:rsidR="003440F5">
              <w:rPr>
                <w:noProof/>
                <w:webHidden/>
              </w:rPr>
              <w:tab/>
            </w:r>
            <w:r w:rsidR="003440F5">
              <w:rPr>
                <w:noProof/>
                <w:webHidden/>
              </w:rPr>
              <w:fldChar w:fldCharType="begin"/>
            </w:r>
            <w:r w:rsidR="003440F5">
              <w:rPr>
                <w:noProof/>
                <w:webHidden/>
              </w:rPr>
              <w:instrText xml:space="preserve"> PAGEREF _Toc139574671 \h </w:instrText>
            </w:r>
            <w:r w:rsidR="003440F5">
              <w:rPr>
                <w:noProof/>
                <w:webHidden/>
              </w:rPr>
            </w:r>
            <w:r w:rsidR="003440F5">
              <w:rPr>
                <w:noProof/>
                <w:webHidden/>
              </w:rPr>
              <w:fldChar w:fldCharType="separate"/>
            </w:r>
            <w:r w:rsidR="003440F5">
              <w:rPr>
                <w:noProof/>
                <w:webHidden/>
              </w:rPr>
              <w:t>5</w:t>
            </w:r>
            <w:r w:rsidR="003440F5">
              <w:rPr>
                <w:noProof/>
                <w:webHidden/>
              </w:rPr>
              <w:fldChar w:fldCharType="end"/>
            </w:r>
          </w:hyperlink>
        </w:p>
        <w:p w14:paraId="4B1A52D2" w14:textId="6F809978" w:rsidR="003440F5" w:rsidRDefault="00D55286">
          <w:pPr>
            <w:pStyle w:val="TOC2"/>
            <w:tabs>
              <w:tab w:val="left" w:pos="880"/>
              <w:tab w:val="right" w:leader="dot" w:pos="9926"/>
            </w:tabs>
            <w:rPr>
              <w:b w:val="0"/>
              <w:noProof/>
              <w:color w:val="auto"/>
              <w:kern w:val="2"/>
              <w:sz w:val="22"/>
              <w:lang w:val="en-AE" w:eastAsia="en-AE"/>
              <w14:ligatures w14:val="standardContextual"/>
            </w:rPr>
          </w:pPr>
          <w:hyperlink w:anchor="_Toc139574672" w:history="1">
            <w:r w:rsidR="003440F5" w:rsidRPr="005F58E5">
              <w:rPr>
                <w:rStyle w:val="Hyperlink"/>
                <w:noProof/>
              </w:rPr>
              <w:t>3.1</w:t>
            </w:r>
            <w:r w:rsidR="003440F5">
              <w:rPr>
                <w:b w:val="0"/>
                <w:noProof/>
                <w:color w:val="auto"/>
                <w:kern w:val="2"/>
                <w:sz w:val="22"/>
                <w:lang w:val="en-AE" w:eastAsia="en-AE"/>
                <w14:ligatures w14:val="standardContextual"/>
              </w:rPr>
              <w:tab/>
            </w:r>
            <w:r w:rsidR="003440F5" w:rsidRPr="005F58E5">
              <w:rPr>
                <w:rStyle w:val="Hyperlink"/>
                <w:noProof/>
              </w:rPr>
              <w:t>Hardware</w:t>
            </w:r>
            <w:r w:rsidR="003440F5">
              <w:rPr>
                <w:noProof/>
                <w:webHidden/>
              </w:rPr>
              <w:tab/>
            </w:r>
            <w:r w:rsidR="003440F5">
              <w:rPr>
                <w:noProof/>
                <w:webHidden/>
              </w:rPr>
              <w:fldChar w:fldCharType="begin"/>
            </w:r>
            <w:r w:rsidR="003440F5">
              <w:rPr>
                <w:noProof/>
                <w:webHidden/>
              </w:rPr>
              <w:instrText xml:space="preserve"> PAGEREF _Toc139574672 \h </w:instrText>
            </w:r>
            <w:r w:rsidR="003440F5">
              <w:rPr>
                <w:noProof/>
                <w:webHidden/>
              </w:rPr>
            </w:r>
            <w:r w:rsidR="003440F5">
              <w:rPr>
                <w:noProof/>
                <w:webHidden/>
              </w:rPr>
              <w:fldChar w:fldCharType="separate"/>
            </w:r>
            <w:r w:rsidR="003440F5">
              <w:rPr>
                <w:noProof/>
                <w:webHidden/>
              </w:rPr>
              <w:t>5</w:t>
            </w:r>
            <w:r w:rsidR="003440F5">
              <w:rPr>
                <w:noProof/>
                <w:webHidden/>
              </w:rPr>
              <w:fldChar w:fldCharType="end"/>
            </w:r>
          </w:hyperlink>
        </w:p>
        <w:p w14:paraId="4BE81396" w14:textId="503A09C1" w:rsidR="003440F5" w:rsidRDefault="00D55286">
          <w:pPr>
            <w:pStyle w:val="TOC2"/>
            <w:tabs>
              <w:tab w:val="left" w:pos="880"/>
              <w:tab w:val="right" w:leader="dot" w:pos="9926"/>
            </w:tabs>
            <w:rPr>
              <w:b w:val="0"/>
              <w:noProof/>
              <w:color w:val="auto"/>
              <w:kern w:val="2"/>
              <w:sz w:val="22"/>
              <w:lang w:val="en-AE" w:eastAsia="en-AE"/>
              <w14:ligatures w14:val="standardContextual"/>
            </w:rPr>
          </w:pPr>
          <w:hyperlink w:anchor="_Toc139574673" w:history="1">
            <w:r w:rsidR="003440F5" w:rsidRPr="005F58E5">
              <w:rPr>
                <w:rStyle w:val="Hyperlink"/>
                <w:noProof/>
              </w:rPr>
              <w:t>3.2</w:t>
            </w:r>
            <w:r w:rsidR="003440F5">
              <w:rPr>
                <w:b w:val="0"/>
                <w:noProof/>
                <w:color w:val="auto"/>
                <w:kern w:val="2"/>
                <w:sz w:val="22"/>
                <w:lang w:val="en-AE" w:eastAsia="en-AE"/>
                <w14:ligatures w14:val="standardContextual"/>
              </w:rPr>
              <w:tab/>
            </w:r>
            <w:r w:rsidR="003440F5" w:rsidRPr="005F58E5">
              <w:rPr>
                <w:rStyle w:val="Hyperlink"/>
                <w:noProof/>
              </w:rPr>
              <w:t>Software</w:t>
            </w:r>
            <w:r w:rsidR="003440F5">
              <w:rPr>
                <w:noProof/>
                <w:webHidden/>
              </w:rPr>
              <w:tab/>
            </w:r>
            <w:r w:rsidR="003440F5">
              <w:rPr>
                <w:noProof/>
                <w:webHidden/>
              </w:rPr>
              <w:fldChar w:fldCharType="begin"/>
            </w:r>
            <w:r w:rsidR="003440F5">
              <w:rPr>
                <w:noProof/>
                <w:webHidden/>
              </w:rPr>
              <w:instrText xml:space="preserve"> PAGEREF _Toc139574673 \h </w:instrText>
            </w:r>
            <w:r w:rsidR="003440F5">
              <w:rPr>
                <w:noProof/>
                <w:webHidden/>
              </w:rPr>
            </w:r>
            <w:r w:rsidR="003440F5">
              <w:rPr>
                <w:noProof/>
                <w:webHidden/>
              </w:rPr>
              <w:fldChar w:fldCharType="separate"/>
            </w:r>
            <w:r w:rsidR="003440F5">
              <w:rPr>
                <w:noProof/>
                <w:webHidden/>
              </w:rPr>
              <w:t>10</w:t>
            </w:r>
            <w:r w:rsidR="003440F5">
              <w:rPr>
                <w:noProof/>
                <w:webHidden/>
              </w:rPr>
              <w:fldChar w:fldCharType="end"/>
            </w:r>
          </w:hyperlink>
        </w:p>
        <w:p w14:paraId="21443E68" w14:textId="6FC0CA5E" w:rsidR="003440F5" w:rsidRDefault="00D55286">
          <w:pPr>
            <w:pStyle w:val="TOC1"/>
            <w:tabs>
              <w:tab w:val="left" w:pos="560"/>
              <w:tab w:val="right" w:leader="dot" w:pos="9926"/>
            </w:tabs>
            <w:rPr>
              <w:b w:val="0"/>
              <w:noProof/>
              <w:color w:val="auto"/>
              <w:kern w:val="2"/>
              <w:sz w:val="22"/>
              <w:lang w:val="en-AE" w:eastAsia="en-AE"/>
              <w14:ligatures w14:val="standardContextual"/>
            </w:rPr>
          </w:pPr>
          <w:hyperlink w:anchor="_Toc139574674" w:history="1">
            <w:r w:rsidR="003440F5" w:rsidRPr="005F58E5">
              <w:rPr>
                <w:rStyle w:val="Hyperlink"/>
                <w:noProof/>
              </w:rPr>
              <w:t>4.</w:t>
            </w:r>
            <w:r w:rsidR="003440F5">
              <w:rPr>
                <w:b w:val="0"/>
                <w:noProof/>
                <w:color w:val="auto"/>
                <w:kern w:val="2"/>
                <w:sz w:val="22"/>
                <w:lang w:val="en-AE" w:eastAsia="en-AE"/>
                <w14:ligatures w14:val="standardContextual"/>
              </w:rPr>
              <w:tab/>
            </w:r>
            <w:r w:rsidR="003440F5" w:rsidRPr="005F58E5">
              <w:rPr>
                <w:rStyle w:val="Hyperlink"/>
                <w:noProof/>
              </w:rPr>
              <w:t>Design Iterations</w:t>
            </w:r>
            <w:r w:rsidR="003440F5">
              <w:rPr>
                <w:noProof/>
                <w:webHidden/>
              </w:rPr>
              <w:tab/>
            </w:r>
            <w:r w:rsidR="003440F5">
              <w:rPr>
                <w:noProof/>
                <w:webHidden/>
              </w:rPr>
              <w:fldChar w:fldCharType="begin"/>
            </w:r>
            <w:r w:rsidR="003440F5">
              <w:rPr>
                <w:noProof/>
                <w:webHidden/>
              </w:rPr>
              <w:instrText xml:space="preserve"> PAGEREF _Toc139574674 \h </w:instrText>
            </w:r>
            <w:r w:rsidR="003440F5">
              <w:rPr>
                <w:noProof/>
                <w:webHidden/>
              </w:rPr>
            </w:r>
            <w:r w:rsidR="003440F5">
              <w:rPr>
                <w:noProof/>
                <w:webHidden/>
              </w:rPr>
              <w:fldChar w:fldCharType="separate"/>
            </w:r>
            <w:r w:rsidR="003440F5">
              <w:rPr>
                <w:noProof/>
                <w:webHidden/>
              </w:rPr>
              <w:t>10</w:t>
            </w:r>
            <w:r w:rsidR="003440F5">
              <w:rPr>
                <w:noProof/>
                <w:webHidden/>
              </w:rPr>
              <w:fldChar w:fldCharType="end"/>
            </w:r>
          </w:hyperlink>
        </w:p>
        <w:p w14:paraId="521AD83F" w14:textId="2E1247C3" w:rsidR="003440F5" w:rsidRDefault="00D55286">
          <w:pPr>
            <w:pStyle w:val="TOC2"/>
            <w:tabs>
              <w:tab w:val="left" w:pos="880"/>
              <w:tab w:val="right" w:leader="dot" w:pos="9926"/>
            </w:tabs>
            <w:rPr>
              <w:b w:val="0"/>
              <w:noProof/>
              <w:color w:val="auto"/>
              <w:kern w:val="2"/>
              <w:sz w:val="22"/>
              <w:lang w:val="en-AE" w:eastAsia="en-AE"/>
              <w14:ligatures w14:val="standardContextual"/>
            </w:rPr>
          </w:pPr>
          <w:hyperlink w:anchor="_Toc139574675" w:history="1">
            <w:r w:rsidR="003440F5" w:rsidRPr="005F58E5">
              <w:rPr>
                <w:rStyle w:val="Hyperlink"/>
                <w:noProof/>
              </w:rPr>
              <w:t>4.1</w:t>
            </w:r>
            <w:r w:rsidR="003440F5">
              <w:rPr>
                <w:b w:val="0"/>
                <w:noProof/>
                <w:color w:val="auto"/>
                <w:kern w:val="2"/>
                <w:sz w:val="22"/>
                <w:lang w:val="en-AE" w:eastAsia="en-AE"/>
                <w14:ligatures w14:val="standardContextual"/>
              </w:rPr>
              <w:tab/>
            </w:r>
            <w:r w:rsidR="003440F5" w:rsidRPr="005F58E5">
              <w:rPr>
                <w:rStyle w:val="Hyperlink"/>
                <w:noProof/>
              </w:rPr>
              <w:t>Objectives/ Goals</w:t>
            </w:r>
            <w:r w:rsidR="003440F5">
              <w:rPr>
                <w:noProof/>
                <w:webHidden/>
              </w:rPr>
              <w:tab/>
            </w:r>
            <w:r w:rsidR="003440F5">
              <w:rPr>
                <w:noProof/>
                <w:webHidden/>
              </w:rPr>
              <w:fldChar w:fldCharType="begin"/>
            </w:r>
            <w:r w:rsidR="003440F5">
              <w:rPr>
                <w:noProof/>
                <w:webHidden/>
              </w:rPr>
              <w:instrText xml:space="preserve"> PAGEREF _Toc139574675 \h </w:instrText>
            </w:r>
            <w:r w:rsidR="003440F5">
              <w:rPr>
                <w:noProof/>
                <w:webHidden/>
              </w:rPr>
            </w:r>
            <w:r w:rsidR="003440F5">
              <w:rPr>
                <w:noProof/>
                <w:webHidden/>
              </w:rPr>
              <w:fldChar w:fldCharType="separate"/>
            </w:r>
            <w:r w:rsidR="003440F5">
              <w:rPr>
                <w:noProof/>
                <w:webHidden/>
              </w:rPr>
              <w:t>11</w:t>
            </w:r>
            <w:r w:rsidR="003440F5">
              <w:rPr>
                <w:noProof/>
                <w:webHidden/>
              </w:rPr>
              <w:fldChar w:fldCharType="end"/>
            </w:r>
          </w:hyperlink>
        </w:p>
        <w:p w14:paraId="6AE6D921" w14:textId="59DA6FE6" w:rsidR="003440F5" w:rsidRDefault="00D55286">
          <w:pPr>
            <w:pStyle w:val="TOC2"/>
            <w:tabs>
              <w:tab w:val="left" w:pos="880"/>
              <w:tab w:val="right" w:leader="dot" w:pos="9926"/>
            </w:tabs>
            <w:rPr>
              <w:b w:val="0"/>
              <w:noProof/>
              <w:color w:val="auto"/>
              <w:kern w:val="2"/>
              <w:sz w:val="22"/>
              <w:lang w:val="en-AE" w:eastAsia="en-AE"/>
              <w14:ligatures w14:val="standardContextual"/>
            </w:rPr>
          </w:pPr>
          <w:hyperlink w:anchor="_Toc139574676" w:history="1">
            <w:r w:rsidR="003440F5" w:rsidRPr="005F58E5">
              <w:rPr>
                <w:rStyle w:val="Hyperlink"/>
                <w:noProof/>
              </w:rPr>
              <w:t>4.2</w:t>
            </w:r>
            <w:r w:rsidR="003440F5">
              <w:rPr>
                <w:b w:val="0"/>
                <w:noProof/>
                <w:color w:val="auto"/>
                <w:kern w:val="2"/>
                <w:sz w:val="22"/>
                <w:lang w:val="en-AE" w:eastAsia="en-AE"/>
                <w14:ligatures w14:val="standardContextual"/>
              </w:rPr>
              <w:tab/>
            </w:r>
            <w:r w:rsidR="003440F5" w:rsidRPr="005F58E5">
              <w:rPr>
                <w:rStyle w:val="Hyperlink"/>
                <w:noProof/>
              </w:rPr>
              <w:t>Methodology</w:t>
            </w:r>
            <w:r w:rsidR="003440F5">
              <w:rPr>
                <w:noProof/>
                <w:webHidden/>
              </w:rPr>
              <w:tab/>
            </w:r>
            <w:r w:rsidR="003440F5">
              <w:rPr>
                <w:noProof/>
                <w:webHidden/>
              </w:rPr>
              <w:fldChar w:fldCharType="begin"/>
            </w:r>
            <w:r w:rsidR="003440F5">
              <w:rPr>
                <w:noProof/>
                <w:webHidden/>
              </w:rPr>
              <w:instrText xml:space="preserve"> PAGEREF _Toc139574676 \h </w:instrText>
            </w:r>
            <w:r w:rsidR="003440F5">
              <w:rPr>
                <w:noProof/>
                <w:webHidden/>
              </w:rPr>
            </w:r>
            <w:r w:rsidR="003440F5">
              <w:rPr>
                <w:noProof/>
                <w:webHidden/>
              </w:rPr>
              <w:fldChar w:fldCharType="separate"/>
            </w:r>
            <w:r w:rsidR="003440F5">
              <w:rPr>
                <w:noProof/>
                <w:webHidden/>
              </w:rPr>
              <w:t>12</w:t>
            </w:r>
            <w:r w:rsidR="003440F5">
              <w:rPr>
                <w:noProof/>
                <w:webHidden/>
              </w:rPr>
              <w:fldChar w:fldCharType="end"/>
            </w:r>
          </w:hyperlink>
        </w:p>
        <w:p w14:paraId="3524A493" w14:textId="668AF129" w:rsidR="003440F5" w:rsidRDefault="00D55286">
          <w:pPr>
            <w:pStyle w:val="TOC2"/>
            <w:tabs>
              <w:tab w:val="left" w:pos="880"/>
              <w:tab w:val="right" w:leader="dot" w:pos="9926"/>
            </w:tabs>
            <w:rPr>
              <w:b w:val="0"/>
              <w:noProof/>
              <w:color w:val="auto"/>
              <w:kern w:val="2"/>
              <w:sz w:val="22"/>
              <w:lang w:val="en-AE" w:eastAsia="en-AE"/>
              <w14:ligatures w14:val="standardContextual"/>
            </w:rPr>
          </w:pPr>
          <w:hyperlink w:anchor="_Toc139574677" w:history="1">
            <w:r w:rsidR="003440F5" w:rsidRPr="005F58E5">
              <w:rPr>
                <w:rStyle w:val="Hyperlink"/>
                <w:noProof/>
              </w:rPr>
              <w:t>4.3</w:t>
            </w:r>
            <w:r w:rsidR="003440F5">
              <w:rPr>
                <w:b w:val="0"/>
                <w:noProof/>
                <w:color w:val="auto"/>
                <w:kern w:val="2"/>
                <w:sz w:val="22"/>
                <w:lang w:val="en-AE" w:eastAsia="en-AE"/>
                <w14:ligatures w14:val="standardContextual"/>
              </w:rPr>
              <w:tab/>
            </w:r>
            <w:r w:rsidR="003440F5" w:rsidRPr="005F58E5">
              <w:rPr>
                <w:rStyle w:val="Hyperlink"/>
                <w:noProof/>
              </w:rPr>
              <w:t>Roles and Actions taken</w:t>
            </w:r>
            <w:r w:rsidR="003440F5">
              <w:rPr>
                <w:noProof/>
                <w:webHidden/>
              </w:rPr>
              <w:tab/>
            </w:r>
            <w:r w:rsidR="003440F5">
              <w:rPr>
                <w:noProof/>
                <w:webHidden/>
              </w:rPr>
              <w:fldChar w:fldCharType="begin"/>
            </w:r>
            <w:r w:rsidR="003440F5">
              <w:rPr>
                <w:noProof/>
                <w:webHidden/>
              </w:rPr>
              <w:instrText xml:space="preserve"> PAGEREF _Toc139574677 \h </w:instrText>
            </w:r>
            <w:r w:rsidR="003440F5">
              <w:rPr>
                <w:noProof/>
                <w:webHidden/>
              </w:rPr>
            </w:r>
            <w:r w:rsidR="003440F5">
              <w:rPr>
                <w:noProof/>
                <w:webHidden/>
              </w:rPr>
              <w:fldChar w:fldCharType="separate"/>
            </w:r>
            <w:r w:rsidR="003440F5">
              <w:rPr>
                <w:noProof/>
                <w:webHidden/>
              </w:rPr>
              <w:t>13</w:t>
            </w:r>
            <w:r w:rsidR="003440F5">
              <w:rPr>
                <w:noProof/>
                <w:webHidden/>
              </w:rPr>
              <w:fldChar w:fldCharType="end"/>
            </w:r>
          </w:hyperlink>
        </w:p>
        <w:p w14:paraId="59CA704B" w14:textId="3913B283" w:rsidR="003440F5" w:rsidRDefault="00D55286">
          <w:pPr>
            <w:pStyle w:val="TOC2"/>
            <w:tabs>
              <w:tab w:val="left" w:pos="880"/>
              <w:tab w:val="right" w:leader="dot" w:pos="9926"/>
            </w:tabs>
            <w:rPr>
              <w:b w:val="0"/>
              <w:noProof/>
              <w:color w:val="auto"/>
              <w:kern w:val="2"/>
              <w:sz w:val="22"/>
              <w:lang w:val="en-AE" w:eastAsia="en-AE"/>
              <w14:ligatures w14:val="standardContextual"/>
            </w:rPr>
          </w:pPr>
          <w:hyperlink w:anchor="_Toc139574678" w:history="1">
            <w:r w:rsidR="003440F5" w:rsidRPr="005F58E5">
              <w:rPr>
                <w:rStyle w:val="Hyperlink"/>
                <w:noProof/>
              </w:rPr>
              <w:t>4.4</w:t>
            </w:r>
            <w:r w:rsidR="003440F5">
              <w:rPr>
                <w:b w:val="0"/>
                <w:noProof/>
                <w:color w:val="auto"/>
                <w:kern w:val="2"/>
                <w:sz w:val="22"/>
                <w:lang w:val="en-AE" w:eastAsia="en-AE"/>
                <w14:ligatures w14:val="standardContextual"/>
              </w:rPr>
              <w:tab/>
            </w:r>
            <w:r w:rsidR="003440F5" w:rsidRPr="005F58E5">
              <w:rPr>
                <w:rStyle w:val="Hyperlink"/>
                <w:noProof/>
              </w:rPr>
              <w:t>Challenges</w:t>
            </w:r>
            <w:r w:rsidR="003440F5">
              <w:rPr>
                <w:noProof/>
                <w:webHidden/>
              </w:rPr>
              <w:tab/>
            </w:r>
            <w:r w:rsidR="003440F5">
              <w:rPr>
                <w:noProof/>
                <w:webHidden/>
              </w:rPr>
              <w:fldChar w:fldCharType="begin"/>
            </w:r>
            <w:r w:rsidR="003440F5">
              <w:rPr>
                <w:noProof/>
                <w:webHidden/>
              </w:rPr>
              <w:instrText xml:space="preserve"> PAGEREF _Toc139574678 \h </w:instrText>
            </w:r>
            <w:r w:rsidR="003440F5">
              <w:rPr>
                <w:noProof/>
                <w:webHidden/>
              </w:rPr>
            </w:r>
            <w:r w:rsidR="003440F5">
              <w:rPr>
                <w:noProof/>
                <w:webHidden/>
              </w:rPr>
              <w:fldChar w:fldCharType="separate"/>
            </w:r>
            <w:r w:rsidR="003440F5">
              <w:rPr>
                <w:noProof/>
                <w:webHidden/>
              </w:rPr>
              <w:t>14</w:t>
            </w:r>
            <w:r w:rsidR="003440F5">
              <w:rPr>
                <w:noProof/>
                <w:webHidden/>
              </w:rPr>
              <w:fldChar w:fldCharType="end"/>
            </w:r>
          </w:hyperlink>
        </w:p>
        <w:p w14:paraId="4642E5BB" w14:textId="53B55F3B" w:rsidR="003440F5" w:rsidRDefault="00D55286">
          <w:pPr>
            <w:pStyle w:val="TOC2"/>
            <w:tabs>
              <w:tab w:val="left" w:pos="880"/>
              <w:tab w:val="right" w:leader="dot" w:pos="9926"/>
            </w:tabs>
            <w:rPr>
              <w:b w:val="0"/>
              <w:noProof/>
              <w:color w:val="auto"/>
              <w:kern w:val="2"/>
              <w:sz w:val="22"/>
              <w:lang w:val="en-AE" w:eastAsia="en-AE"/>
              <w14:ligatures w14:val="standardContextual"/>
            </w:rPr>
          </w:pPr>
          <w:hyperlink w:anchor="_Toc139574679" w:history="1">
            <w:r w:rsidR="003440F5" w:rsidRPr="005F58E5">
              <w:rPr>
                <w:rStyle w:val="Hyperlink"/>
                <w:noProof/>
              </w:rPr>
              <w:t>4.5</w:t>
            </w:r>
            <w:r w:rsidR="003440F5">
              <w:rPr>
                <w:b w:val="0"/>
                <w:noProof/>
                <w:color w:val="auto"/>
                <w:kern w:val="2"/>
                <w:sz w:val="22"/>
                <w:lang w:val="en-AE" w:eastAsia="en-AE"/>
                <w14:ligatures w14:val="standardContextual"/>
              </w:rPr>
              <w:tab/>
            </w:r>
            <w:r w:rsidR="003440F5" w:rsidRPr="005F58E5">
              <w:rPr>
                <w:rStyle w:val="Hyperlink"/>
                <w:noProof/>
              </w:rPr>
              <w:t>Outcomes</w:t>
            </w:r>
            <w:r w:rsidR="003440F5">
              <w:rPr>
                <w:noProof/>
                <w:webHidden/>
              </w:rPr>
              <w:tab/>
            </w:r>
            <w:r w:rsidR="003440F5">
              <w:rPr>
                <w:noProof/>
                <w:webHidden/>
              </w:rPr>
              <w:fldChar w:fldCharType="begin"/>
            </w:r>
            <w:r w:rsidR="003440F5">
              <w:rPr>
                <w:noProof/>
                <w:webHidden/>
              </w:rPr>
              <w:instrText xml:space="preserve"> PAGEREF _Toc139574679 \h </w:instrText>
            </w:r>
            <w:r w:rsidR="003440F5">
              <w:rPr>
                <w:noProof/>
                <w:webHidden/>
              </w:rPr>
            </w:r>
            <w:r w:rsidR="003440F5">
              <w:rPr>
                <w:noProof/>
                <w:webHidden/>
              </w:rPr>
              <w:fldChar w:fldCharType="separate"/>
            </w:r>
            <w:r w:rsidR="003440F5">
              <w:rPr>
                <w:noProof/>
                <w:webHidden/>
              </w:rPr>
              <w:t>15</w:t>
            </w:r>
            <w:r w:rsidR="003440F5">
              <w:rPr>
                <w:noProof/>
                <w:webHidden/>
              </w:rPr>
              <w:fldChar w:fldCharType="end"/>
            </w:r>
          </w:hyperlink>
        </w:p>
        <w:p w14:paraId="0F7413C6" w14:textId="5CEC7DDB" w:rsidR="003440F5" w:rsidRDefault="00D55286">
          <w:pPr>
            <w:pStyle w:val="TOC2"/>
            <w:tabs>
              <w:tab w:val="left" w:pos="880"/>
              <w:tab w:val="right" w:leader="dot" w:pos="9926"/>
            </w:tabs>
            <w:rPr>
              <w:b w:val="0"/>
              <w:noProof/>
              <w:color w:val="auto"/>
              <w:kern w:val="2"/>
              <w:sz w:val="22"/>
              <w:lang w:val="en-AE" w:eastAsia="en-AE"/>
              <w14:ligatures w14:val="standardContextual"/>
            </w:rPr>
          </w:pPr>
          <w:hyperlink w:anchor="_Toc139574680" w:history="1">
            <w:r w:rsidR="003440F5" w:rsidRPr="005F58E5">
              <w:rPr>
                <w:rStyle w:val="Hyperlink"/>
                <w:noProof/>
              </w:rPr>
              <w:t>4.6</w:t>
            </w:r>
            <w:r w:rsidR="003440F5">
              <w:rPr>
                <w:b w:val="0"/>
                <w:noProof/>
                <w:color w:val="auto"/>
                <w:kern w:val="2"/>
                <w:sz w:val="22"/>
                <w:lang w:val="en-AE" w:eastAsia="en-AE"/>
                <w14:ligatures w14:val="standardContextual"/>
              </w:rPr>
              <w:tab/>
            </w:r>
            <w:r w:rsidR="003440F5" w:rsidRPr="005F58E5">
              <w:rPr>
                <w:rStyle w:val="Hyperlink"/>
                <w:noProof/>
              </w:rPr>
              <w:t>Critical discussion</w:t>
            </w:r>
            <w:r w:rsidR="003440F5">
              <w:rPr>
                <w:noProof/>
                <w:webHidden/>
              </w:rPr>
              <w:tab/>
            </w:r>
            <w:r w:rsidR="003440F5">
              <w:rPr>
                <w:noProof/>
                <w:webHidden/>
              </w:rPr>
              <w:fldChar w:fldCharType="begin"/>
            </w:r>
            <w:r w:rsidR="003440F5">
              <w:rPr>
                <w:noProof/>
                <w:webHidden/>
              </w:rPr>
              <w:instrText xml:space="preserve"> PAGEREF _Toc139574680 \h </w:instrText>
            </w:r>
            <w:r w:rsidR="003440F5">
              <w:rPr>
                <w:noProof/>
                <w:webHidden/>
              </w:rPr>
            </w:r>
            <w:r w:rsidR="003440F5">
              <w:rPr>
                <w:noProof/>
                <w:webHidden/>
              </w:rPr>
              <w:fldChar w:fldCharType="separate"/>
            </w:r>
            <w:r w:rsidR="003440F5">
              <w:rPr>
                <w:noProof/>
                <w:webHidden/>
              </w:rPr>
              <w:t>16</w:t>
            </w:r>
            <w:r w:rsidR="003440F5">
              <w:rPr>
                <w:noProof/>
                <w:webHidden/>
              </w:rPr>
              <w:fldChar w:fldCharType="end"/>
            </w:r>
          </w:hyperlink>
        </w:p>
        <w:p w14:paraId="7327486D" w14:textId="30F09107" w:rsidR="003440F5" w:rsidRDefault="00D55286">
          <w:pPr>
            <w:pStyle w:val="TOC3"/>
            <w:tabs>
              <w:tab w:val="left" w:pos="1540"/>
              <w:tab w:val="right" w:leader="dot" w:pos="9926"/>
            </w:tabs>
            <w:rPr>
              <w:b w:val="0"/>
              <w:noProof/>
              <w:color w:val="auto"/>
              <w:kern w:val="2"/>
              <w:sz w:val="22"/>
              <w:lang w:val="en-AE" w:eastAsia="en-AE"/>
              <w14:ligatures w14:val="standardContextual"/>
            </w:rPr>
          </w:pPr>
          <w:hyperlink w:anchor="_Toc139574681" w:history="1">
            <w:r w:rsidR="003440F5" w:rsidRPr="005F58E5">
              <w:rPr>
                <w:rStyle w:val="Hyperlink"/>
                <w:noProof/>
                <w:lang w:val="en-GB"/>
              </w:rPr>
              <w:t>4.6.1</w:t>
            </w:r>
            <w:r w:rsidR="003440F5">
              <w:rPr>
                <w:b w:val="0"/>
                <w:noProof/>
                <w:color w:val="auto"/>
                <w:kern w:val="2"/>
                <w:sz w:val="22"/>
                <w:lang w:val="en-AE" w:eastAsia="en-AE"/>
                <w14:ligatures w14:val="standardContextual"/>
              </w:rPr>
              <w:tab/>
            </w:r>
            <w:r w:rsidR="003440F5" w:rsidRPr="005F58E5">
              <w:rPr>
                <w:rStyle w:val="Hyperlink"/>
                <w:noProof/>
                <w:lang w:val="en-GB"/>
              </w:rPr>
              <w:t>Strengths</w:t>
            </w:r>
            <w:r w:rsidR="003440F5">
              <w:rPr>
                <w:noProof/>
                <w:webHidden/>
              </w:rPr>
              <w:tab/>
            </w:r>
            <w:r w:rsidR="003440F5">
              <w:rPr>
                <w:noProof/>
                <w:webHidden/>
              </w:rPr>
              <w:fldChar w:fldCharType="begin"/>
            </w:r>
            <w:r w:rsidR="003440F5">
              <w:rPr>
                <w:noProof/>
                <w:webHidden/>
              </w:rPr>
              <w:instrText xml:space="preserve"> PAGEREF _Toc139574681 \h </w:instrText>
            </w:r>
            <w:r w:rsidR="003440F5">
              <w:rPr>
                <w:noProof/>
                <w:webHidden/>
              </w:rPr>
            </w:r>
            <w:r w:rsidR="003440F5">
              <w:rPr>
                <w:noProof/>
                <w:webHidden/>
              </w:rPr>
              <w:fldChar w:fldCharType="separate"/>
            </w:r>
            <w:r w:rsidR="003440F5">
              <w:rPr>
                <w:noProof/>
                <w:webHidden/>
              </w:rPr>
              <w:t>16</w:t>
            </w:r>
            <w:r w:rsidR="003440F5">
              <w:rPr>
                <w:noProof/>
                <w:webHidden/>
              </w:rPr>
              <w:fldChar w:fldCharType="end"/>
            </w:r>
          </w:hyperlink>
        </w:p>
        <w:p w14:paraId="451271F6" w14:textId="63E4E384" w:rsidR="003440F5" w:rsidRDefault="00D55286">
          <w:pPr>
            <w:pStyle w:val="TOC3"/>
            <w:tabs>
              <w:tab w:val="left" w:pos="1540"/>
              <w:tab w:val="right" w:leader="dot" w:pos="9926"/>
            </w:tabs>
            <w:rPr>
              <w:b w:val="0"/>
              <w:noProof/>
              <w:color w:val="auto"/>
              <w:kern w:val="2"/>
              <w:sz w:val="22"/>
              <w:lang w:val="en-AE" w:eastAsia="en-AE"/>
              <w14:ligatures w14:val="standardContextual"/>
            </w:rPr>
          </w:pPr>
          <w:hyperlink w:anchor="_Toc139574682" w:history="1">
            <w:r w:rsidR="003440F5" w:rsidRPr="005F58E5">
              <w:rPr>
                <w:rStyle w:val="Hyperlink"/>
                <w:noProof/>
                <w:lang w:val="en-GB"/>
              </w:rPr>
              <w:t>4.6.2</w:t>
            </w:r>
            <w:r w:rsidR="003440F5">
              <w:rPr>
                <w:b w:val="0"/>
                <w:noProof/>
                <w:color w:val="auto"/>
                <w:kern w:val="2"/>
                <w:sz w:val="22"/>
                <w:lang w:val="en-AE" w:eastAsia="en-AE"/>
                <w14:ligatures w14:val="standardContextual"/>
              </w:rPr>
              <w:tab/>
            </w:r>
            <w:r w:rsidR="003440F5" w:rsidRPr="005F58E5">
              <w:rPr>
                <w:rStyle w:val="Hyperlink"/>
                <w:noProof/>
                <w:lang w:val="en-GB"/>
              </w:rPr>
              <w:t>Weaknesses</w:t>
            </w:r>
            <w:r w:rsidR="003440F5">
              <w:rPr>
                <w:noProof/>
                <w:webHidden/>
              </w:rPr>
              <w:tab/>
            </w:r>
            <w:r w:rsidR="003440F5">
              <w:rPr>
                <w:noProof/>
                <w:webHidden/>
              </w:rPr>
              <w:fldChar w:fldCharType="begin"/>
            </w:r>
            <w:r w:rsidR="003440F5">
              <w:rPr>
                <w:noProof/>
                <w:webHidden/>
              </w:rPr>
              <w:instrText xml:space="preserve"> PAGEREF _Toc139574682 \h </w:instrText>
            </w:r>
            <w:r w:rsidR="003440F5">
              <w:rPr>
                <w:noProof/>
                <w:webHidden/>
              </w:rPr>
            </w:r>
            <w:r w:rsidR="003440F5">
              <w:rPr>
                <w:noProof/>
                <w:webHidden/>
              </w:rPr>
              <w:fldChar w:fldCharType="separate"/>
            </w:r>
            <w:r w:rsidR="003440F5">
              <w:rPr>
                <w:noProof/>
                <w:webHidden/>
              </w:rPr>
              <w:t>16</w:t>
            </w:r>
            <w:r w:rsidR="003440F5">
              <w:rPr>
                <w:noProof/>
                <w:webHidden/>
              </w:rPr>
              <w:fldChar w:fldCharType="end"/>
            </w:r>
          </w:hyperlink>
        </w:p>
        <w:p w14:paraId="6FAAC7A6" w14:textId="4D05ADBB" w:rsidR="003440F5" w:rsidRDefault="00D55286">
          <w:pPr>
            <w:pStyle w:val="TOC3"/>
            <w:tabs>
              <w:tab w:val="left" w:pos="1540"/>
              <w:tab w:val="right" w:leader="dot" w:pos="9926"/>
            </w:tabs>
            <w:rPr>
              <w:b w:val="0"/>
              <w:noProof/>
              <w:color w:val="auto"/>
              <w:kern w:val="2"/>
              <w:sz w:val="22"/>
              <w:lang w:val="en-AE" w:eastAsia="en-AE"/>
              <w14:ligatures w14:val="standardContextual"/>
            </w:rPr>
          </w:pPr>
          <w:hyperlink w:anchor="_Toc139574683" w:history="1">
            <w:r w:rsidR="003440F5" w:rsidRPr="005F58E5">
              <w:rPr>
                <w:rStyle w:val="Hyperlink"/>
                <w:noProof/>
                <w:lang w:val="en-GB"/>
              </w:rPr>
              <w:t>4.6.3</w:t>
            </w:r>
            <w:r w:rsidR="003440F5">
              <w:rPr>
                <w:b w:val="0"/>
                <w:noProof/>
                <w:color w:val="auto"/>
                <w:kern w:val="2"/>
                <w:sz w:val="22"/>
                <w:lang w:val="en-AE" w:eastAsia="en-AE"/>
                <w14:ligatures w14:val="standardContextual"/>
              </w:rPr>
              <w:tab/>
            </w:r>
            <w:r w:rsidR="003440F5" w:rsidRPr="005F58E5">
              <w:rPr>
                <w:rStyle w:val="Hyperlink"/>
                <w:noProof/>
                <w:lang w:val="en-GB"/>
              </w:rPr>
              <w:t>Additional Considerations</w:t>
            </w:r>
            <w:r w:rsidR="003440F5">
              <w:rPr>
                <w:noProof/>
                <w:webHidden/>
              </w:rPr>
              <w:tab/>
            </w:r>
            <w:r w:rsidR="003440F5">
              <w:rPr>
                <w:noProof/>
                <w:webHidden/>
              </w:rPr>
              <w:fldChar w:fldCharType="begin"/>
            </w:r>
            <w:r w:rsidR="003440F5">
              <w:rPr>
                <w:noProof/>
                <w:webHidden/>
              </w:rPr>
              <w:instrText xml:space="preserve"> PAGEREF _Toc139574683 \h </w:instrText>
            </w:r>
            <w:r w:rsidR="003440F5">
              <w:rPr>
                <w:noProof/>
                <w:webHidden/>
              </w:rPr>
            </w:r>
            <w:r w:rsidR="003440F5">
              <w:rPr>
                <w:noProof/>
                <w:webHidden/>
              </w:rPr>
              <w:fldChar w:fldCharType="separate"/>
            </w:r>
            <w:r w:rsidR="003440F5">
              <w:rPr>
                <w:noProof/>
                <w:webHidden/>
              </w:rPr>
              <w:t>17</w:t>
            </w:r>
            <w:r w:rsidR="003440F5">
              <w:rPr>
                <w:noProof/>
                <w:webHidden/>
              </w:rPr>
              <w:fldChar w:fldCharType="end"/>
            </w:r>
          </w:hyperlink>
        </w:p>
        <w:p w14:paraId="05BA30FB" w14:textId="12BEA5B5" w:rsidR="003440F5" w:rsidRDefault="00D55286">
          <w:pPr>
            <w:pStyle w:val="TOC1"/>
            <w:tabs>
              <w:tab w:val="left" w:pos="560"/>
              <w:tab w:val="right" w:leader="dot" w:pos="9926"/>
            </w:tabs>
            <w:rPr>
              <w:b w:val="0"/>
              <w:noProof/>
              <w:color w:val="auto"/>
              <w:kern w:val="2"/>
              <w:sz w:val="22"/>
              <w:lang w:val="en-AE" w:eastAsia="en-AE"/>
              <w14:ligatures w14:val="standardContextual"/>
            </w:rPr>
          </w:pPr>
          <w:hyperlink w:anchor="_Toc139574684" w:history="1">
            <w:r w:rsidR="003440F5" w:rsidRPr="005F58E5">
              <w:rPr>
                <w:rStyle w:val="Hyperlink"/>
                <w:noProof/>
              </w:rPr>
              <w:t>5.</w:t>
            </w:r>
            <w:r w:rsidR="003440F5">
              <w:rPr>
                <w:b w:val="0"/>
                <w:noProof/>
                <w:color w:val="auto"/>
                <w:kern w:val="2"/>
                <w:sz w:val="22"/>
                <w:lang w:val="en-AE" w:eastAsia="en-AE"/>
                <w14:ligatures w14:val="standardContextual"/>
              </w:rPr>
              <w:tab/>
            </w:r>
            <w:r w:rsidR="003440F5" w:rsidRPr="005F58E5">
              <w:rPr>
                <w:rStyle w:val="Hyperlink"/>
                <w:noProof/>
              </w:rPr>
              <w:t>Testing Procedure</w:t>
            </w:r>
            <w:r w:rsidR="003440F5">
              <w:rPr>
                <w:noProof/>
                <w:webHidden/>
              </w:rPr>
              <w:tab/>
            </w:r>
            <w:r w:rsidR="003440F5">
              <w:rPr>
                <w:noProof/>
                <w:webHidden/>
              </w:rPr>
              <w:fldChar w:fldCharType="begin"/>
            </w:r>
            <w:r w:rsidR="003440F5">
              <w:rPr>
                <w:noProof/>
                <w:webHidden/>
              </w:rPr>
              <w:instrText xml:space="preserve"> PAGEREF _Toc139574684 \h </w:instrText>
            </w:r>
            <w:r w:rsidR="003440F5">
              <w:rPr>
                <w:noProof/>
                <w:webHidden/>
              </w:rPr>
            </w:r>
            <w:r w:rsidR="003440F5">
              <w:rPr>
                <w:noProof/>
                <w:webHidden/>
              </w:rPr>
              <w:fldChar w:fldCharType="separate"/>
            </w:r>
            <w:r w:rsidR="003440F5">
              <w:rPr>
                <w:noProof/>
                <w:webHidden/>
              </w:rPr>
              <w:t>18</w:t>
            </w:r>
            <w:r w:rsidR="003440F5">
              <w:rPr>
                <w:noProof/>
                <w:webHidden/>
              </w:rPr>
              <w:fldChar w:fldCharType="end"/>
            </w:r>
          </w:hyperlink>
        </w:p>
        <w:p w14:paraId="52F5C275" w14:textId="61928577" w:rsidR="003440F5" w:rsidRDefault="00D55286">
          <w:pPr>
            <w:pStyle w:val="TOC2"/>
            <w:tabs>
              <w:tab w:val="left" w:pos="880"/>
              <w:tab w:val="right" w:leader="dot" w:pos="9926"/>
            </w:tabs>
            <w:rPr>
              <w:b w:val="0"/>
              <w:noProof/>
              <w:color w:val="auto"/>
              <w:kern w:val="2"/>
              <w:sz w:val="22"/>
              <w:lang w:val="en-AE" w:eastAsia="en-AE"/>
              <w14:ligatures w14:val="standardContextual"/>
            </w:rPr>
          </w:pPr>
          <w:hyperlink w:anchor="_Toc139574685" w:history="1">
            <w:r w:rsidR="003440F5" w:rsidRPr="005F58E5">
              <w:rPr>
                <w:rStyle w:val="Hyperlink"/>
                <w:noProof/>
              </w:rPr>
              <w:t>5.1</w:t>
            </w:r>
            <w:r w:rsidR="003440F5">
              <w:rPr>
                <w:b w:val="0"/>
                <w:noProof/>
                <w:color w:val="auto"/>
                <w:kern w:val="2"/>
                <w:sz w:val="22"/>
                <w:lang w:val="en-AE" w:eastAsia="en-AE"/>
                <w14:ligatures w14:val="standardContextual"/>
              </w:rPr>
              <w:tab/>
            </w:r>
            <w:r w:rsidR="003440F5" w:rsidRPr="005F58E5">
              <w:rPr>
                <w:rStyle w:val="Hyperlink"/>
                <w:noProof/>
              </w:rPr>
              <w:t>Testing of Individual Components:</w:t>
            </w:r>
            <w:r w:rsidR="003440F5">
              <w:rPr>
                <w:noProof/>
                <w:webHidden/>
              </w:rPr>
              <w:tab/>
            </w:r>
            <w:r w:rsidR="003440F5">
              <w:rPr>
                <w:noProof/>
                <w:webHidden/>
              </w:rPr>
              <w:fldChar w:fldCharType="begin"/>
            </w:r>
            <w:r w:rsidR="003440F5">
              <w:rPr>
                <w:noProof/>
                <w:webHidden/>
              </w:rPr>
              <w:instrText xml:space="preserve"> PAGEREF _Toc139574685 \h </w:instrText>
            </w:r>
            <w:r w:rsidR="003440F5">
              <w:rPr>
                <w:noProof/>
                <w:webHidden/>
              </w:rPr>
            </w:r>
            <w:r w:rsidR="003440F5">
              <w:rPr>
                <w:noProof/>
                <w:webHidden/>
              </w:rPr>
              <w:fldChar w:fldCharType="separate"/>
            </w:r>
            <w:r w:rsidR="003440F5">
              <w:rPr>
                <w:noProof/>
                <w:webHidden/>
              </w:rPr>
              <w:t>18</w:t>
            </w:r>
            <w:r w:rsidR="003440F5">
              <w:rPr>
                <w:noProof/>
                <w:webHidden/>
              </w:rPr>
              <w:fldChar w:fldCharType="end"/>
            </w:r>
          </w:hyperlink>
        </w:p>
        <w:p w14:paraId="3931E1F7" w14:textId="2FAB5012" w:rsidR="003440F5" w:rsidRDefault="00D55286">
          <w:pPr>
            <w:pStyle w:val="TOC3"/>
            <w:tabs>
              <w:tab w:val="left" w:pos="1540"/>
              <w:tab w:val="right" w:leader="dot" w:pos="9926"/>
            </w:tabs>
            <w:rPr>
              <w:b w:val="0"/>
              <w:noProof/>
              <w:color w:val="auto"/>
              <w:kern w:val="2"/>
              <w:sz w:val="22"/>
              <w:lang w:val="en-AE" w:eastAsia="en-AE"/>
              <w14:ligatures w14:val="standardContextual"/>
            </w:rPr>
          </w:pPr>
          <w:hyperlink w:anchor="_Toc139574686" w:history="1">
            <w:r w:rsidR="003440F5" w:rsidRPr="005F58E5">
              <w:rPr>
                <w:rStyle w:val="Hyperlink"/>
                <w:noProof/>
              </w:rPr>
              <w:t>5.1.1</w:t>
            </w:r>
            <w:r w:rsidR="003440F5">
              <w:rPr>
                <w:b w:val="0"/>
                <w:noProof/>
                <w:color w:val="auto"/>
                <w:kern w:val="2"/>
                <w:sz w:val="22"/>
                <w:lang w:val="en-AE" w:eastAsia="en-AE"/>
                <w14:ligatures w14:val="standardContextual"/>
              </w:rPr>
              <w:tab/>
            </w:r>
            <w:r w:rsidR="003440F5" w:rsidRPr="005F58E5">
              <w:rPr>
                <w:rStyle w:val="Hyperlink"/>
                <w:noProof/>
              </w:rPr>
              <w:t>Arduino Uno</w:t>
            </w:r>
            <w:r w:rsidR="003440F5">
              <w:rPr>
                <w:noProof/>
                <w:webHidden/>
              </w:rPr>
              <w:tab/>
            </w:r>
            <w:r w:rsidR="003440F5">
              <w:rPr>
                <w:noProof/>
                <w:webHidden/>
              </w:rPr>
              <w:fldChar w:fldCharType="begin"/>
            </w:r>
            <w:r w:rsidR="003440F5">
              <w:rPr>
                <w:noProof/>
                <w:webHidden/>
              </w:rPr>
              <w:instrText xml:space="preserve"> PAGEREF _Toc139574686 \h </w:instrText>
            </w:r>
            <w:r w:rsidR="003440F5">
              <w:rPr>
                <w:noProof/>
                <w:webHidden/>
              </w:rPr>
            </w:r>
            <w:r w:rsidR="003440F5">
              <w:rPr>
                <w:noProof/>
                <w:webHidden/>
              </w:rPr>
              <w:fldChar w:fldCharType="separate"/>
            </w:r>
            <w:r w:rsidR="003440F5">
              <w:rPr>
                <w:noProof/>
                <w:webHidden/>
              </w:rPr>
              <w:t>18</w:t>
            </w:r>
            <w:r w:rsidR="003440F5">
              <w:rPr>
                <w:noProof/>
                <w:webHidden/>
              </w:rPr>
              <w:fldChar w:fldCharType="end"/>
            </w:r>
          </w:hyperlink>
        </w:p>
        <w:p w14:paraId="49B683F1" w14:textId="52C0EC4A" w:rsidR="003440F5" w:rsidRDefault="00D55286">
          <w:pPr>
            <w:pStyle w:val="TOC3"/>
            <w:tabs>
              <w:tab w:val="left" w:pos="1540"/>
              <w:tab w:val="right" w:leader="dot" w:pos="9926"/>
            </w:tabs>
            <w:rPr>
              <w:b w:val="0"/>
              <w:noProof/>
              <w:color w:val="auto"/>
              <w:kern w:val="2"/>
              <w:sz w:val="22"/>
              <w:lang w:val="en-AE" w:eastAsia="en-AE"/>
              <w14:ligatures w14:val="standardContextual"/>
            </w:rPr>
          </w:pPr>
          <w:hyperlink w:anchor="_Toc139574687" w:history="1">
            <w:r w:rsidR="003440F5" w:rsidRPr="005F58E5">
              <w:rPr>
                <w:rStyle w:val="Hyperlink"/>
                <w:noProof/>
              </w:rPr>
              <w:t>5.1.2</w:t>
            </w:r>
            <w:r w:rsidR="003440F5">
              <w:rPr>
                <w:b w:val="0"/>
                <w:noProof/>
                <w:color w:val="auto"/>
                <w:kern w:val="2"/>
                <w:sz w:val="22"/>
                <w:lang w:val="en-AE" w:eastAsia="en-AE"/>
                <w14:ligatures w14:val="standardContextual"/>
              </w:rPr>
              <w:tab/>
            </w:r>
            <w:r w:rsidR="003440F5" w:rsidRPr="005F58E5">
              <w:rPr>
                <w:rStyle w:val="Hyperlink"/>
                <w:noProof/>
              </w:rPr>
              <w:t>Wires</w:t>
            </w:r>
            <w:r w:rsidR="003440F5">
              <w:rPr>
                <w:noProof/>
                <w:webHidden/>
              </w:rPr>
              <w:tab/>
            </w:r>
            <w:r w:rsidR="003440F5">
              <w:rPr>
                <w:noProof/>
                <w:webHidden/>
              </w:rPr>
              <w:fldChar w:fldCharType="begin"/>
            </w:r>
            <w:r w:rsidR="003440F5">
              <w:rPr>
                <w:noProof/>
                <w:webHidden/>
              </w:rPr>
              <w:instrText xml:space="preserve"> PAGEREF _Toc139574687 \h </w:instrText>
            </w:r>
            <w:r w:rsidR="003440F5">
              <w:rPr>
                <w:noProof/>
                <w:webHidden/>
              </w:rPr>
            </w:r>
            <w:r w:rsidR="003440F5">
              <w:rPr>
                <w:noProof/>
                <w:webHidden/>
              </w:rPr>
              <w:fldChar w:fldCharType="separate"/>
            </w:r>
            <w:r w:rsidR="003440F5">
              <w:rPr>
                <w:noProof/>
                <w:webHidden/>
              </w:rPr>
              <w:t>19</w:t>
            </w:r>
            <w:r w:rsidR="003440F5">
              <w:rPr>
                <w:noProof/>
                <w:webHidden/>
              </w:rPr>
              <w:fldChar w:fldCharType="end"/>
            </w:r>
          </w:hyperlink>
        </w:p>
        <w:p w14:paraId="79F08BC4" w14:textId="5BA9DD67" w:rsidR="003440F5" w:rsidRDefault="00D55286">
          <w:pPr>
            <w:pStyle w:val="TOC3"/>
            <w:tabs>
              <w:tab w:val="left" w:pos="1540"/>
              <w:tab w:val="right" w:leader="dot" w:pos="9926"/>
            </w:tabs>
            <w:rPr>
              <w:b w:val="0"/>
              <w:noProof/>
              <w:color w:val="auto"/>
              <w:kern w:val="2"/>
              <w:sz w:val="22"/>
              <w:lang w:val="en-AE" w:eastAsia="en-AE"/>
              <w14:ligatures w14:val="standardContextual"/>
            </w:rPr>
          </w:pPr>
          <w:hyperlink w:anchor="_Toc139574688" w:history="1">
            <w:r w:rsidR="003440F5" w:rsidRPr="005F58E5">
              <w:rPr>
                <w:rStyle w:val="Hyperlink"/>
                <w:noProof/>
              </w:rPr>
              <w:t>5.1.3</w:t>
            </w:r>
            <w:r w:rsidR="003440F5">
              <w:rPr>
                <w:b w:val="0"/>
                <w:noProof/>
                <w:color w:val="auto"/>
                <w:kern w:val="2"/>
                <w:sz w:val="22"/>
                <w:lang w:val="en-AE" w:eastAsia="en-AE"/>
                <w14:ligatures w14:val="standardContextual"/>
              </w:rPr>
              <w:tab/>
            </w:r>
            <w:r w:rsidR="003440F5" w:rsidRPr="005F58E5">
              <w:rPr>
                <w:rStyle w:val="Hyperlink"/>
                <w:noProof/>
              </w:rPr>
              <w:t>Sensor Shield</w:t>
            </w:r>
            <w:r w:rsidR="003440F5">
              <w:rPr>
                <w:noProof/>
                <w:webHidden/>
              </w:rPr>
              <w:tab/>
            </w:r>
            <w:r w:rsidR="003440F5">
              <w:rPr>
                <w:noProof/>
                <w:webHidden/>
              </w:rPr>
              <w:fldChar w:fldCharType="begin"/>
            </w:r>
            <w:r w:rsidR="003440F5">
              <w:rPr>
                <w:noProof/>
                <w:webHidden/>
              </w:rPr>
              <w:instrText xml:space="preserve"> PAGEREF _Toc139574688 \h </w:instrText>
            </w:r>
            <w:r w:rsidR="003440F5">
              <w:rPr>
                <w:noProof/>
                <w:webHidden/>
              </w:rPr>
            </w:r>
            <w:r w:rsidR="003440F5">
              <w:rPr>
                <w:noProof/>
                <w:webHidden/>
              </w:rPr>
              <w:fldChar w:fldCharType="separate"/>
            </w:r>
            <w:r w:rsidR="003440F5">
              <w:rPr>
                <w:noProof/>
                <w:webHidden/>
              </w:rPr>
              <w:t>19</w:t>
            </w:r>
            <w:r w:rsidR="003440F5">
              <w:rPr>
                <w:noProof/>
                <w:webHidden/>
              </w:rPr>
              <w:fldChar w:fldCharType="end"/>
            </w:r>
          </w:hyperlink>
        </w:p>
        <w:p w14:paraId="1C2EC887" w14:textId="675C90F5" w:rsidR="003440F5" w:rsidRDefault="00D55286">
          <w:pPr>
            <w:pStyle w:val="TOC3"/>
            <w:tabs>
              <w:tab w:val="left" w:pos="1540"/>
              <w:tab w:val="right" w:leader="dot" w:pos="9926"/>
            </w:tabs>
            <w:rPr>
              <w:b w:val="0"/>
              <w:noProof/>
              <w:color w:val="auto"/>
              <w:kern w:val="2"/>
              <w:sz w:val="22"/>
              <w:lang w:val="en-AE" w:eastAsia="en-AE"/>
              <w14:ligatures w14:val="standardContextual"/>
            </w:rPr>
          </w:pPr>
          <w:hyperlink w:anchor="_Toc139574689" w:history="1">
            <w:r w:rsidR="003440F5" w:rsidRPr="005F58E5">
              <w:rPr>
                <w:rStyle w:val="Hyperlink"/>
                <w:noProof/>
              </w:rPr>
              <w:t>5.1.4</w:t>
            </w:r>
            <w:r w:rsidR="003440F5">
              <w:rPr>
                <w:b w:val="0"/>
                <w:noProof/>
                <w:color w:val="auto"/>
                <w:kern w:val="2"/>
                <w:sz w:val="22"/>
                <w:lang w:val="en-AE" w:eastAsia="en-AE"/>
                <w14:ligatures w14:val="standardContextual"/>
              </w:rPr>
              <w:tab/>
            </w:r>
            <w:r w:rsidR="003440F5" w:rsidRPr="005F58E5">
              <w:rPr>
                <w:rStyle w:val="Hyperlink"/>
                <w:noProof/>
              </w:rPr>
              <w:t>Flexi Sensors</w:t>
            </w:r>
            <w:r w:rsidR="003440F5">
              <w:rPr>
                <w:noProof/>
                <w:webHidden/>
              </w:rPr>
              <w:tab/>
            </w:r>
            <w:r w:rsidR="003440F5">
              <w:rPr>
                <w:noProof/>
                <w:webHidden/>
              </w:rPr>
              <w:fldChar w:fldCharType="begin"/>
            </w:r>
            <w:r w:rsidR="003440F5">
              <w:rPr>
                <w:noProof/>
                <w:webHidden/>
              </w:rPr>
              <w:instrText xml:space="preserve"> PAGEREF _Toc139574689 \h </w:instrText>
            </w:r>
            <w:r w:rsidR="003440F5">
              <w:rPr>
                <w:noProof/>
                <w:webHidden/>
              </w:rPr>
            </w:r>
            <w:r w:rsidR="003440F5">
              <w:rPr>
                <w:noProof/>
                <w:webHidden/>
              </w:rPr>
              <w:fldChar w:fldCharType="separate"/>
            </w:r>
            <w:r w:rsidR="003440F5">
              <w:rPr>
                <w:noProof/>
                <w:webHidden/>
              </w:rPr>
              <w:t>19</w:t>
            </w:r>
            <w:r w:rsidR="003440F5">
              <w:rPr>
                <w:noProof/>
                <w:webHidden/>
              </w:rPr>
              <w:fldChar w:fldCharType="end"/>
            </w:r>
          </w:hyperlink>
        </w:p>
        <w:p w14:paraId="49CFB34A" w14:textId="1F69C893" w:rsidR="003440F5" w:rsidRDefault="00D55286">
          <w:pPr>
            <w:pStyle w:val="TOC3"/>
            <w:tabs>
              <w:tab w:val="left" w:pos="1540"/>
              <w:tab w:val="right" w:leader="dot" w:pos="9926"/>
            </w:tabs>
            <w:rPr>
              <w:b w:val="0"/>
              <w:noProof/>
              <w:color w:val="auto"/>
              <w:kern w:val="2"/>
              <w:sz w:val="22"/>
              <w:lang w:val="en-AE" w:eastAsia="en-AE"/>
              <w14:ligatures w14:val="standardContextual"/>
            </w:rPr>
          </w:pPr>
          <w:hyperlink w:anchor="_Toc139574690" w:history="1">
            <w:r w:rsidR="003440F5" w:rsidRPr="005F58E5">
              <w:rPr>
                <w:rStyle w:val="Hyperlink"/>
                <w:noProof/>
              </w:rPr>
              <w:t>5.1.5</w:t>
            </w:r>
            <w:r w:rsidR="003440F5">
              <w:rPr>
                <w:b w:val="0"/>
                <w:noProof/>
                <w:color w:val="auto"/>
                <w:kern w:val="2"/>
                <w:sz w:val="22"/>
                <w:lang w:val="en-AE" w:eastAsia="en-AE"/>
                <w14:ligatures w14:val="standardContextual"/>
              </w:rPr>
              <w:tab/>
            </w:r>
            <w:r w:rsidR="003440F5" w:rsidRPr="005F58E5">
              <w:rPr>
                <w:rStyle w:val="Hyperlink"/>
                <w:noProof/>
              </w:rPr>
              <w:t>Servo motors</w:t>
            </w:r>
            <w:r w:rsidR="003440F5">
              <w:rPr>
                <w:noProof/>
                <w:webHidden/>
              </w:rPr>
              <w:tab/>
            </w:r>
            <w:r w:rsidR="003440F5">
              <w:rPr>
                <w:noProof/>
                <w:webHidden/>
              </w:rPr>
              <w:fldChar w:fldCharType="begin"/>
            </w:r>
            <w:r w:rsidR="003440F5">
              <w:rPr>
                <w:noProof/>
                <w:webHidden/>
              </w:rPr>
              <w:instrText xml:space="preserve"> PAGEREF _Toc139574690 \h </w:instrText>
            </w:r>
            <w:r w:rsidR="003440F5">
              <w:rPr>
                <w:noProof/>
                <w:webHidden/>
              </w:rPr>
            </w:r>
            <w:r w:rsidR="003440F5">
              <w:rPr>
                <w:noProof/>
                <w:webHidden/>
              </w:rPr>
              <w:fldChar w:fldCharType="separate"/>
            </w:r>
            <w:r w:rsidR="003440F5">
              <w:rPr>
                <w:noProof/>
                <w:webHidden/>
              </w:rPr>
              <w:t>19</w:t>
            </w:r>
            <w:r w:rsidR="003440F5">
              <w:rPr>
                <w:noProof/>
                <w:webHidden/>
              </w:rPr>
              <w:fldChar w:fldCharType="end"/>
            </w:r>
          </w:hyperlink>
        </w:p>
        <w:p w14:paraId="401E0C54" w14:textId="044CC1F9" w:rsidR="003440F5" w:rsidRDefault="00D55286">
          <w:pPr>
            <w:pStyle w:val="TOC2"/>
            <w:tabs>
              <w:tab w:val="left" w:pos="880"/>
              <w:tab w:val="right" w:leader="dot" w:pos="9926"/>
            </w:tabs>
            <w:rPr>
              <w:b w:val="0"/>
              <w:noProof/>
              <w:color w:val="auto"/>
              <w:kern w:val="2"/>
              <w:sz w:val="22"/>
              <w:lang w:val="en-AE" w:eastAsia="en-AE"/>
              <w14:ligatures w14:val="standardContextual"/>
            </w:rPr>
          </w:pPr>
          <w:hyperlink w:anchor="_Toc139574691" w:history="1">
            <w:r w:rsidR="003440F5" w:rsidRPr="005F58E5">
              <w:rPr>
                <w:rStyle w:val="Hyperlink"/>
                <w:noProof/>
              </w:rPr>
              <w:t>5.2</w:t>
            </w:r>
            <w:r w:rsidR="003440F5">
              <w:rPr>
                <w:b w:val="0"/>
                <w:noProof/>
                <w:color w:val="auto"/>
                <w:kern w:val="2"/>
                <w:sz w:val="22"/>
                <w:lang w:val="en-AE" w:eastAsia="en-AE"/>
                <w14:ligatures w14:val="standardContextual"/>
              </w:rPr>
              <w:tab/>
            </w:r>
            <w:r w:rsidR="003440F5" w:rsidRPr="005F58E5">
              <w:rPr>
                <w:rStyle w:val="Hyperlink"/>
                <w:noProof/>
              </w:rPr>
              <w:t>Final Testing and Alpha Testing Completion:</w:t>
            </w:r>
            <w:r w:rsidR="003440F5">
              <w:rPr>
                <w:noProof/>
                <w:webHidden/>
              </w:rPr>
              <w:tab/>
            </w:r>
            <w:r w:rsidR="003440F5">
              <w:rPr>
                <w:noProof/>
                <w:webHidden/>
              </w:rPr>
              <w:fldChar w:fldCharType="begin"/>
            </w:r>
            <w:r w:rsidR="003440F5">
              <w:rPr>
                <w:noProof/>
                <w:webHidden/>
              </w:rPr>
              <w:instrText xml:space="preserve"> PAGEREF _Toc139574691 \h </w:instrText>
            </w:r>
            <w:r w:rsidR="003440F5">
              <w:rPr>
                <w:noProof/>
                <w:webHidden/>
              </w:rPr>
            </w:r>
            <w:r w:rsidR="003440F5">
              <w:rPr>
                <w:noProof/>
                <w:webHidden/>
              </w:rPr>
              <w:fldChar w:fldCharType="separate"/>
            </w:r>
            <w:r w:rsidR="003440F5">
              <w:rPr>
                <w:noProof/>
                <w:webHidden/>
              </w:rPr>
              <w:t>19</w:t>
            </w:r>
            <w:r w:rsidR="003440F5">
              <w:rPr>
                <w:noProof/>
                <w:webHidden/>
              </w:rPr>
              <w:fldChar w:fldCharType="end"/>
            </w:r>
          </w:hyperlink>
        </w:p>
        <w:p w14:paraId="5BCBC250" w14:textId="7BB5B197" w:rsidR="003440F5" w:rsidRDefault="00D55286">
          <w:pPr>
            <w:pStyle w:val="TOC1"/>
            <w:tabs>
              <w:tab w:val="left" w:pos="560"/>
              <w:tab w:val="right" w:leader="dot" w:pos="9926"/>
            </w:tabs>
            <w:rPr>
              <w:b w:val="0"/>
              <w:noProof/>
              <w:color w:val="auto"/>
              <w:kern w:val="2"/>
              <w:sz w:val="22"/>
              <w:lang w:val="en-AE" w:eastAsia="en-AE"/>
              <w14:ligatures w14:val="standardContextual"/>
            </w:rPr>
          </w:pPr>
          <w:hyperlink w:anchor="_Toc139574692" w:history="1">
            <w:r w:rsidR="003440F5" w:rsidRPr="005F58E5">
              <w:rPr>
                <w:rStyle w:val="Hyperlink"/>
                <w:rFonts w:ascii="Arial" w:hAnsi="Arial"/>
                <w:noProof/>
              </w:rPr>
              <w:t>6.</w:t>
            </w:r>
            <w:r w:rsidR="003440F5">
              <w:rPr>
                <w:b w:val="0"/>
                <w:noProof/>
                <w:color w:val="auto"/>
                <w:kern w:val="2"/>
                <w:sz w:val="22"/>
                <w:lang w:val="en-AE" w:eastAsia="en-AE"/>
                <w14:ligatures w14:val="standardContextual"/>
              </w:rPr>
              <w:tab/>
            </w:r>
            <w:r w:rsidR="003440F5" w:rsidRPr="005F58E5">
              <w:rPr>
                <w:rStyle w:val="Hyperlink"/>
                <w:noProof/>
              </w:rPr>
              <w:t>Results</w:t>
            </w:r>
            <w:r w:rsidR="003440F5">
              <w:rPr>
                <w:noProof/>
                <w:webHidden/>
              </w:rPr>
              <w:tab/>
            </w:r>
            <w:r w:rsidR="003440F5">
              <w:rPr>
                <w:noProof/>
                <w:webHidden/>
              </w:rPr>
              <w:fldChar w:fldCharType="begin"/>
            </w:r>
            <w:r w:rsidR="003440F5">
              <w:rPr>
                <w:noProof/>
                <w:webHidden/>
              </w:rPr>
              <w:instrText xml:space="preserve"> PAGEREF _Toc139574692 \h </w:instrText>
            </w:r>
            <w:r w:rsidR="003440F5">
              <w:rPr>
                <w:noProof/>
                <w:webHidden/>
              </w:rPr>
            </w:r>
            <w:r w:rsidR="003440F5">
              <w:rPr>
                <w:noProof/>
                <w:webHidden/>
              </w:rPr>
              <w:fldChar w:fldCharType="separate"/>
            </w:r>
            <w:r w:rsidR="003440F5">
              <w:rPr>
                <w:noProof/>
                <w:webHidden/>
              </w:rPr>
              <w:t>20</w:t>
            </w:r>
            <w:r w:rsidR="003440F5">
              <w:rPr>
                <w:noProof/>
                <w:webHidden/>
              </w:rPr>
              <w:fldChar w:fldCharType="end"/>
            </w:r>
          </w:hyperlink>
        </w:p>
        <w:p w14:paraId="32EA6210" w14:textId="7E1A1CAE" w:rsidR="003440F5" w:rsidRDefault="00D55286">
          <w:pPr>
            <w:pStyle w:val="TOC2"/>
            <w:tabs>
              <w:tab w:val="left" w:pos="880"/>
              <w:tab w:val="right" w:leader="dot" w:pos="9926"/>
            </w:tabs>
            <w:rPr>
              <w:b w:val="0"/>
              <w:noProof/>
              <w:color w:val="auto"/>
              <w:kern w:val="2"/>
              <w:sz w:val="22"/>
              <w:lang w:val="en-AE" w:eastAsia="en-AE"/>
              <w14:ligatures w14:val="standardContextual"/>
            </w:rPr>
          </w:pPr>
          <w:hyperlink w:anchor="_Toc139574693" w:history="1">
            <w:r w:rsidR="003440F5" w:rsidRPr="005F58E5">
              <w:rPr>
                <w:rStyle w:val="Hyperlink"/>
                <w:rFonts w:ascii="Calibri" w:eastAsia="Calibri" w:hAnsi="Calibri" w:cs="Calibri"/>
                <w:noProof/>
              </w:rPr>
              <w:t>6.1</w:t>
            </w:r>
            <w:r w:rsidR="003440F5">
              <w:rPr>
                <w:b w:val="0"/>
                <w:noProof/>
                <w:color w:val="auto"/>
                <w:kern w:val="2"/>
                <w:sz w:val="22"/>
                <w:lang w:val="en-AE" w:eastAsia="en-AE"/>
                <w14:ligatures w14:val="standardContextual"/>
              </w:rPr>
              <w:tab/>
            </w:r>
            <w:r w:rsidR="003440F5" w:rsidRPr="005F58E5">
              <w:rPr>
                <w:rStyle w:val="Hyperlink"/>
                <w:rFonts w:ascii="Calibri" w:eastAsia="Calibri" w:hAnsi="Calibri" w:cs="Calibri"/>
                <w:noProof/>
              </w:rPr>
              <w:t>Presentation of Results</w:t>
            </w:r>
            <w:r w:rsidR="003440F5">
              <w:rPr>
                <w:noProof/>
                <w:webHidden/>
              </w:rPr>
              <w:tab/>
            </w:r>
            <w:r w:rsidR="003440F5">
              <w:rPr>
                <w:noProof/>
                <w:webHidden/>
              </w:rPr>
              <w:fldChar w:fldCharType="begin"/>
            </w:r>
            <w:r w:rsidR="003440F5">
              <w:rPr>
                <w:noProof/>
                <w:webHidden/>
              </w:rPr>
              <w:instrText xml:space="preserve"> PAGEREF _Toc139574693 \h </w:instrText>
            </w:r>
            <w:r w:rsidR="003440F5">
              <w:rPr>
                <w:noProof/>
                <w:webHidden/>
              </w:rPr>
            </w:r>
            <w:r w:rsidR="003440F5">
              <w:rPr>
                <w:noProof/>
                <w:webHidden/>
              </w:rPr>
              <w:fldChar w:fldCharType="separate"/>
            </w:r>
            <w:r w:rsidR="003440F5">
              <w:rPr>
                <w:noProof/>
                <w:webHidden/>
              </w:rPr>
              <w:t>20</w:t>
            </w:r>
            <w:r w:rsidR="003440F5">
              <w:rPr>
                <w:noProof/>
                <w:webHidden/>
              </w:rPr>
              <w:fldChar w:fldCharType="end"/>
            </w:r>
          </w:hyperlink>
        </w:p>
        <w:p w14:paraId="64C0C1F9" w14:textId="2C8753B9" w:rsidR="003440F5" w:rsidRDefault="00D55286">
          <w:pPr>
            <w:pStyle w:val="TOC2"/>
            <w:tabs>
              <w:tab w:val="left" w:pos="880"/>
              <w:tab w:val="right" w:leader="dot" w:pos="9926"/>
            </w:tabs>
            <w:rPr>
              <w:b w:val="0"/>
              <w:noProof/>
              <w:color w:val="auto"/>
              <w:kern w:val="2"/>
              <w:sz w:val="22"/>
              <w:lang w:val="en-AE" w:eastAsia="en-AE"/>
              <w14:ligatures w14:val="standardContextual"/>
            </w:rPr>
          </w:pPr>
          <w:hyperlink w:anchor="_Toc139574694" w:history="1">
            <w:r w:rsidR="003440F5" w:rsidRPr="005F58E5">
              <w:rPr>
                <w:rStyle w:val="Hyperlink"/>
                <w:noProof/>
              </w:rPr>
              <w:t>6.2</w:t>
            </w:r>
            <w:r w:rsidR="003440F5">
              <w:rPr>
                <w:b w:val="0"/>
                <w:noProof/>
                <w:color w:val="auto"/>
                <w:kern w:val="2"/>
                <w:sz w:val="22"/>
                <w:lang w:val="en-AE" w:eastAsia="en-AE"/>
                <w14:ligatures w14:val="standardContextual"/>
              </w:rPr>
              <w:tab/>
            </w:r>
            <w:r w:rsidR="003440F5" w:rsidRPr="005F58E5">
              <w:rPr>
                <w:rStyle w:val="Hyperlink"/>
                <w:noProof/>
              </w:rPr>
              <w:t>Analysis</w:t>
            </w:r>
            <w:r w:rsidR="003440F5">
              <w:rPr>
                <w:noProof/>
                <w:webHidden/>
              </w:rPr>
              <w:tab/>
            </w:r>
            <w:r w:rsidR="003440F5">
              <w:rPr>
                <w:noProof/>
                <w:webHidden/>
              </w:rPr>
              <w:fldChar w:fldCharType="begin"/>
            </w:r>
            <w:r w:rsidR="003440F5">
              <w:rPr>
                <w:noProof/>
                <w:webHidden/>
              </w:rPr>
              <w:instrText xml:space="preserve"> PAGEREF _Toc139574694 \h </w:instrText>
            </w:r>
            <w:r w:rsidR="003440F5">
              <w:rPr>
                <w:noProof/>
                <w:webHidden/>
              </w:rPr>
            </w:r>
            <w:r w:rsidR="003440F5">
              <w:rPr>
                <w:noProof/>
                <w:webHidden/>
              </w:rPr>
              <w:fldChar w:fldCharType="separate"/>
            </w:r>
            <w:r w:rsidR="003440F5">
              <w:rPr>
                <w:noProof/>
                <w:webHidden/>
              </w:rPr>
              <w:t>20</w:t>
            </w:r>
            <w:r w:rsidR="003440F5">
              <w:rPr>
                <w:noProof/>
                <w:webHidden/>
              </w:rPr>
              <w:fldChar w:fldCharType="end"/>
            </w:r>
          </w:hyperlink>
        </w:p>
        <w:p w14:paraId="51DE5635" w14:textId="587DB8CC" w:rsidR="003440F5" w:rsidRDefault="00D55286">
          <w:pPr>
            <w:pStyle w:val="TOC2"/>
            <w:tabs>
              <w:tab w:val="left" w:pos="880"/>
              <w:tab w:val="right" w:leader="dot" w:pos="9926"/>
            </w:tabs>
            <w:rPr>
              <w:b w:val="0"/>
              <w:noProof/>
              <w:color w:val="auto"/>
              <w:kern w:val="2"/>
              <w:sz w:val="22"/>
              <w:lang w:val="en-AE" w:eastAsia="en-AE"/>
              <w14:ligatures w14:val="standardContextual"/>
            </w:rPr>
          </w:pPr>
          <w:hyperlink w:anchor="_Toc139574695" w:history="1">
            <w:r w:rsidR="003440F5" w:rsidRPr="005F58E5">
              <w:rPr>
                <w:rStyle w:val="Hyperlink"/>
                <w:noProof/>
              </w:rPr>
              <w:t>6.3</w:t>
            </w:r>
            <w:r w:rsidR="003440F5">
              <w:rPr>
                <w:b w:val="0"/>
                <w:noProof/>
                <w:color w:val="auto"/>
                <w:kern w:val="2"/>
                <w:sz w:val="22"/>
                <w:lang w:val="en-AE" w:eastAsia="en-AE"/>
                <w14:ligatures w14:val="standardContextual"/>
              </w:rPr>
              <w:tab/>
            </w:r>
            <w:r w:rsidR="003440F5" w:rsidRPr="005F58E5">
              <w:rPr>
                <w:rStyle w:val="Hyperlink"/>
                <w:noProof/>
              </w:rPr>
              <w:t>Discussion of results</w:t>
            </w:r>
            <w:r w:rsidR="003440F5">
              <w:rPr>
                <w:noProof/>
                <w:webHidden/>
              </w:rPr>
              <w:tab/>
            </w:r>
            <w:r w:rsidR="003440F5">
              <w:rPr>
                <w:noProof/>
                <w:webHidden/>
              </w:rPr>
              <w:fldChar w:fldCharType="begin"/>
            </w:r>
            <w:r w:rsidR="003440F5">
              <w:rPr>
                <w:noProof/>
                <w:webHidden/>
              </w:rPr>
              <w:instrText xml:space="preserve"> PAGEREF _Toc139574695 \h </w:instrText>
            </w:r>
            <w:r w:rsidR="003440F5">
              <w:rPr>
                <w:noProof/>
                <w:webHidden/>
              </w:rPr>
            </w:r>
            <w:r w:rsidR="003440F5">
              <w:rPr>
                <w:noProof/>
                <w:webHidden/>
              </w:rPr>
              <w:fldChar w:fldCharType="separate"/>
            </w:r>
            <w:r w:rsidR="003440F5">
              <w:rPr>
                <w:noProof/>
                <w:webHidden/>
              </w:rPr>
              <w:t>21</w:t>
            </w:r>
            <w:r w:rsidR="003440F5">
              <w:rPr>
                <w:noProof/>
                <w:webHidden/>
              </w:rPr>
              <w:fldChar w:fldCharType="end"/>
            </w:r>
          </w:hyperlink>
        </w:p>
        <w:p w14:paraId="599E068B" w14:textId="44805F1F" w:rsidR="003440F5" w:rsidRDefault="00D55286">
          <w:pPr>
            <w:pStyle w:val="TOC1"/>
            <w:tabs>
              <w:tab w:val="left" w:pos="560"/>
              <w:tab w:val="right" w:leader="dot" w:pos="9926"/>
            </w:tabs>
            <w:rPr>
              <w:b w:val="0"/>
              <w:noProof/>
              <w:color w:val="auto"/>
              <w:kern w:val="2"/>
              <w:sz w:val="22"/>
              <w:lang w:val="en-AE" w:eastAsia="en-AE"/>
              <w14:ligatures w14:val="standardContextual"/>
            </w:rPr>
          </w:pPr>
          <w:hyperlink w:anchor="_Toc139574696" w:history="1">
            <w:r w:rsidR="003440F5" w:rsidRPr="005F58E5">
              <w:rPr>
                <w:rStyle w:val="Hyperlink"/>
                <w:noProof/>
              </w:rPr>
              <w:t>7.</w:t>
            </w:r>
            <w:r w:rsidR="003440F5">
              <w:rPr>
                <w:b w:val="0"/>
                <w:noProof/>
                <w:color w:val="auto"/>
                <w:kern w:val="2"/>
                <w:sz w:val="22"/>
                <w:lang w:val="en-AE" w:eastAsia="en-AE"/>
                <w14:ligatures w14:val="standardContextual"/>
              </w:rPr>
              <w:tab/>
            </w:r>
            <w:r w:rsidR="003440F5" w:rsidRPr="005F58E5">
              <w:rPr>
                <w:rStyle w:val="Hyperlink"/>
                <w:noProof/>
              </w:rPr>
              <w:t>Critical Discussion</w:t>
            </w:r>
            <w:r w:rsidR="003440F5">
              <w:rPr>
                <w:noProof/>
                <w:webHidden/>
              </w:rPr>
              <w:tab/>
            </w:r>
            <w:r w:rsidR="003440F5">
              <w:rPr>
                <w:noProof/>
                <w:webHidden/>
              </w:rPr>
              <w:fldChar w:fldCharType="begin"/>
            </w:r>
            <w:r w:rsidR="003440F5">
              <w:rPr>
                <w:noProof/>
                <w:webHidden/>
              </w:rPr>
              <w:instrText xml:space="preserve"> PAGEREF _Toc139574696 \h </w:instrText>
            </w:r>
            <w:r w:rsidR="003440F5">
              <w:rPr>
                <w:noProof/>
                <w:webHidden/>
              </w:rPr>
            </w:r>
            <w:r w:rsidR="003440F5">
              <w:rPr>
                <w:noProof/>
                <w:webHidden/>
              </w:rPr>
              <w:fldChar w:fldCharType="separate"/>
            </w:r>
            <w:r w:rsidR="003440F5">
              <w:rPr>
                <w:noProof/>
                <w:webHidden/>
              </w:rPr>
              <w:t>22</w:t>
            </w:r>
            <w:r w:rsidR="003440F5">
              <w:rPr>
                <w:noProof/>
                <w:webHidden/>
              </w:rPr>
              <w:fldChar w:fldCharType="end"/>
            </w:r>
          </w:hyperlink>
        </w:p>
        <w:p w14:paraId="1E6DF3CA" w14:textId="22527349" w:rsidR="003440F5" w:rsidRDefault="00D55286">
          <w:pPr>
            <w:pStyle w:val="TOC2"/>
            <w:tabs>
              <w:tab w:val="left" w:pos="880"/>
              <w:tab w:val="right" w:leader="dot" w:pos="9926"/>
            </w:tabs>
            <w:rPr>
              <w:b w:val="0"/>
              <w:noProof/>
              <w:color w:val="auto"/>
              <w:kern w:val="2"/>
              <w:sz w:val="22"/>
              <w:lang w:val="en-AE" w:eastAsia="en-AE"/>
              <w14:ligatures w14:val="standardContextual"/>
            </w:rPr>
          </w:pPr>
          <w:hyperlink w:anchor="_Toc139574697" w:history="1">
            <w:r w:rsidR="003440F5" w:rsidRPr="005F58E5">
              <w:rPr>
                <w:rStyle w:val="Hyperlink"/>
                <w:noProof/>
              </w:rPr>
              <w:t>7.1</w:t>
            </w:r>
            <w:r w:rsidR="003440F5">
              <w:rPr>
                <w:b w:val="0"/>
                <w:noProof/>
                <w:color w:val="auto"/>
                <w:kern w:val="2"/>
                <w:sz w:val="22"/>
                <w:lang w:val="en-AE" w:eastAsia="en-AE"/>
                <w14:ligatures w14:val="standardContextual"/>
              </w:rPr>
              <w:tab/>
            </w:r>
            <w:r w:rsidR="003440F5" w:rsidRPr="005F58E5">
              <w:rPr>
                <w:rStyle w:val="Hyperlink"/>
                <w:noProof/>
              </w:rPr>
              <w:t>Design</w:t>
            </w:r>
            <w:r w:rsidR="003440F5">
              <w:rPr>
                <w:noProof/>
                <w:webHidden/>
              </w:rPr>
              <w:tab/>
            </w:r>
            <w:r w:rsidR="003440F5">
              <w:rPr>
                <w:noProof/>
                <w:webHidden/>
              </w:rPr>
              <w:fldChar w:fldCharType="begin"/>
            </w:r>
            <w:r w:rsidR="003440F5">
              <w:rPr>
                <w:noProof/>
                <w:webHidden/>
              </w:rPr>
              <w:instrText xml:space="preserve"> PAGEREF _Toc139574697 \h </w:instrText>
            </w:r>
            <w:r w:rsidR="003440F5">
              <w:rPr>
                <w:noProof/>
                <w:webHidden/>
              </w:rPr>
            </w:r>
            <w:r w:rsidR="003440F5">
              <w:rPr>
                <w:noProof/>
                <w:webHidden/>
              </w:rPr>
              <w:fldChar w:fldCharType="separate"/>
            </w:r>
            <w:r w:rsidR="003440F5">
              <w:rPr>
                <w:noProof/>
                <w:webHidden/>
              </w:rPr>
              <w:t>22</w:t>
            </w:r>
            <w:r w:rsidR="003440F5">
              <w:rPr>
                <w:noProof/>
                <w:webHidden/>
              </w:rPr>
              <w:fldChar w:fldCharType="end"/>
            </w:r>
          </w:hyperlink>
        </w:p>
        <w:p w14:paraId="7B2E586F" w14:textId="576FF4F1" w:rsidR="003440F5" w:rsidRDefault="00D55286">
          <w:pPr>
            <w:pStyle w:val="TOC2"/>
            <w:tabs>
              <w:tab w:val="left" w:pos="880"/>
              <w:tab w:val="right" w:leader="dot" w:pos="9926"/>
            </w:tabs>
            <w:rPr>
              <w:b w:val="0"/>
              <w:noProof/>
              <w:color w:val="auto"/>
              <w:kern w:val="2"/>
              <w:sz w:val="22"/>
              <w:lang w:val="en-AE" w:eastAsia="en-AE"/>
              <w14:ligatures w14:val="standardContextual"/>
            </w:rPr>
          </w:pPr>
          <w:hyperlink w:anchor="_Toc139574698" w:history="1">
            <w:r w:rsidR="003440F5" w:rsidRPr="005F58E5">
              <w:rPr>
                <w:rStyle w:val="Hyperlink"/>
                <w:noProof/>
              </w:rPr>
              <w:t>7.2</w:t>
            </w:r>
            <w:r w:rsidR="003440F5">
              <w:rPr>
                <w:b w:val="0"/>
                <w:noProof/>
                <w:color w:val="auto"/>
                <w:kern w:val="2"/>
                <w:sz w:val="22"/>
                <w:lang w:val="en-AE" w:eastAsia="en-AE"/>
                <w14:ligatures w14:val="standardContextual"/>
              </w:rPr>
              <w:tab/>
            </w:r>
            <w:r w:rsidR="003440F5" w:rsidRPr="005F58E5">
              <w:rPr>
                <w:rStyle w:val="Hyperlink"/>
                <w:noProof/>
              </w:rPr>
              <w:t>Feasibility</w:t>
            </w:r>
            <w:r w:rsidR="003440F5">
              <w:rPr>
                <w:noProof/>
                <w:webHidden/>
              </w:rPr>
              <w:tab/>
            </w:r>
            <w:r w:rsidR="003440F5">
              <w:rPr>
                <w:noProof/>
                <w:webHidden/>
              </w:rPr>
              <w:fldChar w:fldCharType="begin"/>
            </w:r>
            <w:r w:rsidR="003440F5">
              <w:rPr>
                <w:noProof/>
                <w:webHidden/>
              </w:rPr>
              <w:instrText xml:space="preserve"> PAGEREF _Toc139574698 \h </w:instrText>
            </w:r>
            <w:r w:rsidR="003440F5">
              <w:rPr>
                <w:noProof/>
                <w:webHidden/>
              </w:rPr>
            </w:r>
            <w:r w:rsidR="003440F5">
              <w:rPr>
                <w:noProof/>
                <w:webHidden/>
              </w:rPr>
              <w:fldChar w:fldCharType="separate"/>
            </w:r>
            <w:r w:rsidR="003440F5">
              <w:rPr>
                <w:noProof/>
                <w:webHidden/>
              </w:rPr>
              <w:t>23</w:t>
            </w:r>
            <w:r w:rsidR="003440F5">
              <w:rPr>
                <w:noProof/>
                <w:webHidden/>
              </w:rPr>
              <w:fldChar w:fldCharType="end"/>
            </w:r>
          </w:hyperlink>
        </w:p>
        <w:p w14:paraId="3C03822D" w14:textId="275D63A3" w:rsidR="003440F5" w:rsidRDefault="00D55286">
          <w:pPr>
            <w:pStyle w:val="TOC1"/>
            <w:tabs>
              <w:tab w:val="left" w:pos="560"/>
              <w:tab w:val="right" w:leader="dot" w:pos="9926"/>
            </w:tabs>
            <w:rPr>
              <w:b w:val="0"/>
              <w:noProof/>
              <w:color w:val="auto"/>
              <w:kern w:val="2"/>
              <w:sz w:val="22"/>
              <w:lang w:val="en-AE" w:eastAsia="en-AE"/>
              <w14:ligatures w14:val="standardContextual"/>
            </w:rPr>
          </w:pPr>
          <w:hyperlink w:anchor="_Toc139574699" w:history="1">
            <w:r w:rsidR="003440F5" w:rsidRPr="005F58E5">
              <w:rPr>
                <w:rStyle w:val="Hyperlink"/>
                <w:noProof/>
              </w:rPr>
              <w:t>8.</w:t>
            </w:r>
            <w:r w:rsidR="003440F5">
              <w:rPr>
                <w:b w:val="0"/>
                <w:noProof/>
                <w:color w:val="auto"/>
                <w:kern w:val="2"/>
                <w:sz w:val="22"/>
                <w:lang w:val="en-AE" w:eastAsia="en-AE"/>
                <w14:ligatures w14:val="standardContextual"/>
              </w:rPr>
              <w:tab/>
            </w:r>
            <w:r w:rsidR="003440F5" w:rsidRPr="005F58E5">
              <w:rPr>
                <w:rStyle w:val="Hyperlink"/>
                <w:noProof/>
              </w:rPr>
              <w:t>Statement on Achievements</w:t>
            </w:r>
            <w:r w:rsidR="003440F5">
              <w:rPr>
                <w:noProof/>
                <w:webHidden/>
              </w:rPr>
              <w:tab/>
            </w:r>
            <w:r w:rsidR="003440F5">
              <w:rPr>
                <w:noProof/>
                <w:webHidden/>
              </w:rPr>
              <w:fldChar w:fldCharType="begin"/>
            </w:r>
            <w:r w:rsidR="003440F5">
              <w:rPr>
                <w:noProof/>
                <w:webHidden/>
              </w:rPr>
              <w:instrText xml:space="preserve"> PAGEREF _Toc139574699 \h </w:instrText>
            </w:r>
            <w:r w:rsidR="003440F5">
              <w:rPr>
                <w:noProof/>
                <w:webHidden/>
              </w:rPr>
            </w:r>
            <w:r w:rsidR="003440F5">
              <w:rPr>
                <w:noProof/>
                <w:webHidden/>
              </w:rPr>
              <w:fldChar w:fldCharType="separate"/>
            </w:r>
            <w:r w:rsidR="003440F5">
              <w:rPr>
                <w:noProof/>
                <w:webHidden/>
              </w:rPr>
              <w:t>24</w:t>
            </w:r>
            <w:r w:rsidR="003440F5">
              <w:rPr>
                <w:noProof/>
                <w:webHidden/>
              </w:rPr>
              <w:fldChar w:fldCharType="end"/>
            </w:r>
          </w:hyperlink>
        </w:p>
        <w:p w14:paraId="6DA5C8E5" w14:textId="1D3BFC80" w:rsidR="003440F5" w:rsidRDefault="00D55286">
          <w:pPr>
            <w:pStyle w:val="TOC1"/>
            <w:tabs>
              <w:tab w:val="left" w:pos="560"/>
              <w:tab w:val="right" w:leader="dot" w:pos="9926"/>
            </w:tabs>
            <w:rPr>
              <w:b w:val="0"/>
              <w:noProof/>
              <w:color w:val="auto"/>
              <w:kern w:val="2"/>
              <w:sz w:val="22"/>
              <w:lang w:val="en-AE" w:eastAsia="en-AE"/>
              <w14:ligatures w14:val="standardContextual"/>
            </w:rPr>
          </w:pPr>
          <w:hyperlink w:anchor="_Toc139574700" w:history="1">
            <w:r w:rsidR="003440F5" w:rsidRPr="005F58E5">
              <w:rPr>
                <w:rStyle w:val="Hyperlink"/>
                <w:noProof/>
              </w:rPr>
              <w:t>9.</w:t>
            </w:r>
            <w:r w:rsidR="003440F5">
              <w:rPr>
                <w:b w:val="0"/>
                <w:noProof/>
                <w:color w:val="auto"/>
                <w:kern w:val="2"/>
                <w:sz w:val="22"/>
                <w:lang w:val="en-AE" w:eastAsia="en-AE"/>
                <w14:ligatures w14:val="standardContextual"/>
              </w:rPr>
              <w:tab/>
            </w:r>
            <w:r w:rsidR="003440F5" w:rsidRPr="005F58E5">
              <w:rPr>
                <w:rStyle w:val="Hyperlink"/>
                <w:noProof/>
              </w:rPr>
              <w:t>Recommendations</w:t>
            </w:r>
            <w:r w:rsidR="003440F5">
              <w:rPr>
                <w:noProof/>
                <w:webHidden/>
              </w:rPr>
              <w:tab/>
            </w:r>
            <w:r w:rsidR="003440F5">
              <w:rPr>
                <w:noProof/>
                <w:webHidden/>
              </w:rPr>
              <w:fldChar w:fldCharType="begin"/>
            </w:r>
            <w:r w:rsidR="003440F5">
              <w:rPr>
                <w:noProof/>
                <w:webHidden/>
              </w:rPr>
              <w:instrText xml:space="preserve"> PAGEREF _Toc139574700 \h </w:instrText>
            </w:r>
            <w:r w:rsidR="003440F5">
              <w:rPr>
                <w:noProof/>
                <w:webHidden/>
              </w:rPr>
            </w:r>
            <w:r w:rsidR="003440F5">
              <w:rPr>
                <w:noProof/>
                <w:webHidden/>
              </w:rPr>
              <w:fldChar w:fldCharType="separate"/>
            </w:r>
            <w:r w:rsidR="003440F5">
              <w:rPr>
                <w:noProof/>
                <w:webHidden/>
              </w:rPr>
              <w:t>25</w:t>
            </w:r>
            <w:r w:rsidR="003440F5">
              <w:rPr>
                <w:noProof/>
                <w:webHidden/>
              </w:rPr>
              <w:fldChar w:fldCharType="end"/>
            </w:r>
          </w:hyperlink>
        </w:p>
        <w:p w14:paraId="0C18DD26" w14:textId="556F9655" w:rsidR="003440F5" w:rsidRDefault="00D55286">
          <w:pPr>
            <w:pStyle w:val="TOC1"/>
            <w:tabs>
              <w:tab w:val="left" w:pos="660"/>
              <w:tab w:val="right" w:leader="dot" w:pos="9926"/>
            </w:tabs>
            <w:rPr>
              <w:b w:val="0"/>
              <w:noProof/>
              <w:color w:val="auto"/>
              <w:kern w:val="2"/>
              <w:sz w:val="22"/>
              <w:lang w:val="en-AE" w:eastAsia="en-AE"/>
              <w14:ligatures w14:val="standardContextual"/>
            </w:rPr>
          </w:pPr>
          <w:hyperlink w:anchor="_Toc139574701" w:history="1">
            <w:r w:rsidR="003440F5" w:rsidRPr="005F58E5">
              <w:rPr>
                <w:rStyle w:val="Hyperlink"/>
                <w:noProof/>
              </w:rPr>
              <w:t>10.</w:t>
            </w:r>
            <w:r w:rsidR="003440F5">
              <w:rPr>
                <w:b w:val="0"/>
                <w:noProof/>
                <w:color w:val="auto"/>
                <w:kern w:val="2"/>
                <w:sz w:val="22"/>
                <w:lang w:val="en-AE" w:eastAsia="en-AE"/>
                <w14:ligatures w14:val="standardContextual"/>
              </w:rPr>
              <w:tab/>
            </w:r>
            <w:r w:rsidR="003440F5" w:rsidRPr="005F58E5">
              <w:rPr>
                <w:rStyle w:val="Hyperlink"/>
                <w:noProof/>
              </w:rPr>
              <w:t>Attainment of Objectives</w:t>
            </w:r>
            <w:r w:rsidR="003440F5">
              <w:rPr>
                <w:noProof/>
                <w:webHidden/>
              </w:rPr>
              <w:tab/>
            </w:r>
            <w:r w:rsidR="003440F5">
              <w:rPr>
                <w:noProof/>
                <w:webHidden/>
              </w:rPr>
              <w:fldChar w:fldCharType="begin"/>
            </w:r>
            <w:r w:rsidR="003440F5">
              <w:rPr>
                <w:noProof/>
                <w:webHidden/>
              </w:rPr>
              <w:instrText xml:space="preserve"> PAGEREF _Toc139574701 \h </w:instrText>
            </w:r>
            <w:r w:rsidR="003440F5">
              <w:rPr>
                <w:noProof/>
                <w:webHidden/>
              </w:rPr>
            </w:r>
            <w:r w:rsidR="003440F5">
              <w:rPr>
                <w:noProof/>
                <w:webHidden/>
              </w:rPr>
              <w:fldChar w:fldCharType="separate"/>
            </w:r>
            <w:r w:rsidR="003440F5">
              <w:rPr>
                <w:noProof/>
                <w:webHidden/>
              </w:rPr>
              <w:t>26</w:t>
            </w:r>
            <w:r w:rsidR="003440F5">
              <w:rPr>
                <w:noProof/>
                <w:webHidden/>
              </w:rPr>
              <w:fldChar w:fldCharType="end"/>
            </w:r>
          </w:hyperlink>
        </w:p>
        <w:p w14:paraId="30E8BA45" w14:textId="41D834F8" w:rsidR="003440F5" w:rsidRDefault="00D55286">
          <w:pPr>
            <w:pStyle w:val="TOC1"/>
            <w:tabs>
              <w:tab w:val="left" w:pos="660"/>
              <w:tab w:val="right" w:leader="dot" w:pos="9926"/>
            </w:tabs>
            <w:rPr>
              <w:b w:val="0"/>
              <w:noProof/>
              <w:color w:val="auto"/>
              <w:kern w:val="2"/>
              <w:sz w:val="22"/>
              <w:lang w:val="en-AE" w:eastAsia="en-AE"/>
              <w14:ligatures w14:val="standardContextual"/>
            </w:rPr>
          </w:pPr>
          <w:hyperlink w:anchor="_Toc139574702" w:history="1">
            <w:r w:rsidR="003440F5" w:rsidRPr="005F58E5">
              <w:rPr>
                <w:rStyle w:val="Hyperlink"/>
                <w:noProof/>
              </w:rPr>
              <w:t>11.</w:t>
            </w:r>
            <w:r w:rsidR="003440F5">
              <w:rPr>
                <w:b w:val="0"/>
                <w:noProof/>
                <w:color w:val="auto"/>
                <w:kern w:val="2"/>
                <w:sz w:val="22"/>
                <w:lang w:val="en-AE" w:eastAsia="en-AE"/>
                <w14:ligatures w14:val="standardContextual"/>
              </w:rPr>
              <w:tab/>
            </w:r>
            <w:r w:rsidR="003440F5" w:rsidRPr="005F58E5">
              <w:rPr>
                <w:rStyle w:val="Hyperlink"/>
                <w:noProof/>
              </w:rPr>
              <w:t>Appendix</w:t>
            </w:r>
            <w:r w:rsidR="003440F5">
              <w:rPr>
                <w:noProof/>
                <w:webHidden/>
              </w:rPr>
              <w:tab/>
            </w:r>
            <w:r w:rsidR="003440F5">
              <w:rPr>
                <w:noProof/>
                <w:webHidden/>
              </w:rPr>
              <w:fldChar w:fldCharType="begin"/>
            </w:r>
            <w:r w:rsidR="003440F5">
              <w:rPr>
                <w:noProof/>
                <w:webHidden/>
              </w:rPr>
              <w:instrText xml:space="preserve"> PAGEREF _Toc139574702 \h </w:instrText>
            </w:r>
            <w:r w:rsidR="003440F5">
              <w:rPr>
                <w:noProof/>
                <w:webHidden/>
              </w:rPr>
            </w:r>
            <w:r w:rsidR="003440F5">
              <w:rPr>
                <w:noProof/>
                <w:webHidden/>
              </w:rPr>
              <w:fldChar w:fldCharType="separate"/>
            </w:r>
            <w:r w:rsidR="003440F5">
              <w:rPr>
                <w:noProof/>
                <w:webHidden/>
              </w:rPr>
              <w:t>26</w:t>
            </w:r>
            <w:r w:rsidR="003440F5">
              <w:rPr>
                <w:noProof/>
                <w:webHidden/>
              </w:rPr>
              <w:fldChar w:fldCharType="end"/>
            </w:r>
          </w:hyperlink>
        </w:p>
        <w:p w14:paraId="6B3EBD22" w14:textId="278BB79C" w:rsidR="003440F5" w:rsidRDefault="00D55286">
          <w:pPr>
            <w:pStyle w:val="TOC2"/>
            <w:tabs>
              <w:tab w:val="left" w:pos="1100"/>
              <w:tab w:val="right" w:leader="dot" w:pos="9926"/>
            </w:tabs>
            <w:rPr>
              <w:b w:val="0"/>
              <w:noProof/>
              <w:color w:val="auto"/>
              <w:kern w:val="2"/>
              <w:sz w:val="22"/>
              <w:lang w:val="en-AE" w:eastAsia="en-AE"/>
              <w14:ligatures w14:val="standardContextual"/>
            </w:rPr>
          </w:pPr>
          <w:hyperlink w:anchor="_Toc139574703" w:history="1">
            <w:r w:rsidR="003440F5" w:rsidRPr="005F58E5">
              <w:rPr>
                <w:rStyle w:val="Hyperlink"/>
                <w:noProof/>
              </w:rPr>
              <w:t>11.1</w:t>
            </w:r>
            <w:r w:rsidR="003440F5">
              <w:rPr>
                <w:b w:val="0"/>
                <w:noProof/>
                <w:color w:val="auto"/>
                <w:kern w:val="2"/>
                <w:sz w:val="22"/>
                <w:lang w:val="en-AE" w:eastAsia="en-AE"/>
                <w14:ligatures w14:val="standardContextual"/>
              </w:rPr>
              <w:tab/>
            </w:r>
            <w:r w:rsidR="003440F5" w:rsidRPr="005F58E5">
              <w:rPr>
                <w:rStyle w:val="Hyperlink"/>
                <w:noProof/>
              </w:rPr>
              <w:t>Appendix A: Gantt Chart</w:t>
            </w:r>
            <w:r w:rsidR="003440F5">
              <w:rPr>
                <w:noProof/>
                <w:webHidden/>
              </w:rPr>
              <w:tab/>
            </w:r>
            <w:r w:rsidR="003440F5">
              <w:rPr>
                <w:noProof/>
                <w:webHidden/>
              </w:rPr>
              <w:fldChar w:fldCharType="begin"/>
            </w:r>
            <w:r w:rsidR="003440F5">
              <w:rPr>
                <w:noProof/>
                <w:webHidden/>
              </w:rPr>
              <w:instrText xml:space="preserve"> PAGEREF _Toc139574703 \h </w:instrText>
            </w:r>
            <w:r w:rsidR="003440F5">
              <w:rPr>
                <w:noProof/>
                <w:webHidden/>
              </w:rPr>
            </w:r>
            <w:r w:rsidR="003440F5">
              <w:rPr>
                <w:noProof/>
                <w:webHidden/>
              </w:rPr>
              <w:fldChar w:fldCharType="separate"/>
            </w:r>
            <w:r w:rsidR="003440F5">
              <w:rPr>
                <w:noProof/>
                <w:webHidden/>
              </w:rPr>
              <w:t>26</w:t>
            </w:r>
            <w:r w:rsidR="003440F5">
              <w:rPr>
                <w:noProof/>
                <w:webHidden/>
              </w:rPr>
              <w:fldChar w:fldCharType="end"/>
            </w:r>
          </w:hyperlink>
        </w:p>
        <w:p w14:paraId="60EAB9E9" w14:textId="7755F40E" w:rsidR="003440F5" w:rsidRDefault="00D55286">
          <w:pPr>
            <w:pStyle w:val="TOC3"/>
            <w:tabs>
              <w:tab w:val="right" w:leader="dot" w:pos="9926"/>
            </w:tabs>
            <w:rPr>
              <w:b w:val="0"/>
              <w:noProof/>
              <w:color w:val="auto"/>
              <w:kern w:val="2"/>
              <w:sz w:val="22"/>
              <w:lang w:val="en-AE" w:eastAsia="en-AE"/>
              <w14:ligatures w14:val="standardContextual"/>
            </w:rPr>
          </w:pPr>
          <w:hyperlink w:anchor="_Toc139574704" w:history="1">
            <w:r w:rsidR="003440F5" w:rsidRPr="005F58E5">
              <w:rPr>
                <w:rStyle w:val="Hyperlink"/>
                <w:noProof/>
              </w:rPr>
              <w:t>11.1.1       Autumn Semester 2022</w:t>
            </w:r>
            <w:r w:rsidR="003440F5">
              <w:rPr>
                <w:noProof/>
                <w:webHidden/>
              </w:rPr>
              <w:tab/>
            </w:r>
            <w:r w:rsidR="003440F5">
              <w:rPr>
                <w:noProof/>
                <w:webHidden/>
              </w:rPr>
              <w:fldChar w:fldCharType="begin"/>
            </w:r>
            <w:r w:rsidR="003440F5">
              <w:rPr>
                <w:noProof/>
                <w:webHidden/>
              </w:rPr>
              <w:instrText xml:space="preserve"> PAGEREF _Toc139574704 \h </w:instrText>
            </w:r>
            <w:r w:rsidR="003440F5">
              <w:rPr>
                <w:noProof/>
                <w:webHidden/>
              </w:rPr>
            </w:r>
            <w:r w:rsidR="003440F5">
              <w:rPr>
                <w:noProof/>
                <w:webHidden/>
              </w:rPr>
              <w:fldChar w:fldCharType="separate"/>
            </w:r>
            <w:r w:rsidR="003440F5">
              <w:rPr>
                <w:noProof/>
                <w:webHidden/>
              </w:rPr>
              <w:t>26</w:t>
            </w:r>
            <w:r w:rsidR="003440F5">
              <w:rPr>
                <w:noProof/>
                <w:webHidden/>
              </w:rPr>
              <w:fldChar w:fldCharType="end"/>
            </w:r>
          </w:hyperlink>
        </w:p>
        <w:p w14:paraId="27EB0387" w14:textId="14B36E61" w:rsidR="003440F5" w:rsidRDefault="00D55286">
          <w:pPr>
            <w:pStyle w:val="TOC3"/>
            <w:tabs>
              <w:tab w:val="right" w:leader="dot" w:pos="9926"/>
            </w:tabs>
            <w:rPr>
              <w:b w:val="0"/>
              <w:noProof/>
              <w:color w:val="auto"/>
              <w:kern w:val="2"/>
              <w:sz w:val="22"/>
              <w:lang w:val="en-AE" w:eastAsia="en-AE"/>
              <w14:ligatures w14:val="standardContextual"/>
            </w:rPr>
          </w:pPr>
          <w:hyperlink w:anchor="_Toc139574705" w:history="1">
            <w:r w:rsidR="003440F5" w:rsidRPr="005F58E5">
              <w:rPr>
                <w:rStyle w:val="Hyperlink"/>
                <w:noProof/>
              </w:rPr>
              <w:t>11.1.2        Winter Semester 2023</w:t>
            </w:r>
            <w:r w:rsidR="003440F5">
              <w:rPr>
                <w:noProof/>
                <w:webHidden/>
              </w:rPr>
              <w:tab/>
            </w:r>
            <w:r w:rsidR="003440F5">
              <w:rPr>
                <w:noProof/>
                <w:webHidden/>
              </w:rPr>
              <w:fldChar w:fldCharType="begin"/>
            </w:r>
            <w:r w:rsidR="003440F5">
              <w:rPr>
                <w:noProof/>
                <w:webHidden/>
              </w:rPr>
              <w:instrText xml:space="preserve"> PAGEREF _Toc139574705 \h </w:instrText>
            </w:r>
            <w:r w:rsidR="003440F5">
              <w:rPr>
                <w:noProof/>
                <w:webHidden/>
              </w:rPr>
            </w:r>
            <w:r w:rsidR="003440F5">
              <w:rPr>
                <w:noProof/>
                <w:webHidden/>
              </w:rPr>
              <w:fldChar w:fldCharType="separate"/>
            </w:r>
            <w:r w:rsidR="003440F5">
              <w:rPr>
                <w:noProof/>
                <w:webHidden/>
              </w:rPr>
              <w:t>27</w:t>
            </w:r>
            <w:r w:rsidR="003440F5">
              <w:rPr>
                <w:noProof/>
                <w:webHidden/>
              </w:rPr>
              <w:fldChar w:fldCharType="end"/>
            </w:r>
          </w:hyperlink>
        </w:p>
        <w:p w14:paraId="7DF30A63" w14:textId="237A5FE9" w:rsidR="003440F5" w:rsidRDefault="00D55286">
          <w:pPr>
            <w:pStyle w:val="TOC3"/>
            <w:tabs>
              <w:tab w:val="right" w:leader="dot" w:pos="9926"/>
            </w:tabs>
            <w:rPr>
              <w:b w:val="0"/>
              <w:noProof/>
              <w:color w:val="auto"/>
              <w:kern w:val="2"/>
              <w:sz w:val="22"/>
              <w:lang w:val="en-AE" w:eastAsia="en-AE"/>
              <w14:ligatures w14:val="standardContextual"/>
            </w:rPr>
          </w:pPr>
          <w:hyperlink w:anchor="_Toc139574706" w:history="1">
            <w:r w:rsidR="003440F5" w:rsidRPr="005F58E5">
              <w:rPr>
                <w:rStyle w:val="Hyperlink"/>
                <w:noProof/>
              </w:rPr>
              <w:t>11.1.3       Spring Semester 2023</w:t>
            </w:r>
            <w:r w:rsidR="003440F5">
              <w:rPr>
                <w:noProof/>
                <w:webHidden/>
              </w:rPr>
              <w:tab/>
            </w:r>
            <w:r w:rsidR="003440F5">
              <w:rPr>
                <w:noProof/>
                <w:webHidden/>
              </w:rPr>
              <w:fldChar w:fldCharType="begin"/>
            </w:r>
            <w:r w:rsidR="003440F5">
              <w:rPr>
                <w:noProof/>
                <w:webHidden/>
              </w:rPr>
              <w:instrText xml:space="preserve"> PAGEREF _Toc139574706 \h </w:instrText>
            </w:r>
            <w:r w:rsidR="003440F5">
              <w:rPr>
                <w:noProof/>
                <w:webHidden/>
              </w:rPr>
            </w:r>
            <w:r w:rsidR="003440F5">
              <w:rPr>
                <w:noProof/>
                <w:webHidden/>
              </w:rPr>
              <w:fldChar w:fldCharType="separate"/>
            </w:r>
            <w:r w:rsidR="003440F5">
              <w:rPr>
                <w:noProof/>
                <w:webHidden/>
              </w:rPr>
              <w:t>27</w:t>
            </w:r>
            <w:r w:rsidR="003440F5">
              <w:rPr>
                <w:noProof/>
                <w:webHidden/>
              </w:rPr>
              <w:fldChar w:fldCharType="end"/>
            </w:r>
          </w:hyperlink>
        </w:p>
        <w:p w14:paraId="6FE26894" w14:textId="25890BE6" w:rsidR="003440F5" w:rsidRDefault="00D55286">
          <w:pPr>
            <w:pStyle w:val="TOC2"/>
            <w:tabs>
              <w:tab w:val="left" w:pos="1100"/>
              <w:tab w:val="right" w:leader="dot" w:pos="9926"/>
            </w:tabs>
            <w:rPr>
              <w:b w:val="0"/>
              <w:noProof/>
              <w:color w:val="auto"/>
              <w:kern w:val="2"/>
              <w:sz w:val="22"/>
              <w:lang w:val="en-AE" w:eastAsia="en-AE"/>
              <w14:ligatures w14:val="standardContextual"/>
            </w:rPr>
          </w:pPr>
          <w:hyperlink w:anchor="_Toc139574707" w:history="1">
            <w:r w:rsidR="003440F5" w:rsidRPr="005F58E5">
              <w:rPr>
                <w:rStyle w:val="Hyperlink"/>
                <w:noProof/>
              </w:rPr>
              <w:t>11.2</w:t>
            </w:r>
            <w:r w:rsidR="003440F5">
              <w:rPr>
                <w:b w:val="0"/>
                <w:noProof/>
                <w:color w:val="auto"/>
                <w:kern w:val="2"/>
                <w:sz w:val="22"/>
                <w:lang w:val="en-AE" w:eastAsia="en-AE"/>
                <w14:ligatures w14:val="standardContextual"/>
              </w:rPr>
              <w:tab/>
            </w:r>
            <w:r w:rsidR="003440F5" w:rsidRPr="005F58E5">
              <w:rPr>
                <w:rStyle w:val="Hyperlink"/>
                <w:noProof/>
              </w:rPr>
              <w:t>Appendix B: Minutes of Meeting</w:t>
            </w:r>
            <w:r w:rsidR="003440F5">
              <w:rPr>
                <w:noProof/>
                <w:webHidden/>
              </w:rPr>
              <w:tab/>
            </w:r>
            <w:r w:rsidR="003440F5">
              <w:rPr>
                <w:noProof/>
                <w:webHidden/>
              </w:rPr>
              <w:fldChar w:fldCharType="begin"/>
            </w:r>
            <w:r w:rsidR="003440F5">
              <w:rPr>
                <w:noProof/>
                <w:webHidden/>
              </w:rPr>
              <w:instrText xml:space="preserve"> PAGEREF _Toc139574707 \h </w:instrText>
            </w:r>
            <w:r w:rsidR="003440F5">
              <w:rPr>
                <w:noProof/>
                <w:webHidden/>
              </w:rPr>
            </w:r>
            <w:r w:rsidR="003440F5">
              <w:rPr>
                <w:noProof/>
                <w:webHidden/>
              </w:rPr>
              <w:fldChar w:fldCharType="separate"/>
            </w:r>
            <w:r w:rsidR="003440F5">
              <w:rPr>
                <w:noProof/>
                <w:webHidden/>
              </w:rPr>
              <w:t>27</w:t>
            </w:r>
            <w:r w:rsidR="003440F5">
              <w:rPr>
                <w:noProof/>
                <w:webHidden/>
              </w:rPr>
              <w:fldChar w:fldCharType="end"/>
            </w:r>
          </w:hyperlink>
        </w:p>
        <w:p w14:paraId="5BD2F644" w14:textId="70CBCD7B" w:rsidR="003440F5" w:rsidRDefault="00D55286">
          <w:pPr>
            <w:pStyle w:val="TOC2"/>
            <w:tabs>
              <w:tab w:val="left" w:pos="1100"/>
              <w:tab w:val="right" w:leader="dot" w:pos="9926"/>
            </w:tabs>
            <w:rPr>
              <w:b w:val="0"/>
              <w:noProof/>
              <w:color w:val="auto"/>
              <w:kern w:val="2"/>
              <w:sz w:val="22"/>
              <w:lang w:val="en-AE" w:eastAsia="en-AE"/>
              <w14:ligatures w14:val="standardContextual"/>
            </w:rPr>
          </w:pPr>
          <w:hyperlink w:anchor="_Toc139574708" w:history="1">
            <w:r w:rsidR="003440F5" w:rsidRPr="005F58E5">
              <w:rPr>
                <w:rStyle w:val="Hyperlink"/>
                <w:noProof/>
              </w:rPr>
              <w:t>11.3</w:t>
            </w:r>
            <w:r w:rsidR="003440F5">
              <w:rPr>
                <w:b w:val="0"/>
                <w:noProof/>
                <w:color w:val="auto"/>
                <w:kern w:val="2"/>
                <w:sz w:val="22"/>
                <w:lang w:val="en-AE" w:eastAsia="en-AE"/>
                <w14:ligatures w14:val="standardContextual"/>
              </w:rPr>
              <w:tab/>
            </w:r>
            <w:r w:rsidR="003440F5" w:rsidRPr="005F58E5">
              <w:rPr>
                <w:rStyle w:val="Hyperlink"/>
                <w:noProof/>
              </w:rPr>
              <w:t>Appendix C: Division of Labor</w:t>
            </w:r>
            <w:r w:rsidR="003440F5">
              <w:rPr>
                <w:noProof/>
                <w:webHidden/>
              </w:rPr>
              <w:tab/>
            </w:r>
            <w:r w:rsidR="003440F5">
              <w:rPr>
                <w:noProof/>
                <w:webHidden/>
              </w:rPr>
              <w:fldChar w:fldCharType="begin"/>
            </w:r>
            <w:r w:rsidR="003440F5">
              <w:rPr>
                <w:noProof/>
                <w:webHidden/>
              </w:rPr>
              <w:instrText xml:space="preserve"> PAGEREF _Toc139574708 \h </w:instrText>
            </w:r>
            <w:r w:rsidR="003440F5">
              <w:rPr>
                <w:noProof/>
                <w:webHidden/>
              </w:rPr>
            </w:r>
            <w:r w:rsidR="003440F5">
              <w:rPr>
                <w:noProof/>
                <w:webHidden/>
              </w:rPr>
              <w:fldChar w:fldCharType="separate"/>
            </w:r>
            <w:r w:rsidR="003440F5">
              <w:rPr>
                <w:noProof/>
                <w:webHidden/>
              </w:rPr>
              <w:t>32</w:t>
            </w:r>
            <w:r w:rsidR="003440F5">
              <w:rPr>
                <w:noProof/>
                <w:webHidden/>
              </w:rPr>
              <w:fldChar w:fldCharType="end"/>
            </w:r>
          </w:hyperlink>
        </w:p>
        <w:p w14:paraId="473E7C53" w14:textId="7B8CB19E" w:rsidR="003440F5" w:rsidRDefault="00D55286">
          <w:pPr>
            <w:pStyle w:val="TOC2"/>
            <w:tabs>
              <w:tab w:val="left" w:pos="1100"/>
              <w:tab w:val="right" w:leader="dot" w:pos="9926"/>
            </w:tabs>
            <w:rPr>
              <w:b w:val="0"/>
              <w:noProof/>
              <w:color w:val="auto"/>
              <w:kern w:val="2"/>
              <w:sz w:val="22"/>
              <w:lang w:val="en-AE" w:eastAsia="en-AE"/>
              <w14:ligatures w14:val="standardContextual"/>
            </w:rPr>
          </w:pPr>
          <w:hyperlink w:anchor="_Toc139574709" w:history="1">
            <w:r w:rsidR="003440F5" w:rsidRPr="005F58E5">
              <w:rPr>
                <w:rStyle w:val="Hyperlink"/>
                <w:noProof/>
              </w:rPr>
              <w:t>11.4</w:t>
            </w:r>
            <w:r w:rsidR="003440F5">
              <w:rPr>
                <w:b w:val="0"/>
                <w:noProof/>
                <w:color w:val="auto"/>
                <w:kern w:val="2"/>
                <w:sz w:val="22"/>
                <w:lang w:val="en-AE" w:eastAsia="en-AE"/>
                <w14:ligatures w14:val="standardContextual"/>
              </w:rPr>
              <w:tab/>
            </w:r>
            <w:r w:rsidR="003440F5" w:rsidRPr="005F58E5">
              <w:rPr>
                <w:rStyle w:val="Hyperlink"/>
                <w:noProof/>
              </w:rPr>
              <w:t>Appendix D: Software Code</w:t>
            </w:r>
            <w:r w:rsidR="003440F5">
              <w:rPr>
                <w:noProof/>
                <w:webHidden/>
              </w:rPr>
              <w:tab/>
            </w:r>
            <w:r w:rsidR="003440F5">
              <w:rPr>
                <w:noProof/>
                <w:webHidden/>
              </w:rPr>
              <w:fldChar w:fldCharType="begin"/>
            </w:r>
            <w:r w:rsidR="003440F5">
              <w:rPr>
                <w:noProof/>
                <w:webHidden/>
              </w:rPr>
              <w:instrText xml:space="preserve"> PAGEREF _Toc139574709 \h </w:instrText>
            </w:r>
            <w:r w:rsidR="003440F5">
              <w:rPr>
                <w:noProof/>
                <w:webHidden/>
              </w:rPr>
            </w:r>
            <w:r w:rsidR="003440F5">
              <w:rPr>
                <w:noProof/>
                <w:webHidden/>
              </w:rPr>
              <w:fldChar w:fldCharType="separate"/>
            </w:r>
            <w:r w:rsidR="003440F5">
              <w:rPr>
                <w:noProof/>
                <w:webHidden/>
              </w:rPr>
              <w:t>33</w:t>
            </w:r>
            <w:r w:rsidR="003440F5">
              <w:rPr>
                <w:noProof/>
                <w:webHidden/>
              </w:rPr>
              <w:fldChar w:fldCharType="end"/>
            </w:r>
          </w:hyperlink>
        </w:p>
        <w:p w14:paraId="43344C07" w14:textId="2A78332E" w:rsidR="003440F5" w:rsidRDefault="00D55286">
          <w:pPr>
            <w:pStyle w:val="TOC1"/>
            <w:tabs>
              <w:tab w:val="left" w:pos="660"/>
              <w:tab w:val="right" w:leader="dot" w:pos="9926"/>
            </w:tabs>
            <w:rPr>
              <w:b w:val="0"/>
              <w:noProof/>
              <w:color w:val="auto"/>
              <w:kern w:val="2"/>
              <w:sz w:val="22"/>
              <w:lang w:val="en-AE" w:eastAsia="en-AE"/>
              <w14:ligatures w14:val="standardContextual"/>
            </w:rPr>
          </w:pPr>
          <w:hyperlink w:anchor="_Toc139574710" w:history="1">
            <w:r w:rsidR="003440F5" w:rsidRPr="005F58E5">
              <w:rPr>
                <w:rStyle w:val="Hyperlink"/>
                <w:noProof/>
              </w:rPr>
              <w:t>12.</w:t>
            </w:r>
            <w:r w:rsidR="003440F5">
              <w:rPr>
                <w:b w:val="0"/>
                <w:noProof/>
                <w:color w:val="auto"/>
                <w:kern w:val="2"/>
                <w:sz w:val="22"/>
                <w:lang w:val="en-AE" w:eastAsia="en-AE"/>
                <w14:ligatures w14:val="standardContextual"/>
              </w:rPr>
              <w:tab/>
            </w:r>
            <w:r w:rsidR="003440F5" w:rsidRPr="005F58E5">
              <w:rPr>
                <w:rStyle w:val="Hyperlink"/>
                <w:noProof/>
              </w:rPr>
              <w:t>References</w:t>
            </w:r>
            <w:r w:rsidR="003440F5">
              <w:rPr>
                <w:noProof/>
                <w:webHidden/>
              </w:rPr>
              <w:tab/>
            </w:r>
            <w:r w:rsidR="003440F5">
              <w:rPr>
                <w:noProof/>
                <w:webHidden/>
              </w:rPr>
              <w:fldChar w:fldCharType="begin"/>
            </w:r>
            <w:r w:rsidR="003440F5">
              <w:rPr>
                <w:noProof/>
                <w:webHidden/>
              </w:rPr>
              <w:instrText xml:space="preserve"> PAGEREF _Toc139574710 \h </w:instrText>
            </w:r>
            <w:r w:rsidR="003440F5">
              <w:rPr>
                <w:noProof/>
                <w:webHidden/>
              </w:rPr>
            </w:r>
            <w:r w:rsidR="003440F5">
              <w:rPr>
                <w:noProof/>
                <w:webHidden/>
              </w:rPr>
              <w:fldChar w:fldCharType="separate"/>
            </w:r>
            <w:r w:rsidR="003440F5">
              <w:rPr>
                <w:noProof/>
                <w:webHidden/>
              </w:rPr>
              <w:t>36</w:t>
            </w:r>
            <w:r w:rsidR="003440F5">
              <w:rPr>
                <w:noProof/>
                <w:webHidden/>
              </w:rPr>
              <w:fldChar w:fldCharType="end"/>
            </w:r>
          </w:hyperlink>
        </w:p>
        <w:p w14:paraId="5C1C16E0" w14:textId="48557425" w:rsidR="5EBA6776" w:rsidRDefault="5EBA6776" w:rsidP="5EBA6776">
          <w:pPr>
            <w:pStyle w:val="TOC1"/>
            <w:tabs>
              <w:tab w:val="left" w:pos="555"/>
              <w:tab w:val="right" w:leader="dot" w:pos="9930"/>
            </w:tabs>
            <w:rPr>
              <w:rStyle w:val="Hyperlink"/>
            </w:rPr>
          </w:pPr>
          <w:r>
            <w:fldChar w:fldCharType="end"/>
          </w:r>
        </w:p>
      </w:sdtContent>
    </w:sdt>
    <w:p w14:paraId="7FDBD1E3" w14:textId="6DB40E55" w:rsidR="008A623C" w:rsidRDefault="008A623C" w:rsidP="00A973E1">
      <w:pPr>
        <w:rPr>
          <w:sz w:val="24"/>
          <w:szCs w:val="24"/>
        </w:rPr>
      </w:pPr>
    </w:p>
    <w:p w14:paraId="06D863BE" w14:textId="77777777" w:rsidR="003D1E54" w:rsidRDefault="003D1E54" w:rsidP="00A973E1">
      <w:pPr>
        <w:rPr>
          <w:bCs/>
          <w:noProof/>
          <w:sz w:val="24"/>
          <w:szCs w:val="20"/>
        </w:rPr>
      </w:pPr>
    </w:p>
    <w:p w14:paraId="15E6FCAA" w14:textId="77777777" w:rsidR="003D1E54" w:rsidRDefault="003D1E54" w:rsidP="00A973E1">
      <w:pPr>
        <w:rPr>
          <w:bCs/>
          <w:noProof/>
          <w:sz w:val="24"/>
          <w:szCs w:val="20"/>
        </w:rPr>
      </w:pPr>
    </w:p>
    <w:p w14:paraId="6C02B431" w14:textId="77777777" w:rsidR="003D1E54" w:rsidRDefault="003D1E54" w:rsidP="00A973E1">
      <w:pPr>
        <w:rPr>
          <w:sz w:val="24"/>
          <w:szCs w:val="20"/>
        </w:rPr>
      </w:pPr>
    </w:p>
    <w:p w14:paraId="0510B38E" w14:textId="77777777" w:rsidR="00CE447B" w:rsidRDefault="00CE447B" w:rsidP="00A973E1">
      <w:pPr>
        <w:rPr>
          <w:sz w:val="24"/>
          <w:szCs w:val="20"/>
        </w:rPr>
      </w:pPr>
    </w:p>
    <w:p w14:paraId="5ECA1C04" w14:textId="77777777" w:rsidR="00CE447B" w:rsidRDefault="00CE447B" w:rsidP="00A973E1">
      <w:pPr>
        <w:rPr>
          <w:sz w:val="24"/>
          <w:szCs w:val="20"/>
        </w:rPr>
      </w:pPr>
    </w:p>
    <w:p w14:paraId="2672005D" w14:textId="77777777" w:rsidR="00CE447B" w:rsidRDefault="00CE447B" w:rsidP="00A973E1">
      <w:pPr>
        <w:rPr>
          <w:sz w:val="24"/>
          <w:szCs w:val="20"/>
        </w:rPr>
      </w:pPr>
    </w:p>
    <w:p w14:paraId="3D6424A6" w14:textId="77777777" w:rsidR="00CE447B" w:rsidRDefault="00CE447B" w:rsidP="00A973E1">
      <w:pPr>
        <w:rPr>
          <w:sz w:val="24"/>
          <w:szCs w:val="20"/>
        </w:rPr>
      </w:pPr>
    </w:p>
    <w:p w14:paraId="77DB4C46" w14:textId="77777777" w:rsidR="00CE447B" w:rsidRDefault="00CE447B" w:rsidP="00A973E1">
      <w:pPr>
        <w:rPr>
          <w:sz w:val="24"/>
          <w:szCs w:val="20"/>
        </w:rPr>
      </w:pPr>
    </w:p>
    <w:p w14:paraId="0BDE38DE" w14:textId="77777777" w:rsidR="00CE447B" w:rsidRDefault="00CE447B" w:rsidP="00A973E1">
      <w:pPr>
        <w:rPr>
          <w:sz w:val="24"/>
          <w:szCs w:val="20"/>
        </w:rPr>
      </w:pPr>
    </w:p>
    <w:p w14:paraId="465C6B0C" w14:textId="77777777" w:rsidR="00CE447B" w:rsidRDefault="00CE447B" w:rsidP="00A973E1">
      <w:pPr>
        <w:rPr>
          <w:sz w:val="24"/>
          <w:szCs w:val="20"/>
        </w:rPr>
      </w:pPr>
    </w:p>
    <w:p w14:paraId="52DEB003" w14:textId="77777777" w:rsidR="00CE447B" w:rsidRDefault="00CE447B" w:rsidP="00A973E1">
      <w:pPr>
        <w:rPr>
          <w:sz w:val="24"/>
          <w:szCs w:val="20"/>
        </w:rPr>
      </w:pPr>
    </w:p>
    <w:p w14:paraId="243A95BE" w14:textId="77777777" w:rsidR="00CE447B" w:rsidRDefault="00CE447B" w:rsidP="00A973E1">
      <w:pPr>
        <w:rPr>
          <w:sz w:val="24"/>
          <w:szCs w:val="20"/>
        </w:rPr>
      </w:pPr>
    </w:p>
    <w:p w14:paraId="662312C6" w14:textId="77777777" w:rsidR="00CE447B" w:rsidRPr="007B592F" w:rsidRDefault="00CE447B" w:rsidP="00A973E1">
      <w:pPr>
        <w:rPr>
          <w:sz w:val="24"/>
          <w:szCs w:val="20"/>
        </w:rPr>
      </w:pPr>
    </w:p>
    <w:p w14:paraId="7A0D76DF" w14:textId="1C8617AC" w:rsidR="3C91F1EA" w:rsidRPr="006F2B14" w:rsidRDefault="0081189B" w:rsidP="006F2B14">
      <w:pPr>
        <w:pStyle w:val="Heading1"/>
        <w:numPr>
          <w:ilvl w:val="0"/>
          <w:numId w:val="1"/>
        </w:numPr>
        <w:rPr>
          <w:color w:val="C00000"/>
        </w:rPr>
      </w:pPr>
      <w:bookmarkStart w:id="0" w:name="_Toc139574666"/>
      <w:r>
        <w:lastRenderedPageBreak/>
        <w:t>Quality of Executive Brief</w:t>
      </w:r>
      <w:bookmarkEnd w:id="0"/>
      <w:r>
        <w:t xml:space="preserve"> </w:t>
      </w:r>
      <w:r w:rsidR="53AEE4D7">
        <w:t xml:space="preserve"> </w:t>
      </w:r>
    </w:p>
    <w:p w14:paraId="5F328984" w14:textId="0DF7EACC" w:rsidR="3C91F1EA" w:rsidRPr="00F16B14" w:rsidRDefault="3803F3D6" w:rsidP="0BC9EECC">
      <w:pPr>
        <w:rPr>
          <w:rFonts w:ascii="Calibri" w:eastAsia="Calibri" w:hAnsi="Calibri" w:cs="Calibri"/>
          <w:b w:val="0"/>
          <w:sz w:val="24"/>
          <w:szCs w:val="20"/>
        </w:rPr>
      </w:pPr>
      <w:r w:rsidRPr="00F16B14">
        <w:rPr>
          <w:rFonts w:ascii="Calibri" w:eastAsia="Calibri" w:hAnsi="Calibri" w:cs="Calibri"/>
          <w:b w:val="0"/>
          <w:sz w:val="24"/>
          <w:szCs w:val="20"/>
        </w:rPr>
        <w:t>A Bionic hand using a 3D-printer was made to look like a human hand using Flexi sensors that are worn with gloves and read the movement of each of the five fingers. These bionic hand reading data represent the position of the finger joints with the rotating movement for each one. The five servo motors that power the hand's fingers are controlled by an Arduino microcontroller.</w:t>
      </w:r>
    </w:p>
    <w:p w14:paraId="55383FDB" w14:textId="559E8678" w:rsidR="3C91F1EA" w:rsidRPr="00F16B14" w:rsidRDefault="3803F3D6" w:rsidP="0BC9EECC">
      <w:pPr>
        <w:rPr>
          <w:rFonts w:ascii="Calibri" w:eastAsia="Calibri" w:hAnsi="Calibri" w:cs="Calibri"/>
          <w:b w:val="0"/>
          <w:sz w:val="24"/>
          <w:szCs w:val="20"/>
        </w:rPr>
      </w:pPr>
      <w:r w:rsidRPr="00F16B14">
        <w:rPr>
          <w:rFonts w:ascii="Calibri" w:eastAsia="Calibri" w:hAnsi="Calibri" w:cs="Calibri"/>
          <w:b w:val="0"/>
          <w:sz w:val="24"/>
          <w:szCs w:val="20"/>
        </w:rPr>
        <w:t xml:space="preserve"> </w:t>
      </w:r>
    </w:p>
    <w:p w14:paraId="4AB3754F" w14:textId="2144C00A" w:rsidR="3C91F1EA" w:rsidRPr="00F16B14" w:rsidRDefault="3803F3D6" w:rsidP="00CE447B">
      <w:pPr>
        <w:rPr>
          <w:rFonts w:ascii="Calibri" w:eastAsia="Calibri" w:hAnsi="Calibri" w:cs="Calibri"/>
          <w:b w:val="0"/>
          <w:sz w:val="24"/>
          <w:szCs w:val="20"/>
        </w:rPr>
      </w:pPr>
      <w:r w:rsidRPr="00F16B14">
        <w:rPr>
          <w:rFonts w:ascii="Calibri" w:eastAsia="Calibri" w:hAnsi="Calibri" w:cs="Calibri"/>
          <w:b w:val="0"/>
          <w:sz w:val="24"/>
          <w:szCs w:val="20"/>
        </w:rPr>
        <w:t xml:space="preserve"> </w:t>
      </w:r>
      <w:r w:rsidR="00892537" w:rsidRPr="00F16B14">
        <w:rPr>
          <w:rFonts w:ascii="Calibri" w:eastAsia="Calibri" w:hAnsi="Calibri" w:cs="Calibri"/>
          <w:b w:val="0"/>
          <w:sz w:val="24"/>
          <w:szCs w:val="20"/>
        </w:rPr>
        <w:t>Since</w:t>
      </w:r>
      <w:r w:rsidRPr="00F16B14">
        <w:rPr>
          <w:rFonts w:ascii="Calibri" w:eastAsia="Calibri" w:hAnsi="Calibri" w:cs="Calibri"/>
          <w:b w:val="0"/>
          <w:sz w:val="24"/>
          <w:szCs w:val="20"/>
        </w:rPr>
        <w:t xml:space="preserve"> all necessary components can be 3D printed, the hand is both affordable and widely available. A hand's abilities include also grasping and releasing objects, pointing, and moving the fingers. The hand can be used in a variety of situations, such as assisting doctors during surgical procedures and remotely disarming a bomb, because it is much safer than risking human life.</w:t>
      </w:r>
    </w:p>
    <w:p w14:paraId="42F87418" w14:textId="4EC9C3A6" w:rsidR="00F97A22" w:rsidRDefault="0081189B" w:rsidP="00F97A22">
      <w:pPr>
        <w:pStyle w:val="Heading1"/>
        <w:numPr>
          <w:ilvl w:val="0"/>
          <w:numId w:val="1"/>
        </w:numPr>
        <w:rPr>
          <w:color w:val="C00000"/>
        </w:rPr>
      </w:pPr>
      <w:bookmarkStart w:id="1" w:name="_Toc139574667"/>
      <w:r>
        <w:t>Project Details</w:t>
      </w:r>
      <w:bookmarkEnd w:id="1"/>
      <w:r>
        <w:t xml:space="preserve"> </w:t>
      </w:r>
      <w:r w:rsidR="00AD7397" w:rsidRPr="000B36B7">
        <w:t xml:space="preserve"> </w:t>
      </w:r>
    </w:p>
    <w:p w14:paraId="6A20002B" w14:textId="6D2B1248" w:rsidR="00952BBE" w:rsidRPr="00A5379E" w:rsidRDefault="0081189B" w:rsidP="00A5379E">
      <w:pPr>
        <w:pStyle w:val="Heading2"/>
        <w:numPr>
          <w:ilvl w:val="1"/>
          <w:numId w:val="1"/>
        </w:numPr>
      </w:pPr>
      <w:bookmarkStart w:id="2" w:name="_Toc139574668"/>
      <w:r w:rsidRPr="00A5379E">
        <w:t>Definition</w:t>
      </w:r>
      <w:bookmarkEnd w:id="2"/>
    </w:p>
    <w:p w14:paraId="0CA72942" w14:textId="129A6757" w:rsidR="1446F522" w:rsidRPr="00CE447B" w:rsidRDefault="56A559A8" w:rsidP="00CE447B">
      <w:pPr>
        <w:ind w:left="632"/>
        <w:rPr>
          <w:rFonts w:ascii="Calibri" w:eastAsia="Calibri" w:hAnsi="Calibri" w:cs="Calibri"/>
          <w:b w:val="0"/>
          <w:sz w:val="24"/>
          <w:szCs w:val="24"/>
        </w:rPr>
      </w:pPr>
      <w:r w:rsidRPr="00CE447B">
        <w:rPr>
          <w:rFonts w:ascii="Calibri" w:eastAsia="Calibri" w:hAnsi="Calibri" w:cs="Calibri"/>
          <w:b w:val="0"/>
          <w:sz w:val="24"/>
          <w:szCs w:val="24"/>
        </w:rPr>
        <w:t xml:space="preserve">The bionic hand is a mechanical device that simulates the flexibility and dexterity of human hands. It is frequently implemented in robotics applications to carry out a variety of tasks that call for deft manipulation and strong grasping abilities. A bionic hand's main function is to imitate human hand movements so that it can interact with objects and carry out tasks similarly. A bionic hand is made up of numerous fingers, joints, and actuators that enable it to perform a variety of motions and grasp objects of different sizes, shapes, and weights. A glove </w:t>
      </w:r>
      <w:bookmarkStart w:id="3" w:name="_Int_MTZIW63T"/>
      <w:proofErr w:type="gramStart"/>
      <w:r w:rsidRPr="00CE447B">
        <w:rPr>
          <w:rFonts w:ascii="Calibri" w:eastAsia="Calibri" w:hAnsi="Calibri" w:cs="Calibri"/>
          <w:b w:val="0"/>
          <w:sz w:val="24"/>
          <w:szCs w:val="24"/>
        </w:rPr>
        <w:t>is connected with</w:t>
      </w:r>
      <w:bookmarkEnd w:id="3"/>
      <w:proofErr w:type="gramEnd"/>
      <w:r w:rsidRPr="00CE447B">
        <w:rPr>
          <w:rFonts w:ascii="Calibri" w:eastAsia="Calibri" w:hAnsi="Calibri" w:cs="Calibri"/>
          <w:b w:val="0"/>
          <w:sz w:val="24"/>
          <w:szCs w:val="24"/>
        </w:rPr>
        <w:t xml:space="preserve"> the fingers and contains sensors to provide tactile feedback and feedback on position to allow the hand to interact with the environment and objects with a certain level of perception.</w:t>
      </w:r>
    </w:p>
    <w:p w14:paraId="2C933EBF" w14:textId="22D22AE5" w:rsidR="1446F522" w:rsidRDefault="1446F522" w:rsidP="1446F522"/>
    <w:p w14:paraId="6EA3DC12" w14:textId="14E96E92" w:rsidR="00A5379E" w:rsidRPr="00A5379E" w:rsidRDefault="0081189B" w:rsidP="00A5379E">
      <w:pPr>
        <w:pStyle w:val="Heading2"/>
        <w:numPr>
          <w:ilvl w:val="1"/>
          <w:numId w:val="1"/>
        </w:numPr>
      </w:pPr>
      <w:bookmarkStart w:id="4" w:name="_Toc139574669"/>
      <w:r w:rsidRPr="00A5379E">
        <w:t>Objectives</w:t>
      </w:r>
      <w:bookmarkEnd w:id="4"/>
      <w:r w:rsidR="00A62032">
        <w:t xml:space="preserve"> </w:t>
      </w:r>
    </w:p>
    <w:p w14:paraId="09E92B71" w14:textId="6681C6FD" w:rsidR="79D49748" w:rsidRPr="00BA6A34" w:rsidRDefault="5CAD43B9" w:rsidP="00BA6A34">
      <w:pPr>
        <w:ind w:left="632"/>
        <w:rPr>
          <w:rFonts w:ascii="Calibri" w:eastAsia="Calibri" w:hAnsi="Calibri" w:cs="Calibri"/>
          <w:b w:val="0"/>
          <w:sz w:val="24"/>
          <w:szCs w:val="24"/>
        </w:rPr>
      </w:pPr>
      <w:r w:rsidRPr="00CE447B">
        <w:rPr>
          <w:rFonts w:ascii="Calibri" w:eastAsia="Calibri" w:hAnsi="Calibri" w:cs="Calibri"/>
          <w:b w:val="0"/>
          <w:sz w:val="24"/>
          <w:szCs w:val="24"/>
        </w:rPr>
        <w:t>A bionic hand has the capacity to recognize and comprehend the characteristics of the various objects it interacts with. It includes characteristics that aid in the hand's effective manipulation of the object, such as shape, size, texture, and weight. The robotic hand typically uses a variety of sensors, including force sensors, tactile sensors, depth sensors, and more to achieve object clarity. These sensors give the control system feedback, allowing the hand to modify its grasp and manipulation techniques according to the properties of the object.</w:t>
      </w:r>
    </w:p>
    <w:p w14:paraId="1D6D5D8F" w14:textId="11FCE7D8" w:rsidR="79D49748" w:rsidRDefault="79D49748" w:rsidP="79D49748"/>
    <w:p w14:paraId="7E0F02D3" w14:textId="3C33D998" w:rsidR="0081189B" w:rsidRPr="00A5379E" w:rsidRDefault="0081189B" w:rsidP="00A5379E">
      <w:pPr>
        <w:pStyle w:val="Heading2"/>
        <w:numPr>
          <w:ilvl w:val="1"/>
          <w:numId w:val="1"/>
        </w:numPr>
      </w:pPr>
      <w:bookmarkStart w:id="5" w:name="_Toc139574670"/>
      <w:r w:rsidRPr="00A5379E">
        <w:t>Deliverables</w:t>
      </w:r>
      <w:bookmarkEnd w:id="5"/>
      <w:r w:rsidRPr="00A5379E">
        <w:t xml:space="preserve"> </w:t>
      </w:r>
    </w:p>
    <w:p w14:paraId="35AF8639" w14:textId="74954940" w:rsidR="0CD5785B" w:rsidRPr="004A0431" w:rsidRDefault="35A1B5D0" w:rsidP="00AD47AB">
      <w:pPr>
        <w:ind w:left="632"/>
        <w:rPr>
          <w:b w:val="0"/>
          <w:sz w:val="24"/>
          <w:szCs w:val="20"/>
        </w:rPr>
      </w:pPr>
      <w:r w:rsidRPr="004A0431">
        <w:rPr>
          <w:b w:val="0"/>
          <w:sz w:val="24"/>
          <w:szCs w:val="20"/>
        </w:rPr>
        <w:t xml:space="preserve">The deliverables of a </w:t>
      </w:r>
      <w:r w:rsidR="59201DA6" w:rsidRPr="004A0431">
        <w:rPr>
          <w:b w:val="0"/>
          <w:sz w:val="24"/>
          <w:szCs w:val="20"/>
        </w:rPr>
        <w:t>bionic</w:t>
      </w:r>
      <w:r w:rsidRPr="004A0431">
        <w:rPr>
          <w:b w:val="0"/>
          <w:sz w:val="24"/>
          <w:szCs w:val="20"/>
        </w:rPr>
        <w:t xml:space="preserve"> </w:t>
      </w:r>
      <w:r w:rsidRPr="004A0431">
        <w:rPr>
          <w:b w:val="0"/>
          <w:sz w:val="24"/>
          <w:szCs w:val="20"/>
        </w:rPr>
        <w:t>hand depend on the application and design requirements, such as:</w:t>
      </w:r>
    </w:p>
    <w:p w14:paraId="48CE029D" w14:textId="6E662EA6" w:rsidR="0CD5785B" w:rsidRPr="004A0431" w:rsidRDefault="35A1B5D0" w:rsidP="00AD47AB">
      <w:pPr>
        <w:ind w:left="632"/>
        <w:rPr>
          <w:b w:val="0"/>
          <w:sz w:val="24"/>
          <w:szCs w:val="24"/>
        </w:rPr>
      </w:pPr>
      <w:r w:rsidRPr="004A0431">
        <w:rPr>
          <w:b w:val="0"/>
          <w:sz w:val="24"/>
          <w:szCs w:val="24"/>
        </w:rPr>
        <w:t xml:space="preserve"> </w:t>
      </w:r>
    </w:p>
    <w:p w14:paraId="2E5C381D" w14:textId="296238C4" w:rsidR="0CD5785B" w:rsidRPr="004A0431" w:rsidRDefault="35A1B5D0" w:rsidP="00AD47AB">
      <w:pPr>
        <w:pStyle w:val="ListParagraph"/>
        <w:numPr>
          <w:ilvl w:val="0"/>
          <w:numId w:val="26"/>
        </w:numPr>
        <w:ind w:left="1352"/>
        <w:rPr>
          <w:b w:val="0"/>
          <w:sz w:val="24"/>
          <w:szCs w:val="20"/>
        </w:rPr>
      </w:pPr>
      <w:r w:rsidRPr="004A0431">
        <w:rPr>
          <w:b w:val="0"/>
          <w:sz w:val="24"/>
          <w:szCs w:val="20"/>
        </w:rPr>
        <w:t xml:space="preserve">The bionic hand prototype comes with a thorough mechanical design of the hand that details its structure, components, and materials. Power calculations for finger </w:t>
      </w:r>
      <w:r w:rsidRPr="004A0431">
        <w:rPr>
          <w:b w:val="0"/>
          <w:sz w:val="24"/>
          <w:szCs w:val="20"/>
        </w:rPr>
        <w:lastRenderedPageBreak/>
        <w:t>movement, technical drawings, and 3D-printed components have all been developed and used.</w:t>
      </w:r>
    </w:p>
    <w:p w14:paraId="09C18DF0" w14:textId="6A42C396" w:rsidR="0CD5785B" w:rsidRPr="004A0431" w:rsidRDefault="35A1B5D0" w:rsidP="00AD47AB">
      <w:pPr>
        <w:ind w:left="632"/>
        <w:rPr>
          <w:b w:val="0"/>
          <w:sz w:val="24"/>
          <w:szCs w:val="24"/>
        </w:rPr>
      </w:pPr>
      <w:r w:rsidRPr="004A0431">
        <w:rPr>
          <w:b w:val="0"/>
          <w:sz w:val="24"/>
          <w:szCs w:val="24"/>
        </w:rPr>
        <w:t xml:space="preserve"> </w:t>
      </w:r>
    </w:p>
    <w:p w14:paraId="6712C02D" w14:textId="756D5709" w:rsidR="0CD5785B" w:rsidRPr="004A0431" w:rsidRDefault="35A1B5D0" w:rsidP="00AD47AB">
      <w:pPr>
        <w:pStyle w:val="ListParagraph"/>
        <w:numPr>
          <w:ilvl w:val="0"/>
          <w:numId w:val="26"/>
        </w:numPr>
        <w:ind w:left="1352"/>
        <w:rPr>
          <w:b w:val="0"/>
          <w:sz w:val="24"/>
          <w:szCs w:val="24"/>
        </w:rPr>
      </w:pPr>
      <w:r w:rsidRPr="004A0431">
        <w:rPr>
          <w:b w:val="0"/>
          <w:sz w:val="24"/>
          <w:szCs w:val="24"/>
        </w:rPr>
        <w:t xml:space="preserve">A bionic hand </w:t>
      </w:r>
      <w:proofErr w:type="gramStart"/>
      <w:r w:rsidRPr="004A0431">
        <w:rPr>
          <w:b w:val="0"/>
          <w:sz w:val="24"/>
          <w:szCs w:val="24"/>
        </w:rPr>
        <w:t>has the ability to</w:t>
      </w:r>
      <w:proofErr w:type="gramEnd"/>
      <w:r w:rsidRPr="004A0431">
        <w:rPr>
          <w:b w:val="0"/>
          <w:sz w:val="24"/>
          <w:szCs w:val="24"/>
        </w:rPr>
        <w:t xml:space="preserve"> grasp and control objects of various weights, sizes, and shapes. It has the capacity to modify its grasp </w:t>
      </w:r>
      <w:proofErr w:type="gramStart"/>
      <w:r w:rsidRPr="004A0431">
        <w:rPr>
          <w:b w:val="0"/>
          <w:sz w:val="24"/>
          <w:szCs w:val="24"/>
        </w:rPr>
        <w:t>in order to</w:t>
      </w:r>
      <w:proofErr w:type="gramEnd"/>
      <w:r w:rsidRPr="004A0431">
        <w:rPr>
          <w:b w:val="0"/>
          <w:sz w:val="24"/>
          <w:szCs w:val="24"/>
        </w:rPr>
        <w:t xml:space="preserve"> effectively carry out a variety of tasks and hold objects securely.</w:t>
      </w:r>
    </w:p>
    <w:p w14:paraId="1732B859" w14:textId="57687878" w:rsidR="0CD5785B" w:rsidRPr="004A0431" w:rsidRDefault="35A1B5D0" w:rsidP="00AD47AB">
      <w:pPr>
        <w:ind w:left="632"/>
        <w:rPr>
          <w:b w:val="0"/>
          <w:sz w:val="24"/>
          <w:szCs w:val="24"/>
        </w:rPr>
      </w:pPr>
      <w:r w:rsidRPr="004A0431">
        <w:rPr>
          <w:b w:val="0"/>
          <w:sz w:val="24"/>
          <w:szCs w:val="24"/>
        </w:rPr>
        <w:t xml:space="preserve"> </w:t>
      </w:r>
    </w:p>
    <w:p w14:paraId="39B52355" w14:textId="52FF4C47" w:rsidR="0CD5785B" w:rsidRPr="004A0431" w:rsidRDefault="35A1B5D0" w:rsidP="00AD47AB">
      <w:pPr>
        <w:pStyle w:val="ListParagraph"/>
        <w:numPr>
          <w:ilvl w:val="0"/>
          <w:numId w:val="26"/>
        </w:numPr>
        <w:ind w:left="1352"/>
        <w:rPr>
          <w:b w:val="0"/>
          <w:sz w:val="24"/>
          <w:szCs w:val="24"/>
        </w:rPr>
      </w:pPr>
      <w:r w:rsidRPr="004A0431">
        <w:rPr>
          <w:b w:val="0"/>
          <w:sz w:val="24"/>
          <w:szCs w:val="24"/>
        </w:rPr>
        <w:t>The bionic hand is as dexterous as a human hand, allowing it to carry out complex and precise movements. It includes the capacity to perform tasks requiring fine motor skills, as well as individual finger control, coordinated movements, and other skills.</w:t>
      </w:r>
    </w:p>
    <w:p w14:paraId="573900B7" w14:textId="5C9E7A94" w:rsidR="0CD5785B" w:rsidRPr="004A0431" w:rsidRDefault="35A1B5D0" w:rsidP="00AD47AB">
      <w:pPr>
        <w:ind w:left="632"/>
        <w:rPr>
          <w:b w:val="0"/>
          <w:sz w:val="24"/>
          <w:szCs w:val="24"/>
        </w:rPr>
      </w:pPr>
      <w:r w:rsidRPr="004A0431">
        <w:rPr>
          <w:b w:val="0"/>
          <w:sz w:val="24"/>
          <w:szCs w:val="24"/>
        </w:rPr>
        <w:t xml:space="preserve"> </w:t>
      </w:r>
    </w:p>
    <w:p w14:paraId="039A27F7" w14:textId="1A1995AB" w:rsidR="0CD5785B" w:rsidRPr="004A0431" w:rsidRDefault="35A1B5D0" w:rsidP="00AD47AB">
      <w:pPr>
        <w:pStyle w:val="ListParagraph"/>
        <w:numPr>
          <w:ilvl w:val="0"/>
          <w:numId w:val="26"/>
        </w:numPr>
        <w:ind w:left="1352"/>
        <w:rPr>
          <w:b w:val="0"/>
          <w:sz w:val="24"/>
          <w:szCs w:val="24"/>
        </w:rPr>
      </w:pPr>
      <w:r w:rsidRPr="004A0431">
        <w:rPr>
          <w:b w:val="0"/>
          <w:sz w:val="24"/>
          <w:szCs w:val="24"/>
        </w:rPr>
        <w:t>Sensors are integrated with the bionic hand to give real-time feedback on the objects being moved. This feedback enables the bionic hand to fine-tune its grip, amount of force, and movement to precisely interact with objects and avoid slippage or damage.</w:t>
      </w:r>
    </w:p>
    <w:p w14:paraId="3895BBC5" w14:textId="11DF9494" w:rsidR="0CD5785B" w:rsidRPr="004A0431" w:rsidRDefault="35A1B5D0" w:rsidP="00AD47AB">
      <w:pPr>
        <w:ind w:left="632"/>
        <w:rPr>
          <w:b w:val="0"/>
          <w:sz w:val="24"/>
          <w:szCs w:val="24"/>
        </w:rPr>
      </w:pPr>
      <w:r w:rsidRPr="004A0431">
        <w:rPr>
          <w:b w:val="0"/>
          <w:sz w:val="24"/>
          <w:szCs w:val="24"/>
        </w:rPr>
        <w:t xml:space="preserve"> </w:t>
      </w:r>
    </w:p>
    <w:p w14:paraId="5AE09267" w14:textId="4A2EFB58" w:rsidR="0CD5785B" w:rsidRPr="004A0431" w:rsidRDefault="35A1B5D0" w:rsidP="00AD47AB">
      <w:pPr>
        <w:pStyle w:val="ListParagraph"/>
        <w:numPr>
          <w:ilvl w:val="0"/>
          <w:numId w:val="26"/>
        </w:numPr>
        <w:ind w:left="1352"/>
        <w:rPr>
          <w:b w:val="0"/>
          <w:sz w:val="24"/>
          <w:szCs w:val="24"/>
        </w:rPr>
      </w:pPr>
      <w:r w:rsidRPr="004A0431">
        <w:rPr>
          <w:b w:val="0"/>
          <w:sz w:val="24"/>
          <w:szCs w:val="24"/>
        </w:rPr>
        <w:t>The bionic hand has sustained performance evaluation tests to evaluate its capabilities, including gauging its robustness, accuracy, and speed of grasping. To ensure that every component is functional and performing its function perfectly, tests have been performed on the prototyped hand.</w:t>
      </w:r>
    </w:p>
    <w:p w14:paraId="2C22863C" w14:textId="76B24BE2" w:rsidR="0CD5785B" w:rsidRDefault="0CD5785B" w:rsidP="0CD5785B"/>
    <w:p w14:paraId="77127FDB" w14:textId="65D416E8" w:rsidR="00BE30C3" w:rsidRDefault="0081189B" w:rsidP="00BE30C3">
      <w:pPr>
        <w:pStyle w:val="Heading1"/>
        <w:numPr>
          <w:ilvl w:val="0"/>
          <w:numId w:val="1"/>
        </w:numPr>
      </w:pPr>
      <w:bookmarkStart w:id="6" w:name="_Toc139574671"/>
      <w:r>
        <w:t>Design Details</w:t>
      </w:r>
      <w:bookmarkEnd w:id="6"/>
    </w:p>
    <w:p w14:paraId="018F7565" w14:textId="16D52919" w:rsidR="00B400E8" w:rsidRDefault="00B400E8" w:rsidP="00B400E8">
      <w:pPr>
        <w:pStyle w:val="Heading2"/>
        <w:numPr>
          <w:ilvl w:val="1"/>
          <w:numId w:val="9"/>
        </w:numPr>
        <w:ind w:left="1440" w:hanging="360"/>
      </w:pPr>
      <w:bookmarkStart w:id="7" w:name="_Toc121475419"/>
      <w:bookmarkStart w:id="8" w:name="_Toc139574672"/>
      <w:r w:rsidRPr="000B36B7">
        <w:t>Hardware</w:t>
      </w:r>
      <w:bookmarkEnd w:id="8"/>
      <w:r w:rsidRPr="000B36B7">
        <w:t xml:space="preserve"> </w:t>
      </w:r>
      <w:bookmarkEnd w:id="7"/>
    </w:p>
    <w:p w14:paraId="3D478804" w14:textId="77777777" w:rsidR="006600A3" w:rsidRPr="006600A3" w:rsidRDefault="006600A3" w:rsidP="006600A3">
      <w:pPr>
        <w:pStyle w:val="Content"/>
        <w:ind w:left="1080"/>
        <w:rPr>
          <w:sz w:val="24"/>
          <w:szCs w:val="20"/>
        </w:rPr>
      </w:pPr>
      <w:r w:rsidRPr="006600A3">
        <w:rPr>
          <w:sz w:val="24"/>
          <w:szCs w:val="20"/>
        </w:rPr>
        <w:t>Understanding our project's constraints and intended mobility with the professor's direction helped us decide on a more realistic hand with human-like flexibility of motion and range after multiple sessions. To make the arm match human movement, joints, finger flexing, and minute palm motions would have to be replicated.</w:t>
      </w:r>
    </w:p>
    <w:p w14:paraId="7C39E4E1" w14:textId="77777777" w:rsidR="006600A3" w:rsidRPr="006600A3" w:rsidRDefault="006600A3" w:rsidP="006600A3">
      <w:pPr>
        <w:pStyle w:val="Content"/>
        <w:ind w:left="1080"/>
        <w:rPr>
          <w:sz w:val="24"/>
          <w:szCs w:val="20"/>
        </w:rPr>
      </w:pPr>
    </w:p>
    <w:p w14:paraId="540E8D5D" w14:textId="77777777" w:rsidR="006600A3" w:rsidRPr="006600A3" w:rsidRDefault="006600A3" w:rsidP="006600A3">
      <w:pPr>
        <w:pStyle w:val="Content"/>
        <w:ind w:left="1080"/>
        <w:rPr>
          <w:sz w:val="24"/>
          <w:szCs w:val="20"/>
        </w:rPr>
      </w:pPr>
      <w:r w:rsidRPr="006600A3">
        <w:rPr>
          <w:sz w:val="24"/>
          <w:szCs w:val="20"/>
        </w:rPr>
        <w:t>We evaluated various choices that might be a suitable fit for our project based on our amended requirements. When choosing a hand, we examined cost, mechanism, durability, and reliability.</w:t>
      </w:r>
    </w:p>
    <w:p w14:paraId="2DAB21DF" w14:textId="476F9923" w:rsidR="006600A3" w:rsidRPr="00E074A1" w:rsidRDefault="006600A3" w:rsidP="00E074A1">
      <w:pPr>
        <w:pStyle w:val="Content"/>
        <w:ind w:left="1080"/>
        <w:rPr>
          <w:sz w:val="24"/>
          <w:szCs w:val="20"/>
        </w:rPr>
      </w:pPr>
      <w:r w:rsidRPr="006600A3">
        <w:rPr>
          <w:sz w:val="24"/>
          <w:szCs w:val="20"/>
        </w:rPr>
        <w:t>InMoov struck out during our investigation since they offer a big library of open-source 3-D printed mechanical parts, enough to create a whole robot. According to the company description, "InMoov is a humanoid robot controlled by Arduino microcontrollers and built from 3D printed plastic body components."</w:t>
      </w:r>
      <w:r>
        <w:rPr>
          <w:sz w:val="24"/>
          <w:szCs w:val="20"/>
        </w:rPr>
        <w:t>[</w:t>
      </w:r>
      <w:r w:rsidR="00B550A7">
        <w:rPr>
          <w:sz w:val="24"/>
          <w:szCs w:val="20"/>
        </w:rPr>
        <w:t>4</w:t>
      </w:r>
      <w:r>
        <w:rPr>
          <w:sz w:val="24"/>
          <w:szCs w:val="20"/>
        </w:rPr>
        <w:t>]</w:t>
      </w:r>
      <w:r w:rsidR="00C02A21">
        <w:rPr>
          <w:sz w:val="24"/>
          <w:szCs w:val="20"/>
        </w:rPr>
        <w:t xml:space="preserve"> </w:t>
      </w:r>
      <w:r w:rsidR="00E074A1" w:rsidRPr="00E074A1">
        <w:rPr>
          <w:sz w:val="24"/>
          <w:szCs w:val="20"/>
        </w:rPr>
        <w:t xml:space="preserve">We determined that merely printing the head from the full robot was enough to fulfil our needs. </w:t>
      </w:r>
    </w:p>
    <w:p w14:paraId="24FD19B4" w14:textId="77777777" w:rsidR="006600A3" w:rsidRPr="006600A3" w:rsidRDefault="006600A3" w:rsidP="006600A3">
      <w:pPr>
        <w:pStyle w:val="Content"/>
        <w:ind w:left="1080"/>
      </w:pPr>
    </w:p>
    <w:p w14:paraId="0181484E" w14:textId="6065444D" w:rsidR="00B56191" w:rsidRPr="00B56191" w:rsidRDefault="00381355" w:rsidP="00F7065F">
      <w:pPr>
        <w:pStyle w:val="ListParagraph"/>
        <w:numPr>
          <w:ilvl w:val="2"/>
          <w:numId w:val="9"/>
        </w:numPr>
      </w:pPr>
      <w:r>
        <w:t xml:space="preserve">Design </w:t>
      </w:r>
      <w:r w:rsidR="003A3A5B">
        <w:t xml:space="preserve">models </w:t>
      </w:r>
    </w:p>
    <w:p w14:paraId="7797452E" w14:textId="239AD663" w:rsidR="00B400E8" w:rsidRDefault="00B400E8" w:rsidP="00D24C54">
      <w:pPr>
        <w:jc w:val="center"/>
      </w:pPr>
      <w:r>
        <w:lastRenderedPageBreak/>
        <w:t xml:space="preserve">               </w:t>
      </w:r>
      <w:r w:rsidR="00D24C54" w:rsidRPr="00D24C54">
        <w:drawing>
          <wp:inline distT="0" distB="0" distL="0" distR="0" wp14:anchorId="061F4AE4" wp14:editId="3DB9C1C9">
            <wp:extent cx="4112301" cy="2780665"/>
            <wp:effectExtent l="57150" t="38100" r="59690" b="76835"/>
            <wp:docPr id="1932853910" name="Picture 1932853910">
              <a:extLst xmlns:a="http://schemas.openxmlformats.org/drawingml/2006/main">
                <a:ext uri="{FF2B5EF4-FFF2-40B4-BE49-F238E27FC236}">
                  <a16:creationId xmlns:a16="http://schemas.microsoft.com/office/drawing/2014/main" id="{95F2B7BE-49FE-B67C-4DE4-1625194043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5F2B7BE-49FE-B67C-4DE4-16251940436C}"/>
                        </a:ext>
                      </a:extLst>
                    </pic:cNvPr>
                    <pic:cNvPicPr>
                      <a:picLocks noChangeAspect="1"/>
                    </pic:cNvPicPr>
                  </pic:nvPicPr>
                  <pic:blipFill rotWithShape="1">
                    <a:blip r:embed="rId12" cstate="print">
                      <a:alphaModFix/>
                      <a:biLevel thresh="75000"/>
                      <a:extLst>
                        <a:ext uri="{BEBA8EAE-BF5A-486C-A8C5-ECC9F3942E4B}">
                          <a14:imgProps xmlns:a14="http://schemas.microsoft.com/office/drawing/2010/main">
                            <a14:imgLayer r:embed="rId13">
                              <a14:imgEffect>
                                <a14:artisticPhotocopy/>
                              </a14:imgEffect>
                              <a14:imgEffect>
                                <a14:sharpenSoften amount="50000"/>
                              </a14:imgEffect>
                              <a14:imgEffect>
                                <a14:colorTemperature colorTemp="8800"/>
                              </a14:imgEffect>
                              <a14:imgEffect>
                                <a14:saturation sat="0"/>
                              </a14:imgEffect>
                              <a14:imgEffect>
                                <a14:brightnessContrast bright="40000"/>
                              </a14:imgEffect>
                            </a14:imgLayer>
                          </a14:imgProps>
                        </a:ext>
                        <a:ext uri="{28A0092B-C50C-407E-A947-70E740481C1C}">
                          <a14:useLocalDpi xmlns:a14="http://schemas.microsoft.com/office/drawing/2010/main" val="0"/>
                        </a:ext>
                      </a:extLst>
                    </a:blip>
                    <a:srcRect l="4709" t="3525"/>
                    <a:stretch/>
                  </pic:blipFill>
                  <pic:spPr bwMode="auto">
                    <a:xfrm>
                      <a:off x="0" y="0"/>
                      <a:ext cx="4115908" cy="2783104"/>
                    </a:xfrm>
                    <a:prstGeom prst="rect">
                      <a:avLst/>
                    </a:prstGeom>
                    <a:solidFill>
                      <a:srgbClr val="FFFFFF">
                        <a:shade val="85000"/>
                      </a:srgbClr>
                    </a:solidFill>
                    <a:ln w="88900" cap="sq" cmpd="sng" algn="ctr">
                      <a:no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0145FD56" w14:textId="04B3C5A9" w:rsidR="00B400E8" w:rsidRDefault="00B400E8" w:rsidP="00B400E8">
      <w:pPr>
        <w:jc w:val="center"/>
      </w:pPr>
      <w:r>
        <w:rPr>
          <w:rFonts w:ascii="Calibri" w:eastAsia="Calibri" w:hAnsi="Calibri" w:cs="Calibri"/>
          <w:b w:val="0"/>
          <w:bCs/>
          <w:i/>
          <w:iCs/>
          <w:sz w:val="24"/>
          <w:szCs w:val="24"/>
          <w:lang w:val="en-GB"/>
        </w:rPr>
        <w:t xml:space="preserve">                         </w:t>
      </w:r>
      <w:r w:rsidRPr="0046002E">
        <w:rPr>
          <w:rFonts w:ascii="Calibri" w:eastAsia="Calibri" w:hAnsi="Calibri" w:cs="Calibri"/>
          <w:b w:val="0"/>
          <w:bCs/>
          <w:i/>
          <w:iCs/>
          <w:sz w:val="24"/>
          <w:szCs w:val="24"/>
          <w:lang w:val="en-GB"/>
        </w:rPr>
        <w:t xml:space="preserve">Fig </w:t>
      </w:r>
      <w:r w:rsidR="00767C38">
        <w:rPr>
          <w:rFonts w:ascii="Calibri" w:eastAsia="Calibri" w:hAnsi="Calibri" w:cs="Calibri"/>
          <w:b w:val="0"/>
          <w:bCs/>
          <w:i/>
          <w:iCs/>
          <w:sz w:val="24"/>
          <w:szCs w:val="24"/>
          <w:lang w:val="en-GB"/>
        </w:rPr>
        <w:t>1</w:t>
      </w:r>
      <w:r w:rsidRPr="0046002E">
        <w:rPr>
          <w:rFonts w:ascii="Calibri" w:eastAsia="Calibri" w:hAnsi="Calibri" w:cs="Calibri"/>
          <w:b w:val="0"/>
          <w:bCs/>
          <w:i/>
          <w:iCs/>
          <w:sz w:val="24"/>
          <w:szCs w:val="24"/>
          <w:lang w:val="en-GB"/>
        </w:rPr>
        <w:t xml:space="preserve">: </w:t>
      </w:r>
      <w:r>
        <w:rPr>
          <w:rFonts w:ascii="Calibri" w:eastAsia="Calibri" w:hAnsi="Calibri" w:cs="Calibri"/>
          <w:b w:val="0"/>
          <w:bCs/>
          <w:i/>
          <w:iCs/>
          <w:sz w:val="24"/>
          <w:szCs w:val="24"/>
          <w:lang w:val="en-GB"/>
        </w:rPr>
        <w:t xml:space="preserve">Hand model </w:t>
      </w:r>
      <w:r w:rsidRPr="000C5E4D">
        <w:rPr>
          <w:rFonts w:ascii="Calibri" w:eastAsia="Calibri" w:hAnsi="Calibri" w:cs="Calibri"/>
          <w:b w:val="0"/>
          <w:bCs/>
          <w:sz w:val="24"/>
          <w:szCs w:val="24"/>
          <w:lang w:val="en-GB"/>
        </w:rPr>
        <w:t>[20]</w:t>
      </w:r>
    </w:p>
    <w:p w14:paraId="7514826A" w14:textId="528FBFB3" w:rsidR="00B400E8" w:rsidRDefault="00B400E8" w:rsidP="005B4DCB">
      <w:pPr>
        <w:jc w:val="center"/>
      </w:pPr>
      <w:r>
        <w:t xml:space="preserve">            </w:t>
      </w:r>
      <w:r w:rsidR="005B4DCB" w:rsidRPr="005B4DCB">
        <w:drawing>
          <wp:inline distT="0" distB="0" distL="0" distR="0" wp14:anchorId="6FBA26F1" wp14:editId="15733A36">
            <wp:extent cx="4415691" cy="2870200"/>
            <wp:effectExtent l="19050" t="19050" r="23495" b="25400"/>
            <wp:docPr id="1531000271" name="Picture 1531000271" descr="A picture containing diagram&#10;&#10;Description automatically generated">
              <a:extLst xmlns:a="http://schemas.openxmlformats.org/drawingml/2006/main">
                <a:ext uri="{FF2B5EF4-FFF2-40B4-BE49-F238E27FC236}">
                  <a16:creationId xmlns:a16="http://schemas.microsoft.com/office/drawing/2014/main" id="{28678A7D-3CC2-38D2-E7E5-B938ED1654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diagram&#10;&#10;Description automatically generated">
                      <a:extLst>
                        <a:ext uri="{FF2B5EF4-FFF2-40B4-BE49-F238E27FC236}">
                          <a16:creationId xmlns:a16="http://schemas.microsoft.com/office/drawing/2014/main" id="{28678A7D-3CC2-38D2-E7E5-B938ED165427}"/>
                        </a:ext>
                      </a:extLst>
                    </pic:cNvPr>
                    <pic:cNvPicPr>
                      <a:picLocks noChangeAspect="1"/>
                    </pic:cNvPicPr>
                  </pic:nvPicPr>
                  <pic:blipFill>
                    <a:blip r:embed="rId14">
                      <a:biLevel thresh="75000"/>
                      <a:extLst>
                        <a:ext uri="{BEBA8EAE-BF5A-486C-A8C5-ECC9F3942E4B}">
                          <a14:imgProps xmlns:a14="http://schemas.microsoft.com/office/drawing/2010/main">
                            <a14:imgLayer r:embed="rId15">
                              <a14:imgEffect>
                                <a14:artisticPhotocopy/>
                              </a14:imgEffect>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4418012" cy="2871709"/>
                    </a:xfrm>
                    <a:prstGeom prst="rect">
                      <a:avLst/>
                    </a:prstGeom>
                    <a:ln>
                      <a:solidFill>
                        <a:schemeClr val="tx1"/>
                      </a:solidFill>
                    </a:ln>
                  </pic:spPr>
                </pic:pic>
              </a:graphicData>
            </a:graphic>
          </wp:inline>
        </w:drawing>
      </w:r>
    </w:p>
    <w:p w14:paraId="2EDC02DD" w14:textId="7EE6D54C" w:rsidR="00B400E8" w:rsidRPr="008C356A" w:rsidRDefault="00B400E8" w:rsidP="00B400E8">
      <w:pPr>
        <w:jc w:val="center"/>
        <w:rPr>
          <w:rFonts w:ascii="Calibri" w:eastAsia="Calibri" w:hAnsi="Calibri" w:cs="Calibri"/>
          <w:b w:val="0"/>
          <w:bCs/>
          <w:i/>
          <w:iCs/>
          <w:sz w:val="24"/>
          <w:szCs w:val="24"/>
          <w:lang w:val="en-GB"/>
        </w:rPr>
      </w:pPr>
      <w:r>
        <w:rPr>
          <w:rFonts w:ascii="Calibri" w:eastAsia="Calibri" w:hAnsi="Calibri" w:cs="Calibri"/>
          <w:b w:val="0"/>
          <w:bCs/>
          <w:i/>
          <w:iCs/>
          <w:sz w:val="24"/>
          <w:szCs w:val="24"/>
          <w:lang w:val="en-GB"/>
        </w:rPr>
        <w:t xml:space="preserve">                         </w:t>
      </w:r>
      <w:r w:rsidRPr="0046002E">
        <w:rPr>
          <w:rFonts w:ascii="Calibri" w:eastAsia="Calibri" w:hAnsi="Calibri" w:cs="Calibri"/>
          <w:b w:val="0"/>
          <w:bCs/>
          <w:i/>
          <w:iCs/>
          <w:sz w:val="24"/>
          <w:szCs w:val="24"/>
          <w:lang w:val="en-GB"/>
        </w:rPr>
        <w:t xml:space="preserve">Fig </w:t>
      </w:r>
      <w:r w:rsidR="00767C38">
        <w:rPr>
          <w:rFonts w:ascii="Calibri" w:eastAsia="Calibri" w:hAnsi="Calibri" w:cs="Calibri"/>
          <w:b w:val="0"/>
          <w:bCs/>
          <w:i/>
          <w:iCs/>
          <w:sz w:val="24"/>
          <w:szCs w:val="24"/>
          <w:lang w:val="en-GB"/>
        </w:rPr>
        <w:t>2</w:t>
      </w:r>
      <w:r w:rsidRPr="0046002E">
        <w:rPr>
          <w:rFonts w:ascii="Calibri" w:eastAsia="Calibri" w:hAnsi="Calibri" w:cs="Calibri"/>
          <w:b w:val="0"/>
          <w:bCs/>
          <w:i/>
          <w:iCs/>
          <w:sz w:val="24"/>
          <w:szCs w:val="24"/>
          <w:lang w:val="en-GB"/>
        </w:rPr>
        <w:t xml:space="preserve">: </w:t>
      </w:r>
      <w:r>
        <w:rPr>
          <w:rFonts w:ascii="Calibri" w:eastAsia="Calibri" w:hAnsi="Calibri" w:cs="Calibri"/>
          <w:b w:val="0"/>
          <w:bCs/>
          <w:i/>
          <w:iCs/>
          <w:sz w:val="24"/>
          <w:szCs w:val="24"/>
          <w:lang w:val="en-GB"/>
        </w:rPr>
        <w:t xml:space="preserve">Finger model </w:t>
      </w:r>
      <w:r w:rsidRPr="00A4398D">
        <w:rPr>
          <w:rFonts w:ascii="Calibri" w:eastAsia="Calibri" w:hAnsi="Calibri" w:cs="Calibri"/>
          <w:b w:val="0"/>
          <w:bCs/>
          <w:sz w:val="24"/>
          <w:szCs w:val="24"/>
          <w:lang w:val="en-GB"/>
        </w:rPr>
        <w:t>[21]</w:t>
      </w:r>
    </w:p>
    <w:p w14:paraId="2BFD1D5A" w14:textId="17C3B008" w:rsidR="00B400E8" w:rsidRDefault="00B400E8" w:rsidP="00066E98">
      <w:pPr>
        <w:rPr>
          <w:color w:val="3592CF" w:themeColor="accent2"/>
        </w:rPr>
      </w:pPr>
    </w:p>
    <w:p w14:paraId="4ABE4CA7" w14:textId="3FDB8168" w:rsidR="00B400E8" w:rsidRDefault="00066E98" w:rsidP="00066E98">
      <w:pPr>
        <w:pStyle w:val="Content"/>
        <w:jc w:val="center"/>
      </w:pPr>
      <w:r>
        <w:lastRenderedPageBreak/>
        <w:t xml:space="preserve">              </w:t>
      </w:r>
      <w:r w:rsidR="001209AB" w:rsidRPr="001209AB">
        <w:rPr>
          <w:b/>
        </w:rPr>
        <w:drawing>
          <wp:inline distT="0" distB="0" distL="0" distR="0" wp14:anchorId="1298EF34" wp14:editId="39037413">
            <wp:extent cx="4191000" cy="2879281"/>
            <wp:effectExtent l="0" t="0" r="0" b="0"/>
            <wp:docPr id="117814617" name="Picture 117814617">
              <a:extLst xmlns:a="http://schemas.openxmlformats.org/drawingml/2006/main">
                <a:ext uri="{FF2B5EF4-FFF2-40B4-BE49-F238E27FC236}">
                  <a16:creationId xmlns:a16="http://schemas.microsoft.com/office/drawing/2014/main" id="{70E0E6B0-93B0-396D-0473-98E9E49CAD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0E0E6B0-93B0-396D-0473-98E9E49CADAE}"/>
                        </a:ext>
                      </a:extLst>
                    </pic:cNvPr>
                    <pic:cNvPicPr>
                      <a:picLocks noChangeAspect="1"/>
                    </pic:cNvPicPr>
                  </pic:nvPicPr>
                  <pic:blipFill rotWithShape="1">
                    <a:blip r:embed="rId16"/>
                    <a:srcRect l="2487"/>
                    <a:stretch/>
                  </pic:blipFill>
                  <pic:spPr>
                    <a:xfrm>
                      <a:off x="0" y="0"/>
                      <a:ext cx="4214883" cy="2895689"/>
                    </a:xfrm>
                    <a:prstGeom prst="rect">
                      <a:avLst/>
                    </a:prstGeom>
                  </pic:spPr>
                </pic:pic>
              </a:graphicData>
            </a:graphic>
          </wp:inline>
        </w:drawing>
      </w:r>
    </w:p>
    <w:p w14:paraId="050AEABF" w14:textId="0593F272" w:rsidR="00F93CF4" w:rsidRDefault="00F93CF4" w:rsidP="00F93CF4">
      <w:pPr>
        <w:pStyle w:val="Content"/>
        <w:ind w:left="720" w:firstLine="720"/>
        <w:jc w:val="center"/>
        <w:rPr>
          <w:rFonts w:ascii="Calibri" w:eastAsia="Calibri" w:hAnsi="Calibri" w:cs="Calibri"/>
          <w:i/>
          <w:iCs/>
          <w:sz w:val="24"/>
          <w:szCs w:val="24"/>
          <w:lang w:val="en-GB"/>
        </w:rPr>
      </w:pPr>
      <w:r w:rsidRPr="474955ED">
        <w:rPr>
          <w:rFonts w:ascii="Calibri" w:eastAsia="Calibri" w:hAnsi="Calibri" w:cs="Calibri"/>
          <w:i/>
          <w:iCs/>
          <w:sz w:val="24"/>
          <w:szCs w:val="24"/>
          <w:lang w:val="en-GB"/>
        </w:rPr>
        <w:t xml:space="preserve">Fig </w:t>
      </w:r>
      <w:r>
        <w:rPr>
          <w:rFonts w:ascii="Calibri" w:eastAsia="Calibri" w:hAnsi="Calibri" w:cs="Calibri"/>
          <w:i/>
          <w:iCs/>
          <w:sz w:val="24"/>
          <w:szCs w:val="24"/>
          <w:lang w:val="en-GB"/>
        </w:rPr>
        <w:t>3</w:t>
      </w:r>
      <w:r w:rsidRPr="4E1F07EF">
        <w:rPr>
          <w:rFonts w:ascii="Calibri" w:eastAsia="Calibri" w:hAnsi="Calibri" w:cs="Calibri"/>
          <w:i/>
          <w:iCs/>
          <w:sz w:val="24"/>
          <w:szCs w:val="24"/>
          <w:lang w:val="en-GB"/>
        </w:rPr>
        <w:t xml:space="preserve">: </w:t>
      </w:r>
      <w:r w:rsidR="00797B6B" w:rsidRPr="4E1F07EF">
        <w:rPr>
          <w:rFonts w:ascii="Calibri" w:eastAsia="Calibri" w:hAnsi="Calibri" w:cs="Calibri"/>
          <w:i/>
          <w:iCs/>
          <w:sz w:val="24"/>
          <w:szCs w:val="24"/>
          <w:lang w:val="en-GB"/>
        </w:rPr>
        <w:t>A</w:t>
      </w:r>
      <w:r w:rsidR="001062A9" w:rsidRPr="4E1F07EF">
        <w:rPr>
          <w:rFonts w:ascii="Calibri" w:eastAsia="Calibri" w:hAnsi="Calibri" w:cs="Calibri"/>
          <w:i/>
          <w:iCs/>
          <w:sz w:val="24"/>
          <w:szCs w:val="24"/>
          <w:lang w:val="en-GB"/>
        </w:rPr>
        <w:t>rm with servo motors</w:t>
      </w:r>
      <w:r w:rsidRPr="4E1F07EF">
        <w:rPr>
          <w:rFonts w:ascii="Calibri" w:eastAsia="Calibri" w:hAnsi="Calibri" w:cs="Calibri"/>
          <w:i/>
          <w:iCs/>
          <w:sz w:val="24"/>
          <w:szCs w:val="24"/>
          <w:lang w:val="en-GB"/>
        </w:rPr>
        <w:t xml:space="preserve"> </w:t>
      </w:r>
    </w:p>
    <w:p w14:paraId="0D283DDA" w14:textId="0593F272" w:rsidR="00F05AE1" w:rsidRDefault="00F05AE1" w:rsidP="00F93CF4">
      <w:pPr>
        <w:pStyle w:val="Content"/>
        <w:ind w:left="720" w:firstLine="720"/>
        <w:jc w:val="center"/>
        <w:rPr>
          <w:rFonts w:ascii="Calibri" w:eastAsia="Calibri" w:hAnsi="Calibri" w:cs="Calibri"/>
          <w:i/>
          <w:iCs/>
          <w:sz w:val="24"/>
          <w:szCs w:val="24"/>
          <w:lang w:val="en-GB"/>
        </w:rPr>
      </w:pPr>
    </w:p>
    <w:p w14:paraId="5211FEC7" w14:textId="77777777" w:rsidR="00F05AE1" w:rsidRDefault="00F05AE1" w:rsidP="00F05AE1">
      <w:pPr>
        <w:pStyle w:val="Content"/>
        <w:jc w:val="center"/>
        <w:rPr>
          <w:b/>
          <w:bCs/>
          <w:lang w:val="en-GB"/>
        </w:rPr>
      </w:pPr>
      <w:r>
        <w:rPr>
          <w:rFonts w:ascii="Calibri" w:eastAsia="Calibri" w:hAnsi="Calibri" w:cs="Calibri"/>
          <w:bCs/>
          <w:sz w:val="24"/>
          <w:szCs w:val="24"/>
          <w:lang w:val="en-GB"/>
        </w:rPr>
        <w:tab/>
      </w:r>
      <w:r>
        <w:rPr>
          <w:b/>
          <w:bCs/>
          <w:lang w:val="en-GB"/>
        </w:rPr>
        <w:t xml:space="preserve">      </w:t>
      </w:r>
      <w:r w:rsidRPr="000F2500">
        <w:rPr>
          <w:b/>
          <w:bCs/>
        </w:rPr>
        <w:drawing>
          <wp:inline distT="0" distB="0" distL="0" distR="0" wp14:anchorId="2AB8D74A" wp14:editId="1027F52C">
            <wp:extent cx="3060700" cy="3188724"/>
            <wp:effectExtent l="19050" t="19050" r="25400" b="12065"/>
            <wp:docPr id="295416397" name="Picture 295416397" descr="Diagram&#10;&#10;Description automatically generated">
              <a:extLst xmlns:a="http://schemas.openxmlformats.org/drawingml/2006/main">
                <a:ext uri="{FF2B5EF4-FFF2-40B4-BE49-F238E27FC236}">
                  <a16:creationId xmlns:a16="http://schemas.microsoft.com/office/drawing/2014/main" id="{01826FCA-B1AE-B84D-DC9B-D6E217E4BD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Diagram&#10;&#10;Description automatically generated">
                      <a:extLst>
                        <a:ext uri="{FF2B5EF4-FFF2-40B4-BE49-F238E27FC236}">
                          <a16:creationId xmlns:a16="http://schemas.microsoft.com/office/drawing/2014/main" id="{01826FCA-B1AE-B84D-DC9B-D6E217E4BDA2}"/>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6479" cy="3194745"/>
                    </a:xfrm>
                    <a:prstGeom prst="rect">
                      <a:avLst/>
                    </a:prstGeom>
                    <a:ln>
                      <a:solidFill>
                        <a:schemeClr val="tx1"/>
                      </a:solidFill>
                    </a:ln>
                  </pic:spPr>
                </pic:pic>
              </a:graphicData>
            </a:graphic>
          </wp:inline>
        </w:drawing>
      </w:r>
    </w:p>
    <w:p w14:paraId="1767F86E" w14:textId="0593F272" w:rsidR="00F05AE1" w:rsidRDefault="00F05AE1" w:rsidP="00F05AE1">
      <w:pPr>
        <w:pStyle w:val="Content"/>
        <w:jc w:val="center"/>
        <w:rPr>
          <w:rFonts w:ascii="Calibri" w:eastAsia="Calibri" w:hAnsi="Calibri" w:cs="Calibri"/>
          <w:i/>
          <w:iCs/>
          <w:sz w:val="24"/>
          <w:szCs w:val="24"/>
          <w:lang w:val="en-GB"/>
        </w:rPr>
      </w:pPr>
      <w:r>
        <w:rPr>
          <w:rFonts w:ascii="Calibri" w:eastAsia="Calibri" w:hAnsi="Calibri" w:cs="Calibri"/>
          <w:i/>
          <w:iCs/>
          <w:sz w:val="24"/>
          <w:szCs w:val="24"/>
          <w:lang w:val="en-GB"/>
        </w:rPr>
        <w:t xml:space="preserve">         </w:t>
      </w:r>
      <w:r w:rsidRPr="474955ED">
        <w:rPr>
          <w:rFonts w:ascii="Calibri" w:eastAsia="Calibri" w:hAnsi="Calibri" w:cs="Calibri"/>
          <w:i/>
          <w:iCs/>
          <w:sz w:val="24"/>
          <w:szCs w:val="24"/>
          <w:lang w:val="en-GB"/>
        </w:rPr>
        <w:t xml:space="preserve">Fig </w:t>
      </w:r>
      <w:r>
        <w:rPr>
          <w:rFonts w:ascii="Calibri" w:eastAsia="Calibri" w:hAnsi="Calibri" w:cs="Calibri"/>
          <w:i/>
          <w:iCs/>
          <w:sz w:val="24"/>
          <w:szCs w:val="24"/>
          <w:lang w:val="en-GB"/>
        </w:rPr>
        <w:t>7</w:t>
      </w:r>
      <w:r w:rsidRPr="474955ED">
        <w:rPr>
          <w:rFonts w:ascii="Calibri" w:eastAsia="Calibri" w:hAnsi="Calibri" w:cs="Calibri"/>
          <w:i/>
          <w:iCs/>
          <w:sz w:val="24"/>
          <w:szCs w:val="24"/>
          <w:lang w:val="en-GB"/>
        </w:rPr>
        <w:t xml:space="preserve">: </w:t>
      </w:r>
      <w:r>
        <w:rPr>
          <w:rFonts w:ascii="Calibri" w:eastAsia="Calibri" w:hAnsi="Calibri" w:cs="Calibri"/>
          <w:i/>
          <w:iCs/>
          <w:sz w:val="24"/>
          <w:szCs w:val="24"/>
          <w:lang w:val="en-GB"/>
        </w:rPr>
        <w:t xml:space="preserve">angles of movement </w:t>
      </w:r>
    </w:p>
    <w:p w14:paraId="0AB2492A" w14:textId="0593F272" w:rsidR="00F05AE1" w:rsidRDefault="00F05AE1" w:rsidP="00F05AE1">
      <w:pPr>
        <w:spacing w:line="240" w:lineRule="auto"/>
        <w:ind w:left="1440"/>
        <w:jc w:val="both"/>
        <w:rPr>
          <w:b w:val="0"/>
        </w:rPr>
      </w:pPr>
    </w:p>
    <w:p w14:paraId="74AD8262" w14:textId="0593F272" w:rsidR="00F05AE1" w:rsidRPr="00680DDE" w:rsidRDefault="00F05AE1" w:rsidP="00F05AE1">
      <w:pPr>
        <w:spacing w:line="240" w:lineRule="auto"/>
        <w:ind w:left="1440"/>
        <w:jc w:val="both"/>
        <w:rPr>
          <w:b w:val="0"/>
          <w:sz w:val="24"/>
          <w:szCs w:val="20"/>
        </w:rPr>
      </w:pPr>
      <w:r w:rsidRPr="00680DDE">
        <w:rPr>
          <w:b w:val="0"/>
          <w:sz w:val="24"/>
          <w:szCs w:val="20"/>
        </w:rPr>
        <w:t>The fingers are linked via three pulleys which will be placed at the finger joints, which are:</w:t>
      </w:r>
    </w:p>
    <w:p w14:paraId="3F6FD74C" w14:textId="0593F272" w:rsidR="00F05AE1" w:rsidRPr="00680DDE" w:rsidRDefault="00F05AE1" w:rsidP="00F05AE1">
      <w:pPr>
        <w:pStyle w:val="ListParagraph"/>
        <w:numPr>
          <w:ilvl w:val="0"/>
          <w:numId w:val="21"/>
        </w:numPr>
        <w:spacing w:line="240" w:lineRule="auto"/>
        <w:ind w:left="2160"/>
        <w:jc w:val="both"/>
        <w:rPr>
          <w:b w:val="0"/>
          <w:sz w:val="24"/>
          <w:szCs w:val="20"/>
        </w:rPr>
      </w:pPr>
      <w:r w:rsidRPr="00680DDE">
        <w:rPr>
          <w:b w:val="0"/>
          <w:sz w:val="24"/>
          <w:szCs w:val="20"/>
        </w:rPr>
        <w:t xml:space="preserve">DIP, which is Theta 1 and has a maximum bending angle of 30 degrees. </w:t>
      </w:r>
    </w:p>
    <w:p w14:paraId="40A35574" w14:textId="0593F272" w:rsidR="00F05AE1" w:rsidRPr="00680DDE" w:rsidRDefault="00F05AE1" w:rsidP="00F05AE1">
      <w:pPr>
        <w:pStyle w:val="ListParagraph"/>
        <w:numPr>
          <w:ilvl w:val="0"/>
          <w:numId w:val="21"/>
        </w:numPr>
        <w:spacing w:line="240" w:lineRule="auto"/>
        <w:ind w:left="2160"/>
        <w:jc w:val="both"/>
        <w:rPr>
          <w:b w:val="0"/>
          <w:sz w:val="24"/>
          <w:szCs w:val="20"/>
        </w:rPr>
      </w:pPr>
      <w:r w:rsidRPr="00680DDE">
        <w:rPr>
          <w:b w:val="0"/>
          <w:sz w:val="24"/>
          <w:szCs w:val="20"/>
        </w:rPr>
        <w:t>PIP, which is Theta 2 and has a maximum bending angle of 90 degrees.</w:t>
      </w:r>
    </w:p>
    <w:p w14:paraId="55120A9F" w14:textId="0593F272" w:rsidR="00F05AE1" w:rsidRPr="00680DDE" w:rsidRDefault="00F05AE1" w:rsidP="00F05AE1">
      <w:pPr>
        <w:pStyle w:val="ListParagraph"/>
        <w:numPr>
          <w:ilvl w:val="0"/>
          <w:numId w:val="21"/>
        </w:numPr>
        <w:spacing w:line="240" w:lineRule="auto"/>
        <w:ind w:left="2160"/>
        <w:jc w:val="both"/>
        <w:rPr>
          <w:b w:val="0"/>
          <w:sz w:val="24"/>
          <w:szCs w:val="20"/>
        </w:rPr>
      </w:pPr>
      <w:r w:rsidRPr="00680DDE">
        <w:rPr>
          <w:b w:val="0"/>
          <w:sz w:val="24"/>
          <w:szCs w:val="20"/>
        </w:rPr>
        <w:t xml:space="preserve">MCP, which is Theta 3 and has a maximum bending angle of 90 degrees. </w:t>
      </w:r>
    </w:p>
    <w:p w14:paraId="302E5A8B" w14:textId="0D64528A" w:rsidR="00F05AE1" w:rsidRPr="00680DDE" w:rsidRDefault="00F05AE1" w:rsidP="00F05AE1">
      <w:pPr>
        <w:spacing w:line="240" w:lineRule="auto"/>
        <w:jc w:val="both"/>
        <w:rPr>
          <w:b w:val="0"/>
          <w:sz w:val="24"/>
          <w:szCs w:val="24"/>
        </w:rPr>
      </w:pPr>
    </w:p>
    <w:p w14:paraId="4572DB91" w14:textId="3941B06A" w:rsidR="00F05AE1" w:rsidRPr="00C02C9E" w:rsidRDefault="00F05AE1" w:rsidP="00C02C9E">
      <w:pPr>
        <w:ind w:left="1440"/>
        <w:rPr>
          <w:b w:val="0"/>
          <w:sz w:val="24"/>
          <w:szCs w:val="20"/>
        </w:rPr>
      </w:pPr>
      <w:r w:rsidRPr="00680DDE">
        <w:rPr>
          <w:b w:val="0"/>
          <w:sz w:val="24"/>
          <w:szCs w:val="20"/>
        </w:rPr>
        <w:t>Each pulley is connected by a fishing wire wrapped around it that is 6 times the circumference of the pulley because we need the wire on both sides of the pulley to control the joints and prevent the fingers from falling off due to the lack of tension.</w:t>
      </w:r>
    </w:p>
    <w:p w14:paraId="42D16619" w14:textId="77777777" w:rsidR="008152A7" w:rsidRDefault="008152A7" w:rsidP="00F93CF4">
      <w:pPr>
        <w:pStyle w:val="Content"/>
        <w:ind w:left="720" w:firstLine="720"/>
        <w:jc w:val="center"/>
        <w:rPr>
          <w:rFonts w:ascii="Calibri" w:eastAsia="Calibri" w:hAnsi="Calibri" w:cs="Calibri"/>
          <w:bCs/>
          <w:i/>
          <w:iCs/>
          <w:sz w:val="24"/>
          <w:szCs w:val="24"/>
          <w:lang w:val="en-GB"/>
        </w:rPr>
      </w:pPr>
    </w:p>
    <w:p w14:paraId="1B4A311F" w14:textId="16397048" w:rsidR="00797B6B" w:rsidRPr="00FB765C" w:rsidRDefault="00797B6B" w:rsidP="004C24B9">
      <w:pPr>
        <w:pStyle w:val="Content"/>
        <w:numPr>
          <w:ilvl w:val="2"/>
          <w:numId w:val="9"/>
        </w:numPr>
        <w:rPr>
          <w:b/>
          <w:sz w:val="32"/>
          <w:szCs w:val="24"/>
        </w:rPr>
      </w:pPr>
      <w:r w:rsidRPr="00FB765C">
        <w:rPr>
          <w:rFonts w:ascii="Calibri" w:eastAsia="Calibri" w:hAnsi="Calibri" w:cs="Calibri"/>
          <w:b/>
          <w:szCs w:val="28"/>
          <w:lang w:val="en-GB"/>
        </w:rPr>
        <w:t>Final designs</w:t>
      </w:r>
      <w:r w:rsidR="00736711" w:rsidRPr="00FB765C">
        <w:rPr>
          <w:rFonts w:ascii="Calibri" w:eastAsia="Calibri" w:hAnsi="Calibri" w:cs="Calibri"/>
          <w:b/>
          <w:szCs w:val="28"/>
          <w:lang w:val="en-GB"/>
        </w:rPr>
        <w:t>:</w:t>
      </w:r>
    </w:p>
    <w:p w14:paraId="648FE986" w14:textId="7B17A247" w:rsidR="00236E22" w:rsidRDefault="003939D8" w:rsidP="00D91B52">
      <w:pPr>
        <w:pStyle w:val="Content"/>
        <w:jc w:val="center"/>
      </w:pPr>
      <w:r>
        <w:t xml:space="preserve">          </w:t>
      </w:r>
      <w:r w:rsidR="006F528E">
        <w:rPr>
          <w:noProof/>
        </w:rPr>
        <w:drawing>
          <wp:inline distT="0" distB="0" distL="0" distR="0" wp14:anchorId="2C27B568" wp14:editId="4F23DCF7">
            <wp:extent cx="3420932" cy="3511550"/>
            <wp:effectExtent l="0" t="0" r="8255" b="0"/>
            <wp:docPr id="822371992" name="Picture 82237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71992" name="Picture 822371992"/>
                    <pic:cNvPicPr/>
                  </pic:nvPicPr>
                  <pic:blipFill rotWithShape="1">
                    <a:blip r:embed="rId18" cstate="print">
                      <a:extLst>
                        <a:ext uri="{28A0092B-C50C-407E-A947-70E740481C1C}">
                          <a14:useLocalDpi xmlns:a14="http://schemas.microsoft.com/office/drawing/2010/main" val="0"/>
                        </a:ext>
                      </a:extLst>
                    </a:blip>
                    <a:srcRect t="23013"/>
                    <a:stretch/>
                  </pic:blipFill>
                  <pic:spPr bwMode="auto">
                    <a:xfrm>
                      <a:off x="0" y="0"/>
                      <a:ext cx="3449655" cy="3541033"/>
                    </a:xfrm>
                    <a:prstGeom prst="rect">
                      <a:avLst/>
                    </a:prstGeom>
                    <a:ln>
                      <a:noFill/>
                    </a:ln>
                    <a:extLst>
                      <a:ext uri="{53640926-AAD7-44D8-BBD7-CCE9431645EC}">
                        <a14:shadowObscured xmlns:a14="http://schemas.microsoft.com/office/drawing/2010/main"/>
                      </a:ext>
                    </a:extLst>
                  </pic:spPr>
                </pic:pic>
              </a:graphicData>
            </a:graphic>
          </wp:inline>
        </w:drawing>
      </w:r>
    </w:p>
    <w:p w14:paraId="12A64E3C" w14:textId="17E5A2D9" w:rsidR="00D91B52" w:rsidRDefault="00D91B52" w:rsidP="00B8696D">
      <w:pPr>
        <w:pStyle w:val="Content"/>
        <w:ind w:firstLine="720"/>
        <w:jc w:val="center"/>
      </w:pPr>
      <w:r w:rsidRPr="474955ED">
        <w:rPr>
          <w:rFonts w:ascii="Calibri" w:eastAsia="Calibri" w:hAnsi="Calibri" w:cs="Calibri"/>
          <w:i/>
          <w:iCs/>
          <w:sz w:val="24"/>
          <w:szCs w:val="24"/>
          <w:lang w:val="en-GB"/>
        </w:rPr>
        <w:t xml:space="preserve">Fig </w:t>
      </w:r>
      <w:r>
        <w:rPr>
          <w:rFonts w:ascii="Calibri" w:eastAsia="Calibri" w:hAnsi="Calibri" w:cs="Calibri"/>
          <w:i/>
          <w:iCs/>
          <w:sz w:val="24"/>
          <w:szCs w:val="24"/>
          <w:lang w:val="en-GB"/>
        </w:rPr>
        <w:t>4</w:t>
      </w:r>
      <w:r w:rsidRPr="474955ED">
        <w:rPr>
          <w:rFonts w:ascii="Calibri" w:eastAsia="Calibri" w:hAnsi="Calibri" w:cs="Calibri"/>
          <w:i/>
          <w:iCs/>
          <w:sz w:val="24"/>
          <w:szCs w:val="24"/>
          <w:lang w:val="en-GB"/>
        </w:rPr>
        <w:t>:</w:t>
      </w:r>
      <w:r>
        <w:rPr>
          <w:rFonts w:ascii="Calibri" w:eastAsia="Calibri" w:hAnsi="Calibri" w:cs="Calibri"/>
          <w:i/>
          <w:iCs/>
          <w:sz w:val="24"/>
          <w:szCs w:val="24"/>
          <w:lang w:val="en-GB"/>
        </w:rPr>
        <w:t xml:space="preserve"> final</w:t>
      </w:r>
      <w:r w:rsidRPr="474955ED">
        <w:rPr>
          <w:rFonts w:ascii="Calibri" w:eastAsia="Calibri" w:hAnsi="Calibri" w:cs="Calibri"/>
          <w:i/>
          <w:iCs/>
          <w:sz w:val="24"/>
          <w:szCs w:val="24"/>
          <w:lang w:val="en-GB"/>
        </w:rPr>
        <w:t xml:space="preserve"> flexi- sensor glove</w:t>
      </w:r>
    </w:p>
    <w:p w14:paraId="44F71BB2" w14:textId="17E5A2D9" w:rsidR="00D91B52" w:rsidRDefault="006F528E" w:rsidP="00D91B52">
      <w:pPr>
        <w:pStyle w:val="Content"/>
        <w:ind w:left="2160" w:firstLine="720"/>
        <w:jc w:val="center"/>
        <w:rPr>
          <w:rFonts w:ascii="Calibri" w:eastAsia="Calibri" w:hAnsi="Calibri" w:cs="Calibri"/>
          <w:i/>
          <w:iCs/>
          <w:sz w:val="24"/>
          <w:szCs w:val="24"/>
          <w:lang w:val="en-GB"/>
        </w:rPr>
      </w:pPr>
      <w:r>
        <w:rPr>
          <w:noProof/>
        </w:rPr>
        <w:drawing>
          <wp:inline distT="0" distB="0" distL="0" distR="0" wp14:anchorId="62647B01" wp14:editId="7F4F444B">
            <wp:extent cx="2805112" cy="3740150"/>
            <wp:effectExtent l="0" t="0" r="0" b="0"/>
            <wp:docPr id="2103939046" name="Picture 2103939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939046"/>
                    <pic:cNvPicPr/>
                  </pic:nvPicPr>
                  <pic:blipFill>
                    <a:blip r:embed="rId19">
                      <a:extLst>
                        <a:ext uri="{28A0092B-C50C-407E-A947-70E740481C1C}">
                          <a14:useLocalDpi xmlns:a14="http://schemas.microsoft.com/office/drawing/2010/main" val="0"/>
                        </a:ext>
                      </a:extLst>
                    </a:blip>
                    <a:stretch>
                      <a:fillRect/>
                    </a:stretch>
                  </pic:blipFill>
                  <pic:spPr>
                    <a:xfrm>
                      <a:off x="0" y="0"/>
                      <a:ext cx="2806510" cy="3742014"/>
                    </a:xfrm>
                    <a:prstGeom prst="rect">
                      <a:avLst/>
                    </a:prstGeom>
                  </pic:spPr>
                </pic:pic>
              </a:graphicData>
            </a:graphic>
          </wp:inline>
        </w:drawing>
      </w:r>
      <w:r w:rsidR="00ED2A24">
        <w:tab/>
        <w:t xml:space="preserve"> </w:t>
      </w:r>
      <w:r w:rsidR="0087073E">
        <w:tab/>
      </w:r>
      <w:r w:rsidR="0087073E">
        <w:tab/>
      </w:r>
    </w:p>
    <w:p w14:paraId="47B797EA" w14:textId="64770491" w:rsidR="00ED2A24" w:rsidRDefault="0087073E" w:rsidP="00D91B52">
      <w:pPr>
        <w:pStyle w:val="Content"/>
        <w:ind w:left="720" w:firstLine="720"/>
        <w:jc w:val="center"/>
        <w:rPr>
          <w:rFonts w:ascii="Calibri" w:eastAsia="Calibri" w:hAnsi="Calibri" w:cs="Calibri"/>
          <w:i/>
          <w:iCs/>
          <w:sz w:val="24"/>
          <w:szCs w:val="24"/>
          <w:lang w:val="en-GB"/>
        </w:rPr>
      </w:pPr>
      <w:r w:rsidRPr="474955ED">
        <w:rPr>
          <w:rFonts w:ascii="Calibri" w:eastAsia="Calibri" w:hAnsi="Calibri" w:cs="Calibri"/>
          <w:i/>
          <w:iCs/>
          <w:sz w:val="24"/>
          <w:szCs w:val="24"/>
          <w:lang w:val="en-GB"/>
        </w:rPr>
        <w:t>Fig</w:t>
      </w:r>
      <w:r w:rsidRPr="474955ED">
        <w:rPr>
          <w:rFonts w:ascii="Calibri" w:eastAsia="Calibri" w:hAnsi="Calibri" w:cs="Calibri"/>
          <w:i/>
          <w:iCs/>
          <w:sz w:val="24"/>
          <w:szCs w:val="24"/>
          <w:lang w:val="en-GB"/>
        </w:rPr>
        <w:t xml:space="preserve"> </w:t>
      </w:r>
      <w:r w:rsidR="00F93CF4">
        <w:rPr>
          <w:rFonts w:ascii="Calibri" w:eastAsia="Calibri" w:hAnsi="Calibri" w:cs="Calibri"/>
          <w:i/>
          <w:iCs/>
          <w:sz w:val="24"/>
          <w:szCs w:val="24"/>
          <w:lang w:val="en-GB"/>
        </w:rPr>
        <w:t>5</w:t>
      </w:r>
      <w:r w:rsidRPr="474955ED">
        <w:rPr>
          <w:rFonts w:ascii="Calibri" w:eastAsia="Calibri" w:hAnsi="Calibri" w:cs="Calibri"/>
          <w:i/>
          <w:iCs/>
          <w:sz w:val="24"/>
          <w:szCs w:val="24"/>
          <w:lang w:val="en-GB"/>
        </w:rPr>
        <w:t>:</w:t>
      </w:r>
      <w:r w:rsidRPr="474955ED">
        <w:rPr>
          <w:rFonts w:ascii="Calibri" w:eastAsia="Calibri" w:hAnsi="Calibri" w:cs="Calibri"/>
          <w:i/>
          <w:iCs/>
          <w:sz w:val="24"/>
          <w:szCs w:val="24"/>
          <w:lang w:val="en-GB"/>
        </w:rPr>
        <w:t xml:space="preserve"> </w:t>
      </w:r>
      <w:r w:rsidRPr="474955ED">
        <w:rPr>
          <w:rFonts w:ascii="Calibri" w:eastAsia="Calibri" w:hAnsi="Calibri" w:cs="Calibri"/>
          <w:i/>
          <w:iCs/>
          <w:sz w:val="24"/>
          <w:szCs w:val="24"/>
          <w:lang w:val="en-GB"/>
        </w:rPr>
        <w:t xml:space="preserve">final </w:t>
      </w:r>
      <w:r w:rsidR="002B7953" w:rsidRPr="474955ED">
        <w:rPr>
          <w:rFonts w:ascii="Calibri" w:eastAsia="Calibri" w:hAnsi="Calibri" w:cs="Calibri"/>
          <w:i/>
          <w:iCs/>
          <w:sz w:val="24"/>
          <w:szCs w:val="24"/>
          <w:lang w:val="en-GB"/>
        </w:rPr>
        <w:t>design</w:t>
      </w:r>
    </w:p>
    <w:p w14:paraId="3AFCEE48" w14:textId="71655D07" w:rsidR="0087073E" w:rsidRDefault="0087073E" w:rsidP="00B50E58">
      <w:pPr>
        <w:pStyle w:val="Content"/>
      </w:pPr>
    </w:p>
    <w:p w14:paraId="7D487E0A" w14:textId="3160BC31" w:rsidR="00B804FF" w:rsidRDefault="007B5DF2" w:rsidP="007B5DF2">
      <w:pPr>
        <w:pStyle w:val="Content"/>
        <w:jc w:val="center"/>
      </w:pPr>
      <w:r w:rsidRPr="007B5DF2">
        <w:lastRenderedPageBreak/>
        <w:drawing>
          <wp:inline distT="0" distB="0" distL="0" distR="0" wp14:anchorId="62AAAA26" wp14:editId="2C76BD5D">
            <wp:extent cx="5144983" cy="2184400"/>
            <wp:effectExtent l="0" t="0" r="0" b="6350"/>
            <wp:docPr id="1433703763" name="Picture 1433703763" descr="A black plastic object with a han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03763" name="Picture 1" descr="A black plastic object with a handle&#10;&#10;Description automatically generated"/>
                    <pic:cNvPicPr/>
                  </pic:nvPicPr>
                  <pic:blipFill>
                    <a:blip r:embed="rId20"/>
                    <a:stretch>
                      <a:fillRect/>
                    </a:stretch>
                  </pic:blipFill>
                  <pic:spPr>
                    <a:xfrm>
                      <a:off x="0" y="0"/>
                      <a:ext cx="5191848" cy="2204297"/>
                    </a:xfrm>
                    <a:prstGeom prst="rect">
                      <a:avLst/>
                    </a:prstGeom>
                  </pic:spPr>
                </pic:pic>
              </a:graphicData>
            </a:graphic>
          </wp:inline>
        </w:drawing>
      </w:r>
    </w:p>
    <w:p w14:paraId="07BC30E3" w14:textId="63C66D4D" w:rsidR="007B5DF2" w:rsidRDefault="007B5DF2" w:rsidP="007B5DF2">
      <w:pPr>
        <w:pStyle w:val="Content"/>
        <w:jc w:val="center"/>
        <w:rPr>
          <w:rFonts w:ascii="Calibri" w:eastAsia="Calibri" w:hAnsi="Calibri" w:cs="Calibri"/>
          <w:i/>
          <w:iCs/>
          <w:sz w:val="24"/>
          <w:szCs w:val="24"/>
          <w:lang w:val="en-GB"/>
        </w:rPr>
      </w:pPr>
      <w:r w:rsidRPr="474955ED">
        <w:rPr>
          <w:rFonts w:ascii="Calibri" w:eastAsia="Calibri" w:hAnsi="Calibri" w:cs="Calibri"/>
          <w:i/>
          <w:iCs/>
          <w:sz w:val="24"/>
          <w:szCs w:val="24"/>
          <w:lang w:val="en-GB"/>
        </w:rPr>
        <w:t xml:space="preserve">Fig </w:t>
      </w:r>
      <w:r w:rsidR="00F93CF4">
        <w:rPr>
          <w:rFonts w:ascii="Calibri" w:eastAsia="Calibri" w:hAnsi="Calibri" w:cs="Calibri"/>
          <w:i/>
          <w:iCs/>
          <w:sz w:val="24"/>
          <w:szCs w:val="24"/>
          <w:lang w:val="en-GB"/>
        </w:rPr>
        <w:t>6</w:t>
      </w:r>
      <w:r w:rsidRPr="474955ED">
        <w:rPr>
          <w:rFonts w:ascii="Calibri" w:eastAsia="Calibri" w:hAnsi="Calibri" w:cs="Calibri"/>
          <w:i/>
          <w:iCs/>
          <w:sz w:val="24"/>
          <w:szCs w:val="24"/>
          <w:lang w:val="en-GB"/>
        </w:rPr>
        <w:t>: final design</w:t>
      </w:r>
      <w:r>
        <w:rPr>
          <w:rFonts w:ascii="Calibri" w:eastAsia="Calibri" w:hAnsi="Calibri" w:cs="Calibri"/>
          <w:i/>
          <w:iCs/>
          <w:sz w:val="24"/>
          <w:szCs w:val="24"/>
          <w:lang w:val="en-GB"/>
        </w:rPr>
        <w:t xml:space="preserve"> with the servo motors </w:t>
      </w:r>
    </w:p>
    <w:p w14:paraId="727C79B9" w14:textId="0857D85B" w:rsidR="00AC6AA1" w:rsidRDefault="00AC6AA1" w:rsidP="007B5DF2">
      <w:pPr>
        <w:pStyle w:val="Content"/>
        <w:jc w:val="center"/>
        <w:rPr>
          <w:rFonts w:ascii="Calibri" w:eastAsia="Calibri" w:hAnsi="Calibri" w:cs="Calibri"/>
          <w:i/>
          <w:iCs/>
          <w:sz w:val="24"/>
          <w:szCs w:val="24"/>
          <w:lang w:val="en-GB"/>
        </w:rPr>
      </w:pPr>
    </w:p>
    <w:p w14:paraId="541A98DC" w14:textId="0CE878F5" w:rsidR="003738FD" w:rsidRPr="00B30403" w:rsidRDefault="003738FD" w:rsidP="00101F2A">
      <w:pPr>
        <w:ind w:left="1440"/>
        <w:rPr>
          <w:b w:val="0"/>
        </w:rPr>
      </w:pPr>
    </w:p>
    <w:p w14:paraId="5EB0AB25" w14:textId="33706EFA" w:rsidR="000F2500" w:rsidRDefault="003738FD" w:rsidP="003738FD">
      <w:pPr>
        <w:pStyle w:val="Content"/>
        <w:jc w:val="center"/>
        <w:rPr>
          <w:b/>
          <w:bCs/>
        </w:rPr>
      </w:pPr>
      <w:r>
        <w:rPr>
          <w:b/>
          <w:bCs/>
        </w:rPr>
        <w:t xml:space="preserve">        </w:t>
      </w:r>
      <w:r>
        <w:rPr>
          <w:noProof/>
        </w:rPr>
        <w:drawing>
          <wp:inline distT="0" distB="0" distL="0" distR="0" wp14:anchorId="1D72BCA9" wp14:editId="18DCF73A">
            <wp:extent cx="5617776" cy="3352800"/>
            <wp:effectExtent l="19050" t="19050" r="2159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1">
                      <a:extLst>
                        <a:ext uri="{FF2B5EF4-FFF2-40B4-BE49-F238E27FC236}">
                          <a16:creationId xmlns:ask="http://schemas.microsoft.com/office/drawing/2018/sketchyshapes"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D8150520-A194-E3FF-7231-782C28E00817}"/>
                        </a:ext>
                      </a:extLst>
                    </a:blip>
                    <a:stretch>
                      <a:fillRect/>
                    </a:stretch>
                  </pic:blipFill>
                  <pic:spPr>
                    <a:xfrm>
                      <a:off x="0" y="0"/>
                      <a:ext cx="5617776" cy="3352800"/>
                    </a:xfrm>
                    <a:prstGeom prst="rect">
                      <a:avLst/>
                    </a:prstGeom>
                    <a:ln>
                      <a:solidFill>
                        <a:schemeClr val="tx1"/>
                      </a:solidFill>
                    </a:ln>
                  </pic:spPr>
                </pic:pic>
              </a:graphicData>
            </a:graphic>
          </wp:inline>
        </w:drawing>
      </w:r>
    </w:p>
    <w:p w14:paraId="7106DF9D" w14:textId="048B06A2" w:rsidR="00B042CF" w:rsidRDefault="00B042CF" w:rsidP="00B042CF">
      <w:pPr>
        <w:pStyle w:val="Content"/>
        <w:jc w:val="center"/>
        <w:rPr>
          <w:rFonts w:ascii="Calibri" w:eastAsia="Calibri" w:hAnsi="Calibri" w:cs="Calibri"/>
          <w:i/>
          <w:iCs/>
          <w:sz w:val="24"/>
          <w:szCs w:val="24"/>
          <w:lang w:val="en-GB"/>
        </w:rPr>
      </w:pPr>
      <w:r>
        <w:rPr>
          <w:rFonts w:ascii="Calibri" w:eastAsia="Calibri" w:hAnsi="Calibri" w:cs="Calibri"/>
          <w:i/>
          <w:iCs/>
          <w:sz w:val="24"/>
          <w:szCs w:val="24"/>
          <w:lang w:val="en-GB"/>
        </w:rPr>
        <w:t xml:space="preserve">         </w:t>
      </w:r>
      <w:r w:rsidRPr="474955ED">
        <w:rPr>
          <w:rFonts w:ascii="Calibri" w:eastAsia="Calibri" w:hAnsi="Calibri" w:cs="Calibri"/>
          <w:i/>
          <w:iCs/>
          <w:sz w:val="24"/>
          <w:szCs w:val="24"/>
          <w:lang w:val="en-GB"/>
        </w:rPr>
        <w:t xml:space="preserve">Fig </w:t>
      </w:r>
      <w:r>
        <w:rPr>
          <w:rFonts w:ascii="Calibri" w:eastAsia="Calibri" w:hAnsi="Calibri" w:cs="Calibri"/>
          <w:i/>
          <w:iCs/>
          <w:sz w:val="24"/>
          <w:szCs w:val="24"/>
          <w:lang w:val="en-GB"/>
        </w:rPr>
        <w:t>8</w:t>
      </w:r>
      <w:r w:rsidRPr="474955ED">
        <w:rPr>
          <w:rFonts w:ascii="Calibri" w:eastAsia="Calibri" w:hAnsi="Calibri" w:cs="Calibri"/>
          <w:i/>
          <w:iCs/>
          <w:sz w:val="24"/>
          <w:szCs w:val="24"/>
          <w:lang w:val="en-GB"/>
        </w:rPr>
        <w:t xml:space="preserve">: </w:t>
      </w:r>
      <w:r>
        <w:rPr>
          <w:rFonts w:ascii="Calibri" w:eastAsia="Calibri" w:hAnsi="Calibri" w:cs="Calibri"/>
          <w:i/>
          <w:iCs/>
          <w:sz w:val="24"/>
          <w:szCs w:val="24"/>
          <w:lang w:val="en-GB"/>
        </w:rPr>
        <w:t xml:space="preserve">Tinker CAD Circuit </w:t>
      </w:r>
    </w:p>
    <w:p w14:paraId="4E65E959" w14:textId="1F1A153C" w:rsidR="003738FD" w:rsidRPr="00101F2A" w:rsidRDefault="003738FD" w:rsidP="003738FD">
      <w:pPr>
        <w:pStyle w:val="Content"/>
        <w:jc w:val="center"/>
        <w:rPr>
          <w:b/>
          <w:bCs/>
        </w:rPr>
      </w:pPr>
    </w:p>
    <w:p w14:paraId="621E7F29" w14:textId="4E0EC599" w:rsidR="000F2500" w:rsidRPr="00E54FAA" w:rsidRDefault="00766A94" w:rsidP="000D59BA">
      <w:pPr>
        <w:pStyle w:val="Content"/>
        <w:ind w:left="720"/>
        <w:rPr>
          <w:sz w:val="24"/>
          <w:szCs w:val="20"/>
          <w:lang w:val="en-GB"/>
        </w:rPr>
      </w:pPr>
      <w:r w:rsidRPr="00E54FAA">
        <w:rPr>
          <w:sz w:val="24"/>
          <w:szCs w:val="20"/>
          <w:lang w:val="en-GB"/>
        </w:rPr>
        <w:t xml:space="preserve">The above circuit </w:t>
      </w:r>
      <w:r w:rsidR="00303F53" w:rsidRPr="00E54FAA">
        <w:rPr>
          <w:sz w:val="24"/>
          <w:szCs w:val="20"/>
          <w:lang w:val="en-GB"/>
        </w:rPr>
        <w:t xml:space="preserve">shows the connections </w:t>
      </w:r>
      <w:r w:rsidR="00000654" w:rsidRPr="00E54FAA">
        <w:rPr>
          <w:sz w:val="24"/>
          <w:szCs w:val="20"/>
          <w:lang w:val="en-GB"/>
        </w:rPr>
        <w:t>of the flexi sensors to the Arduino which is connected to the 5 servo motors.</w:t>
      </w:r>
    </w:p>
    <w:p w14:paraId="5714AE4B" w14:textId="4DC57BBE" w:rsidR="007B6869" w:rsidRDefault="007B6869" w:rsidP="007B6869">
      <w:pPr>
        <w:pStyle w:val="Heading2"/>
        <w:numPr>
          <w:ilvl w:val="1"/>
          <w:numId w:val="9"/>
        </w:numPr>
      </w:pPr>
      <w:bookmarkStart w:id="9" w:name="_Toc139574673"/>
      <w:r>
        <w:lastRenderedPageBreak/>
        <w:t>Software</w:t>
      </w:r>
      <w:bookmarkEnd w:id="9"/>
    </w:p>
    <w:p w14:paraId="5E2E20E0" w14:textId="293F3E32" w:rsidR="00ED2A24" w:rsidRDefault="0081310E" w:rsidP="0081310E">
      <w:pPr>
        <w:pStyle w:val="Content"/>
        <w:jc w:val="center"/>
      </w:pPr>
      <w:r>
        <w:t xml:space="preserve">      </w:t>
      </w:r>
      <w:r w:rsidRPr="0081310E">
        <w:rPr>
          <w:b/>
          <w:noProof/>
        </w:rPr>
        <w:drawing>
          <wp:inline distT="0" distB="0" distL="0" distR="0" wp14:anchorId="2DED9027" wp14:editId="0DBFE709">
            <wp:extent cx="5727720" cy="4152525"/>
            <wp:effectExtent l="19050" t="19050" r="25400" b="19685"/>
            <wp:docPr id="959789326" name="Picture 959789326" descr="Diagram&#10;&#10;Description automatically generated">
              <a:extLst xmlns:a="http://schemas.openxmlformats.org/drawingml/2006/main">
                <a:ext uri="{FF2B5EF4-FFF2-40B4-BE49-F238E27FC236}">
                  <a16:creationId xmlns:a16="http://schemas.microsoft.com/office/drawing/2014/main" id="{47B29E02-FE20-C53F-BD37-4E4199957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Diagram&#10;&#10;Description automatically generated">
                      <a:extLst>
                        <a:ext uri="{FF2B5EF4-FFF2-40B4-BE49-F238E27FC236}">
                          <a16:creationId xmlns:a16="http://schemas.microsoft.com/office/drawing/2014/main" id="{47B29E02-FE20-C53F-BD37-4E4199957E94}"/>
                        </a:ext>
                      </a:extLst>
                    </pic:cNvPr>
                    <pic:cNvPicPr>
                      <a:picLocks noChangeAspect="1"/>
                    </pic:cNvPicPr>
                  </pic:nvPicPr>
                  <pic:blipFill>
                    <a:blip r:embed="rId22">
                      <a:extLst>
                        <a:ext uri="{FF2B5EF4-FFF2-40B4-BE49-F238E27FC236}">
                          <a16:creationId xmlns:p="http://schemas.openxmlformats.org/presentationml/2006/main" xmlns=""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xmlns:a16="http://schemas.microsoft.com/office/drawing/2014/main" xmlns:arto="http://schemas.microsoft.com/office/word/2006/arto" xmlns:lc="http://schemas.openxmlformats.org/drawingml/2006/lockedCanvas" id="{80254CF2-8AFA-B0B0-FE47-B077DA243C45}"/>
                        </a:ext>
                      </a:extLst>
                    </a:blip>
                    <a:stretch>
                      <a:fillRect/>
                    </a:stretch>
                  </pic:blipFill>
                  <pic:spPr>
                    <a:xfrm>
                      <a:off x="0" y="0"/>
                      <a:ext cx="5727720" cy="4152525"/>
                    </a:xfrm>
                    <a:prstGeom prst="rect">
                      <a:avLst/>
                    </a:prstGeom>
                    <a:ln>
                      <a:solidFill>
                        <a:schemeClr val="tx1"/>
                      </a:solidFill>
                    </a:ln>
                  </pic:spPr>
                </pic:pic>
              </a:graphicData>
            </a:graphic>
          </wp:inline>
        </w:drawing>
      </w:r>
    </w:p>
    <w:p w14:paraId="6FE51834" w14:textId="6811635D" w:rsidR="000606A8" w:rsidRDefault="000606A8" w:rsidP="0081310E">
      <w:pPr>
        <w:pStyle w:val="Content"/>
        <w:jc w:val="center"/>
      </w:pPr>
      <w:r w:rsidRPr="474955ED">
        <w:rPr>
          <w:rFonts w:ascii="Calibri" w:eastAsia="Calibri" w:hAnsi="Calibri" w:cs="Calibri"/>
          <w:i/>
          <w:iCs/>
          <w:sz w:val="24"/>
          <w:szCs w:val="24"/>
          <w:lang w:val="en-GB"/>
        </w:rPr>
        <w:t xml:space="preserve">Fig </w:t>
      </w:r>
      <w:r>
        <w:rPr>
          <w:rFonts w:ascii="Calibri" w:eastAsia="Calibri" w:hAnsi="Calibri" w:cs="Calibri"/>
          <w:i/>
          <w:iCs/>
          <w:sz w:val="24"/>
          <w:szCs w:val="24"/>
          <w:lang w:val="en-GB"/>
        </w:rPr>
        <w:t>9</w:t>
      </w:r>
      <w:r w:rsidRPr="474955ED">
        <w:rPr>
          <w:rFonts w:ascii="Calibri" w:eastAsia="Calibri" w:hAnsi="Calibri" w:cs="Calibri"/>
          <w:i/>
          <w:iCs/>
          <w:sz w:val="24"/>
          <w:szCs w:val="24"/>
          <w:lang w:val="en-GB"/>
        </w:rPr>
        <w:t xml:space="preserve">: </w:t>
      </w:r>
      <w:r>
        <w:rPr>
          <w:rFonts w:ascii="Calibri" w:eastAsia="Calibri" w:hAnsi="Calibri" w:cs="Calibri"/>
          <w:i/>
          <w:iCs/>
          <w:sz w:val="24"/>
          <w:szCs w:val="24"/>
          <w:lang w:val="en-GB"/>
        </w:rPr>
        <w:t>Software flowchart</w:t>
      </w:r>
    </w:p>
    <w:p w14:paraId="3371F0B4" w14:textId="77777777" w:rsidR="00EC382B" w:rsidRDefault="00EC382B" w:rsidP="00EC382B">
      <w:pPr>
        <w:pStyle w:val="Content"/>
        <w:ind w:left="720"/>
        <w:rPr>
          <w:rFonts w:ascii="Calibri" w:eastAsia="Calibri" w:hAnsi="Calibri" w:cs="Calibri"/>
          <w:sz w:val="24"/>
          <w:szCs w:val="24"/>
          <w:lang w:val="en-GB"/>
        </w:rPr>
      </w:pPr>
    </w:p>
    <w:p w14:paraId="5D499245" w14:textId="7AD9798C" w:rsidR="29AC3173" w:rsidRDefault="27E9BC84" w:rsidP="00EC382B">
      <w:pPr>
        <w:pStyle w:val="Content"/>
        <w:ind w:left="720"/>
        <w:rPr>
          <w:rFonts w:ascii="Calibri" w:eastAsia="Calibri" w:hAnsi="Calibri" w:cs="Calibri"/>
          <w:sz w:val="24"/>
          <w:szCs w:val="24"/>
          <w:lang w:val="en-GB"/>
        </w:rPr>
      </w:pPr>
      <w:r w:rsidRPr="1804BA84">
        <w:rPr>
          <w:rFonts w:ascii="Calibri" w:eastAsia="Calibri" w:hAnsi="Calibri" w:cs="Calibri"/>
          <w:sz w:val="24"/>
          <w:szCs w:val="24"/>
          <w:lang w:val="en-GB"/>
        </w:rPr>
        <w:t xml:space="preserve">The flowchart </w:t>
      </w:r>
      <w:r w:rsidRPr="4AE9923C">
        <w:rPr>
          <w:rFonts w:ascii="Calibri" w:eastAsia="Calibri" w:hAnsi="Calibri" w:cs="Calibri"/>
          <w:sz w:val="24"/>
          <w:szCs w:val="24"/>
          <w:lang w:val="en-GB"/>
        </w:rPr>
        <w:t xml:space="preserve">above </w:t>
      </w:r>
      <w:r w:rsidR="1409EAA3" w:rsidRPr="2CFE50C0">
        <w:rPr>
          <w:rFonts w:ascii="Calibri" w:eastAsia="Calibri" w:hAnsi="Calibri" w:cs="Calibri"/>
          <w:sz w:val="24"/>
          <w:szCs w:val="24"/>
          <w:lang w:val="en-GB"/>
        </w:rPr>
        <w:t xml:space="preserve">shows </w:t>
      </w:r>
      <w:r w:rsidR="1409EAA3" w:rsidRPr="1A953E64">
        <w:rPr>
          <w:rFonts w:ascii="Calibri" w:eastAsia="Calibri" w:hAnsi="Calibri" w:cs="Calibri"/>
          <w:sz w:val="24"/>
          <w:szCs w:val="24"/>
          <w:lang w:val="en-GB"/>
        </w:rPr>
        <w:t xml:space="preserve">how hand motion is </w:t>
      </w:r>
      <w:r w:rsidR="1409EAA3" w:rsidRPr="46FE22B0">
        <w:rPr>
          <w:rFonts w:ascii="Calibri" w:eastAsia="Calibri" w:hAnsi="Calibri" w:cs="Calibri"/>
          <w:sz w:val="24"/>
          <w:szCs w:val="24"/>
          <w:lang w:val="en-GB"/>
        </w:rPr>
        <w:t xml:space="preserve">detected on the Bionic </w:t>
      </w:r>
      <w:r w:rsidR="1409EAA3" w:rsidRPr="24CDC93D">
        <w:rPr>
          <w:rFonts w:ascii="Calibri" w:eastAsia="Calibri" w:hAnsi="Calibri" w:cs="Calibri"/>
          <w:sz w:val="24"/>
          <w:szCs w:val="24"/>
          <w:lang w:val="en-GB"/>
        </w:rPr>
        <w:t>arm</w:t>
      </w:r>
      <w:r w:rsidR="1409EAA3" w:rsidRPr="4C51691C">
        <w:rPr>
          <w:rFonts w:ascii="Calibri" w:eastAsia="Calibri" w:hAnsi="Calibri" w:cs="Calibri"/>
          <w:sz w:val="24"/>
          <w:szCs w:val="24"/>
          <w:lang w:val="en-GB"/>
        </w:rPr>
        <w:t xml:space="preserve">. </w:t>
      </w:r>
      <w:r w:rsidR="1409EAA3" w:rsidRPr="53779600">
        <w:rPr>
          <w:rFonts w:ascii="Calibri" w:eastAsia="Calibri" w:hAnsi="Calibri" w:cs="Calibri"/>
          <w:sz w:val="24"/>
          <w:szCs w:val="24"/>
          <w:lang w:val="en-GB"/>
        </w:rPr>
        <w:t>We first st</w:t>
      </w:r>
      <w:r w:rsidR="1698D16A" w:rsidRPr="53779600">
        <w:rPr>
          <w:rFonts w:ascii="Calibri" w:eastAsia="Calibri" w:hAnsi="Calibri" w:cs="Calibri"/>
          <w:sz w:val="24"/>
          <w:szCs w:val="24"/>
          <w:lang w:val="en-GB"/>
        </w:rPr>
        <w:t xml:space="preserve">art and </w:t>
      </w:r>
      <w:r w:rsidR="1698D16A" w:rsidRPr="57B2A0F5">
        <w:rPr>
          <w:rFonts w:ascii="Calibri" w:eastAsia="Calibri" w:hAnsi="Calibri" w:cs="Calibri"/>
          <w:sz w:val="24"/>
          <w:szCs w:val="24"/>
          <w:lang w:val="en-GB"/>
        </w:rPr>
        <w:t>initialize the Arduino, then</w:t>
      </w:r>
      <w:r w:rsidR="1698D16A" w:rsidRPr="53779600">
        <w:rPr>
          <w:rFonts w:ascii="Calibri" w:eastAsia="Calibri" w:hAnsi="Calibri" w:cs="Calibri"/>
          <w:sz w:val="24"/>
          <w:szCs w:val="24"/>
          <w:lang w:val="en-GB"/>
        </w:rPr>
        <w:t xml:space="preserve"> the </w:t>
      </w:r>
      <w:r w:rsidR="1698D16A" w:rsidRPr="40696B8E">
        <w:rPr>
          <w:rFonts w:ascii="Calibri" w:eastAsia="Calibri" w:hAnsi="Calibri" w:cs="Calibri"/>
          <w:sz w:val="24"/>
          <w:szCs w:val="24"/>
          <w:lang w:val="en-GB"/>
        </w:rPr>
        <w:t>Arduino</w:t>
      </w:r>
      <w:r w:rsidR="1698D16A" w:rsidRPr="17BA8DFE">
        <w:rPr>
          <w:rFonts w:ascii="Calibri" w:eastAsia="Calibri" w:hAnsi="Calibri" w:cs="Calibri"/>
          <w:sz w:val="24"/>
          <w:szCs w:val="24"/>
          <w:lang w:val="en-GB"/>
        </w:rPr>
        <w:t xml:space="preserve"> </w:t>
      </w:r>
      <w:r w:rsidR="1698D16A" w:rsidRPr="57B2A0F5">
        <w:rPr>
          <w:rFonts w:ascii="Calibri" w:eastAsia="Calibri" w:hAnsi="Calibri" w:cs="Calibri"/>
          <w:sz w:val="24"/>
          <w:szCs w:val="24"/>
          <w:lang w:val="en-GB"/>
        </w:rPr>
        <w:t xml:space="preserve">checks if the </w:t>
      </w:r>
      <w:r w:rsidR="1698D16A" w:rsidRPr="40696B8E">
        <w:rPr>
          <w:rFonts w:ascii="Calibri" w:eastAsia="Calibri" w:hAnsi="Calibri" w:cs="Calibri"/>
          <w:sz w:val="24"/>
          <w:szCs w:val="24"/>
          <w:lang w:val="en-GB"/>
        </w:rPr>
        <w:t>flex sensor is bent</w:t>
      </w:r>
      <w:r w:rsidR="1698D16A" w:rsidRPr="40696B8E">
        <w:rPr>
          <w:rFonts w:ascii="Calibri" w:eastAsia="Calibri" w:hAnsi="Calibri" w:cs="Calibri"/>
          <w:sz w:val="24"/>
          <w:szCs w:val="24"/>
          <w:lang w:val="en-GB"/>
        </w:rPr>
        <w:t xml:space="preserve"> </w:t>
      </w:r>
      <w:r w:rsidR="1698D16A" w:rsidRPr="4A9118DF">
        <w:rPr>
          <w:rFonts w:ascii="Calibri" w:eastAsia="Calibri" w:hAnsi="Calibri" w:cs="Calibri"/>
          <w:sz w:val="24"/>
          <w:szCs w:val="24"/>
          <w:lang w:val="en-GB"/>
        </w:rPr>
        <w:t xml:space="preserve">if no it keeps </w:t>
      </w:r>
      <w:r w:rsidR="04472103" w:rsidRPr="37913B44">
        <w:rPr>
          <w:rFonts w:ascii="Calibri" w:eastAsia="Calibri" w:hAnsi="Calibri" w:cs="Calibri"/>
          <w:sz w:val="24"/>
          <w:szCs w:val="24"/>
          <w:lang w:val="en-GB"/>
        </w:rPr>
        <w:t>looping</w:t>
      </w:r>
      <w:r w:rsidR="1698D16A" w:rsidRPr="40696B8E">
        <w:rPr>
          <w:rFonts w:ascii="Calibri" w:eastAsia="Calibri" w:hAnsi="Calibri" w:cs="Calibri"/>
          <w:sz w:val="24"/>
          <w:szCs w:val="24"/>
          <w:lang w:val="en-GB"/>
        </w:rPr>
        <w:t xml:space="preserve"> </w:t>
      </w:r>
      <w:r w:rsidR="04472103" w:rsidRPr="13CC01DC">
        <w:rPr>
          <w:rFonts w:ascii="Calibri" w:eastAsia="Calibri" w:hAnsi="Calibri" w:cs="Calibri"/>
          <w:sz w:val="24"/>
          <w:szCs w:val="24"/>
          <w:lang w:val="en-GB"/>
        </w:rPr>
        <w:t xml:space="preserve">until bend on the flex sensor is </w:t>
      </w:r>
      <w:r w:rsidR="04472103" w:rsidRPr="37913B44">
        <w:rPr>
          <w:rFonts w:ascii="Calibri" w:eastAsia="Calibri" w:hAnsi="Calibri" w:cs="Calibri"/>
          <w:sz w:val="24"/>
          <w:szCs w:val="24"/>
          <w:lang w:val="en-GB"/>
        </w:rPr>
        <w:t>detected</w:t>
      </w:r>
      <w:r w:rsidR="04472103" w:rsidRPr="3D4E23F4">
        <w:rPr>
          <w:rFonts w:ascii="Calibri" w:eastAsia="Calibri" w:hAnsi="Calibri" w:cs="Calibri"/>
          <w:sz w:val="24"/>
          <w:szCs w:val="24"/>
          <w:lang w:val="en-GB"/>
        </w:rPr>
        <w:t>, after</w:t>
      </w:r>
      <w:r w:rsidR="04472103" w:rsidRPr="7D668285">
        <w:rPr>
          <w:rFonts w:ascii="Calibri" w:eastAsia="Calibri" w:hAnsi="Calibri" w:cs="Calibri"/>
          <w:sz w:val="24"/>
          <w:szCs w:val="24"/>
          <w:lang w:val="en-GB"/>
        </w:rPr>
        <w:t xml:space="preserve"> detection it calculates </w:t>
      </w:r>
      <w:r w:rsidR="04472103" w:rsidRPr="139E6CE2">
        <w:rPr>
          <w:rFonts w:ascii="Calibri" w:eastAsia="Calibri" w:hAnsi="Calibri" w:cs="Calibri"/>
          <w:sz w:val="24"/>
          <w:szCs w:val="24"/>
          <w:lang w:val="en-GB"/>
        </w:rPr>
        <w:t xml:space="preserve">how much the flex sensor is bent and </w:t>
      </w:r>
      <w:r w:rsidR="11ADCB81" w:rsidRPr="083DCC81">
        <w:rPr>
          <w:rFonts w:ascii="Calibri" w:eastAsia="Calibri" w:hAnsi="Calibri" w:cs="Calibri"/>
          <w:sz w:val="24"/>
          <w:szCs w:val="24"/>
          <w:lang w:val="en-GB"/>
        </w:rPr>
        <w:t>resembles</w:t>
      </w:r>
      <w:r w:rsidR="11ADCB81" w:rsidRPr="777283BE">
        <w:rPr>
          <w:rFonts w:ascii="Calibri" w:eastAsia="Calibri" w:hAnsi="Calibri" w:cs="Calibri"/>
          <w:sz w:val="24"/>
          <w:szCs w:val="24"/>
          <w:lang w:val="en-GB"/>
        </w:rPr>
        <w:t xml:space="preserve"> </w:t>
      </w:r>
      <w:r w:rsidR="11ADCB81" w:rsidRPr="176D44E2">
        <w:rPr>
          <w:rFonts w:ascii="Calibri" w:eastAsia="Calibri" w:hAnsi="Calibri" w:cs="Calibri"/>
          <w:sz w:val="24"/>
          <w:szCs w:val="24"/>
          <w:lang w:val="en-GB"/>
        </w:rPr>
        <w:t>the similar motion on</w:t>
      </w:r>
      <w:r w:rsidR="11ADCB81" w:rsidRPr="083DCC81">
        <w:rPr>
          <w:rFonts w:ascii="Calibri" w:eastAsia="Calibri" w:hAnsi="Calibri" w:cs="Calibri"/>
          <w:sz w:val="24"/>
          <w:szCs w:val="24"/>
          <w:lang w:val="en-GB"/>
        </w:rPr>
        <w:t xml:space="preserve"> the Bionic </w:t>
      </w:r>
      <w:r w:rsidR="11ADCB81" w:rsidRPr="66A541C3">
        <w:rPr>
          <w:rFonts w:ascii="Calibri" w:eastAsia="Calibri" w:hAnsi="Calibri" w:cs="Calibri"/>
          <w:sz w:val="24"/>
          <w:szCs w:val="24"/>
          <w:lang w:val="en-GB"/>
        </w:rPr>
        <w:t>hands'</w:t>
      </w:r>
      <w:r w:rsidR="11ADCB81" w:rsidRPr="083DCC81">
        <w:rPr>
          <w:rFonts w:ascii="Calibri" w:eastAsia="Calibri" w:hAnsi="Calibri" w:cs="Calibri"/>
          <w:sz w:val="24"/>
          <w:szCs w:val="24"/>
          <w:lang w:val="en-GB"/>
        </w:rPr>
        <w:t xml:space="preserve"> fingers</w:t>
      </w:r>
      <w:r w:rsidR="11ADCB81" w:rsidRPr="66A541C3">
        <w:rPr>
          <w:rFonts w:ascii="Calibri" w:eastAsia="Calibri" w:hAnsi="Calibri" w:cs="Calibri"/>
          <w:sz w:val="24"/>
          <w:szCs w:val="24"/>
          <w:lang w:val="en-GB"/>
        </w:rPr>
        <w:t xml:space="preserve"> with the help of servo motors</w:t>
      </w:r>
      <w:r w:rsidR="11ADCB81" w:rsidRPr="506981BB">
        <w:rPr>
          <w:rFonts w:ascii="Calibri" w:eastAsia="Calibri" w:hAnsi="Calibri" w:cs="Calibri"/>
          <w:sz w:val="24"/>
          <w:szCs w:val="24"/>
          <w:lang w:val="en-GB"/>
        </w:rPr>
        <w:t xml:space="preserve"> until desired position is met</w:t>
      </w:r>
      <w:r w:rsidR="7C533E41" w:rsidRPr="506981BB">
        <w:rPr>
          <w:rFonts w:ascii="Calibri" w:eastAsia="Calibri" w:hAnsi="Calibri" w:cs="Calibri"/>
          <w:sz w:val="24"/>
          <w:szCs w:val="24"/>
          <w:lang w:val="en-GB"/>
        </w:rPr>
        <w:t>.</w:t>
      </w:r>
    </w:p>
    <w:p w14:paraId="75C415B7" w14:textId="77777777" w:rsidR="00ED2A24" w:rsidRDefault="00ED2A24" w:rsidP="00B50E58">
      <w:pPr>
        <w:pStyle w:val="Content"/>
      </w:pPr>
    </w:p>
    <w:p w14:paraId="79F87BF1" w14:textId="4003E89F" w:rsidR="00A5379E" w:rsidRDefault="00A5379E" w:rsidP="00EB39CD">
      <w:pPr>
        <w:pStyle w:val="Heading1"/>
        <w:numPr>
          <w:ilvl w:val="0"/>
          <w:numId w:val="1"/>
        </w:numPr>
      </w:pPr>
      <w:bookmarkStart w:id="10" w:name="_Toc139574674"/>
      <w:r>
        <w:t>Design Iterations</w:t>
      </w:r>
      <w:bookmarkEnd w:id="10"/>
      <w:r>
        <w:t xml:space="preserve"> </w:t>
      </w:r>
    </w:p>
    <w:p w14:paraId="381B4F1B" w14:textId="4D5F9667" w:rsidR="6A2FE6A2" w:rsidRPr="00B55D5C" w:rsidRDefault="466CF9B4" w:rsidP="00493FDA">
      <w:pPr>
        <w:pStyle w:val="Content"/>
        <w:rPr>
          <w:b/>
          <w:bCs/>
          <w:sz w:val="24"/>
          <w:szCs w:val="20"/>
        </w:rPr>
      </w:pPr>
      <w:r w:rsidRPr="00B55D5C">
        <w:rPr>
          <w:b/>
          <w:bCs/>
          <w:sz w:val="24"/>
          <w:szCs w:val="20"/>
        </w:rPr>
        <w:t>First Iteration:</w:t>
      </w:r>
    </w:p>
    <w:p w14:paraId="659FFF28" w14:textId="2099278E" w:rsidR="6A2FE6A2" w:rsidRPr="003D60F0" w:rsidRDefault="466CF9B4" w:rsidP="00B55D5C">
      <w:pPr>
        <w:pStyle w:val="Content"/>
        <w:numPr>
          <w:ilvl w:val="0"/>
          <w:numId w:val="42"/>
        </w:numPr>
        <w:rPr>
          <w:sz w:val="24"/>
          <w:szCs w:val="20"/>
        </w:rPr>
      </w:pPr>
      <w:r w:rsidRPr="003D60F0">
        <w:rPr>
          <w:sz w:val="24"/>
          <w:szCs w:val="20"/>
        </w:rPr>
        <w:t>Design and 3D-print the bionic hand's fundamental structure in the first iteration.</w:t>
      </w:r>
    </w:p>
    <w:p w14:paraId="353C09B1" w14:textId="06E6A257" w:rsidR="6A2FE6A2" w:rsidRPr="003D60F0" w:rsidRDefault="466CF9B4" w:rsidP="00B55D5C">
      <w:pPr>
        <w:pStyle w:val="Content"/>
        <w:numPr>
          <w:ilvl w:val="0"/>
          <w:numId w:val="42"/>
        </w:numPr>
        <w:rPr>
          <w:sz w:val="24"/>
          <w:szCs w:val="20"/>
        </w:rPr>
      </w:pPr>
      <w:r w:rsidRPr="003D60F0">
        <w:rPr>
          <w:sz w:val="24"/>
          <w:szCs w:val="20"/>
        </w:rPr>
        <w:t>Flexi sensors should be stitched onto a glove to provide optimal positioning for tracking finger movements.</w:t>
      </w:r>
    </w:p>
    <w:p w14:paraId="2FD7C304" w14:textId="5FD7B425" w:rsidR="6A2FE6A2" w:rsidRPr="003D60F0" w:rsidRDefault="466CF9B4" w:rsidP="00B55D5C">
      <w:pPr>
        <w:pStyle w:val="Content"/>
        <w:numPr>
          <w:ilvl w:val="0"/>
          <w:numId w:val="42"/>
        </w:numPr>
        <w:rPr>
          <w:sz w:val="24"/>
          <w:szCs w:val="20"/>
        </w:rPr>
      </w:pPr>
      <w:r w:rsidRPr="003D60F0">
        <w:rPr>
          <w:sz w:val="24"/>
          <w:szCs w:val="20"/>
        </w:rPr>
        <w:t xml:space="preserve">Servo motors and the Arduino microcontroller should </w:t>
      </w:r>
      <w:proofErr w:type="gramStart"/>
      <w:r w:rsidRPr="003D60F0">
        <w:rPr>
          <w:sz w:val="24"/>
          <w:szCs w:val="20"/>
        </w:rPr>
        <w:t>be connected with</w:t>
      </w:r>
      <w:proofErr w:type="gramEnd"/>
      <w:r w:rsidRPr="003D60F0">
        <w:rPr>
          <w:sz w:val="24"/>
          <w:szCs w:val="20"/>
        </w:rPr>
        <w:t xml:space="preserve"> flexi sensors.</w:t>
      </w:r>
    </w:p>
    <w:p w14:paraId="1FDD16A8" w14:textId="1232CF6E" w:rsidR="6A2FE6A2" w:rsidRPr="003D60F0" w:rsidRDefault="466CF9B4" w:rsidP="00B55D5C">
      <w:pPr>
        <w:pStyle w:val="Content"/>
        <w:numPr>
          <w:ilvl w:val="0"/>
          <w:numId w:val="42"/>
        </w:numPr>
        <w:rPr>
          <w:sz w:val="24"/>
          <w:szCs w:val="20"/>
        </w:rPr>
      </w:pPr>
      <w:r w:rsidRPr="003D60F0">
        <w:rPr>
          <w:sz w:val="24"/>
          <w:szCs w:val="20"/>
        </w:rPr>
        <w:t>To read flexi sensor signals and regulate finger movements, write the initial code on Arduino.</w:t>
      </w:r>
    </w:p>
    <w:p w14:paraId="3DB681A2" w14:textId="4C185BF6" w:rsidR="6A2FE6A2" w:rsidRPr="003D60F0" w:rsidRDefault="466CF9B4" w:rsidP="00B55D5C">
      <w:pPr>
        <w:pStyle w:val="Content"/>
        <w:numPr>
          <w:ilvl w:val="0"/>
          <w:numId w:val="42"/>
        </w:numPr>
        <w:rPr>
          <w:sz w:val="24"/>
          <w:szCs w:val="20"/>
        </w:rPr>
      </w:pPr>
      <w:r w:rsidRPr="003D60F0">
        <w:rPr>
          <w:sz w:val="24"/>
          <w:szCs w:val="20"/>
        </w:rPr>
        <w:t>Examine the synchronization of finger movements and flex sensor inputs and results of them work together.</w:t>
      </w:r>
    </w:p>
    <w:p w14:paraId="0C714182" w14:textId="46F55986" w:rsidR="6A2FE6A2" w:rsidRPr="003D60F0" w:rsidRDefault="466CF9B4" w:rsidP="00B55D5C">
      <w:pPr>
        <w:pStyle w:val="Content"/>
        <w:numPr>
          <w:ilvl w:val="0"/>
          <w:numId w:val="42"/>
        </w:numPr>
        <w:rPr>
          <w:sz w:val="24"/>
          <w:szCs w:val="20"/>
        </w:rPr>
      </w:pPr>
      <w:r w:rsidRPr="003D60F0">
        <w:rPr>
          <w:sz w:val="24"/>
          <w:szCs w:val="20"/>
        </w:rPr>
        <w:lastRenderedPageBreak/>
        <w:t>Check the prototype's usability and note its problems and defects.</w:t>
      </w:r>
    </w:p>
    <w:p w14:paraId="6288091A" w14:textId="03634DA5" w:rsidR="6A2FE6A2" w:rsidRPr="003D60F0" w:rsidRDefault="466CF9B4" w:rsidP="00493FDA">
      <w:pPr>
        <w:pStyle w:val="Content"/>
        <w:rPr>
          <w:sz w:val="24"/>
          <w:szCs w:val="20"/>
        </w:rPr>
      </w:pPr>
      <w:r w:rsidRPr="003D60F0">
        <w:rPr>
          <w:sz w:val="24"/>
          <w:szCs w:val="20"/>
        </w:rPr>
        <w:t xml:space="preserve"> </w:t>
      </w:r>
    </w:p>
    <w:p w14:paraId="0D6C45D0" w14:textId="256B945E" w:rsidR="6A2FE6A2" w:rsidRPr="00B55D5C" w:rsidRDefault="466CF9B4" w:rsidP="00493FDA">
      <w:pPr>
        <w:pStyle w:val="Content"/>
        <w:rPr>
          <w:b/>
          <w:bCs/>
          <w:sz w:val="24"/>
          <w:szCs w:val="20"/>
        </w:rPr>
      </w:pPr>
      <w:r w:rsidRPr="00B55D5C">
        <w:rPr>
          <w:b/>
          <w:bCs/>
          <w:sz w:val="24"/>
          <w:szCs w:val="20"/>
        </w:rPr>
        <w:t>Second Iteration:</w:t>
      </w:r>
    </w:p>
    <w:p w14:paraId="3C3E80F0" w14:textId="7A636A08" w:rsidR="6A2FE6A2" w:rsidRPr="003D60F0" w:rsidRDefault="466CF9B4" w:rsidP="00B55D5C">
      <w:pPr>
        <w:pStyle w:val="Content"/>
        <w:numPr>
          <w:ilvl w:val="0"/>
          <w:numId w:val="43"/>
        </w:numPr>
        <w:rPr>
          <w:sz w:val="24"/>
          <w:szCs w:val="20"/>
        </w:rPr>
      </w:pPr>
      <w:proofErr w:type="gramStart"/>
      <w:r w:rsidRPr="003D60F0">
        <w:rPr>
          <w:sz w:val="24"/>
          <w:szCs w:val="20"/>
        </w:rPr>
        <w:t>On the basis of</w:t>
      </w:r>
      <w:proofErr w:type="gramEnd"/>
      <w:r w:rsidRPr="003D60F0">
        <w:rPr>
          <w:sz w:val="24"/>
          <w:szCs w:val="20"/>
        </w:rPr>
        <w:t xml:space="preserve"> the arm movements, improve the 3D-printed foundation construction with more Infill density to provide it with more strength.</w:t>
      </w:r>
    </w:p>
    <w:p w14:paraId="12A2D796" w14:textId="1B988FFA" w:rsidR="6A2FE6A2" w:rsidRPr="003D60F0" w:rsidRDefault="466CF9B4" w:rsidP="00B55D5C">
      <w:pPr>
        <w:pStyle w:val="Content"/>
        <w:numPr>
          <w:ilvl w:val="0"/>
          <w:numId w:val="43"/>
        </w:numPr>
        <w:rPr>
          <w:sz w:val="24"/>
          <w:szCs w:val="20"/>
        </w:rPr>
      </w:pPr>
      <w:r w:rsidRPr="003D60F0">
        <w:rPr>
          <w:sz w:val="24"/>
          <w:szCs w:val="20"/>
        </w:rPr>
        <w:t xml:space="preserve">For improved functionality and durability, use braided fishing lines as tendons </w:t>
      </w:r>
      <w:proofErr w:type="gramStart"/>
      <w:r w:rsidRPr="003D60F0">
        <w:rPr>
          <w:sz w:val="24"/>
          <w:szCs w:val="20"/>
        </w:rPr>
        <w:t>into</w:t>
      </w:r>
      <w:proofErr w:type="gramEnd"/>
      <w:r w:rsidRPr="003D60F0">
        <w:rPr>
          <w:sz w:val="24"/>
          <w:szCs w:val="20"/>
        </w:rPr>
        <w:t xml:space="preserve"> the design of the finger mechanics.</w:t>
      </w:r>
    </w:p>
    <w:p w14:paraId="3CAC89FE" w14:textId="07066DCC" w:rsidR="6A2FE6A2" w:rsidRPr="003D60F0" w:rsidRDefault="466CF9B4" w:rsidP="00B55D5C">
      <w:pPr>
        <w:pStyle w:val="Content"/>
        <w:numPr>
          <w:ilvl w:val="0"/>
          <w:numId w:val="43"/>
        </w:numPr>
        <w:rPr>
          <w:sz w:val="24"/>
          <w:szCs w:val="20"/>
        </w:rPr>
      </w:pPr>
      <w:r w:rsidRPr="003D60F0">
        <w:rPr>
          <w:sz w:val="24"/>
          <w:szCs w:val="20"/>
        </w:rPr>
        <w:t>To make sure that finger movements are light and economical with energy, optimize the pulley and add gears onto the motor system.</w:t>
      </w:r>
    </w:p>
    <w:p w14:paraId="27758FF4" w14:textId="4EC5AF6B" w:rsidR="6A2FE6A2" w:rsidRPr="003D60F0" w:rsidRDefault="466CF9B4" w:rsidP="00B55D5C">
      <w:pPr>
        <w:pStyle w:val="Content"/>
        <w:numPr>
          <w:ilvl w:val="0"/>
          <w:numId w:val="43"/>
        </w:numPr>
        <w:rPr>
          <w:sz w:val="24"/>
          <w:szCs w:val="20"/>
        </w:rPr>
      </w:pPr>
      <w:r w:rsidRPr="003D60F0">
        <w:rPr>
          <w:sz w:val="24"/>
          <w:szCs w:val="20"/>
        </w:rPr>
        <w:t xml:space="preserve">Improve the flexi sensors calibration and sensitivity by changing the resistor values to </w:t>
      </w:r>
      <w:proofErr w:type="gramStart"/>
      <w:r w:rsidRPr="003D60F0">
        <w:rPr>
          <w:sz w:val="24"/>
          <w:szCs w:val="20"/>
        </w:rPr>
        <w:t>more precisely detect finger movements</w:t>
      </w:r>
      <w:proofErr w:type="gramEnd"/>
      <w:r w:rsidRPr="003D60F0">
        <w:rPr>
          <w:sz w:val="24"/>
          <w:szCs w:val="20"/>
        </w:rPr>
        <w:t>.</w:t>
      </w:r>
    </w:p>
    <w:p w14:paraId="54A61FB7" w14:textId="0C6D333A" w:rsidR="6A2FE6A2" w:rsidRPr="003D60F0" w:rsidRDefault="466CF9B4" w:rsidP="00B55D5C">
      <w:pPr>
        <w:pStyle w:val="Content"/>
        <w:numPr>
          <w:ilvl w:val="0"/>
          <w:numId w:val="43"/>
        </w:numPr>
        <w:rPr>
          <w:sz w:val="24"/>
          <w:szCs w:val="20"/>
        </w:rPr>
      </w:pPr>
      <w:r w:rsidRPr="003D60F0">
        <w:rPr>
          <w:sz w:val="24"/>
          <w:szCs w:val="20"/>
        </w:rPr>
        <w:t>Change the code to permit adjusting the pace of the arm movements.</w:t>
      </w:r>
    </w:p>
    <w:p w14:paraId="7E096CF7" w14:textId="04990DB7" w:rsidR="6A2FE6A2" w:rsidRPr="003D60F0" w:rsidRDefault="466CF9B4" w:rsidP="00B55D5C">
      <w:pPr>
        <w:pStyle w:val="Content"/>
        <w:numPr>
          <w:ilvl w:val="0"/>
          <w:numId w:val="43"/>
        </w:numPr>
        <w:rPr>
          <w:sz w:val="24"/>
          <w:szCs w:val="20"/>
        </w:rPr>
      </w:pPr>
      <w:r w:rsidRPr="003D60F0">
        <w:rPr>
          <w:sz w:val="24"/>
          <w:szCs w:val="20"/>
        </w:rPr>
        <w:t>To assess the Bionic arms performance, and durability, carry out rigorous testing.</w:t>
      </w:r>
    </w:p>
    <w:p w14:paraId="04BAB4A8" w14:textId="3658B8AC" w:rsidR="6A2FE6A2" w:rsidRPr="003D60F0" w:rsidRDefault="466CF9B4" w:rsidP="00493FDA">
      <w:pPr>
        <w:pStyle w:val="Content"/>
        <w:rPr>
          <w:sz w:val="24"/>
          <w:szCs w:val="20"/>
        </w:rPr>
      </w:pPr>
      <w:r w:rsidRPr="003D60F0">
        <w:rPr>
          <w:sz w:val="24"/>
          <w:szCs w:val="20"/>
        </w:rPr>
        <w:t xml:space="preserve"> </w:t>
      </w:r>
    </w:p>
    <w:p w14:paraId="7963EAFC" w14:textId="4071E0F4" w:rsidR="6A2FE6A2" w:rsidRPr="00B55D5C" w:rsidRDefault="466CF9B4" w:rsidP="00493FDA">
      <w:pPr>
        <w:pStyle w:val="Content"/>
        <w:rPr>
          <w:b/>
          <w:bCs/>
          <w:sz w:val="24"/>
          <w:szCs w:val="20"/>
        </w:rPr>
      </w:pPr>
      <w:r w:rsidRPr="00B55D5C">
        <w:rPr>
          <w:b/>
          <w:bCs/>
          <w:sz w:val="24"/>
          <w:szCs w:val="20"/>
        </w:rPr>
        <w:t>Third Iteration:</w:t>
      </w:r>
    </w:p>
    <w:p w14:paraId="11B29607" w14:textId="5693B160" w:rsidR="6A2FE6A2" w:rsidRPr="003D60F0" w:rsidRDefault="466CF9B4" w:rsidP="00B55D5C">
      <w:pPr>
        <w:pStyle w:val="Content"/>
        <w:numPr>
          <w:ilvl w:val="0"/>
          <w:numId w:val="44"/>
        </w:numPr>
        <w:rPr>
          <w:sz w:val="24"/>
          <w:szCs w:val="20"/>
        </w:rPr>
      </w:pPr>
      <w:r w:rsidRPr="003D60F0">
        <w:rPr>
          <w:sz w:val="24"/>
          <w:szCs w:val="20"/>
        </w:rPr>
        <w:t>Develop the design further depending on comments and needs from the professors.</w:t>
      </w:r>
    </w:p>
    <w:p w14:paraId="70B0A083" w14:textId="7120D519" w:rsidR="6A2FE6A2" w:rsidRPr="003D60F0" w:rsidRDefault="466CF9B4" w:rsidP="00B55D5C">
      <w:pPr>
        <w:pStyle w:val="Content"/>
        <w:numPr>
          <w:ilvl w:val="0"/>
          <w:numId w:val="44"/>
        </w:numPr>
        <w:rPr>
          <w:sz w:val="24"/>
          <w:szCs w:val="20"/>
        </w:rPr>
      </w:pPr>
      <w:r w:rsidRPr="003D60F0">
        <w:rPr>
          <w:sz w:val="24"/>
          <w:szCs w:val="20"/>
        </w:rPr>
        <w:t>The software code, flexi sensors, and finger mechanics should all be improved as needed.</w:t>
      </w:r>
    </w:p>
    <w:p w14:paraId="17E5DF42" w14:textId="7AA11705" w:rsidR="6A2FE6A2" w:rsidRPr="003D60F0" w:rsidRDefault="466CF9B4" w:rsidP="00B55D5C">
      <w:pPr>
        <w:pStyle w:val="Content"/>
        <w:numPr>
          <w:ilvl w:val="0"/>
          <w:numId w:val="44"/>
        </w:numPr>
        <w:rPr>
          <w:sz w:val="24"/>
          <w:szCs w:val="20"/>
        </w:rPr>
      </w:pPr>
      <w:r w:rsidRPr="003D60F0">
        <w:rPr>
          <w:sz w:val="24"/>
          <w:szCs w:val="20"/>
        </w:rPr>
        <w:t>Conduct extensive usability and functionality testing the arm to real world activities such as grabbing or holding something.</w:t>
      </w:r>
    </w:p>
    <w:p w14:paraId="1BF7ACA9" w14:textId="0A053D75" w:rsidR="6A2FE6A2" w:rsidRPr="003D60F0" w:rsidRDefault="466CF9B4" w:rsidP="00B55D5C">
      <w:pPr>
        <w:pStyle w:val="Content"/>
        <w:numPr>
          <w:ilvl w:val="0"/>
          <w:numId w:val="44"/>
        </w:numPr>
        <w:rPr>
          <w:sz w:val="24"/>
          <w:szCs w:val="20"/>
        </w:rPr>
      </w:pPr>
      <w:r w:rsidRPr="003D60F0">
        <w:rPr>
          <w:sz w:val="24"/>
          <w:szCs w:val="20"/>
        </w:rPr>
        <w:t>By improving power management and including another Power supply, to make the bionic hand work without it Jittering.</w:t>
      </w:r>
    </w:p>
    <w:p w14:paraId="03F33662" w14:textId="79792EA0" w:rsidR="6A2FE6A2" w:rsidRPr="003D60F0" w:rsidRDefault="466CF9B4" w:rsidP="00B55D5C">
      <w:pPr>
        <w:pStyle w:val="Content"/>
        <w:numPr>
          <w:ilvl w:val="0"/>
          <w:numId w:val="44"/>
        </w:numPr>
        <w:rPr>
          <w:sz w:val="24"/>
          <w:szCs w:val="20"/>
        </w:rPr>
      </w:pPr>
      <w:r w:rsidRPr="003D60F0">
        <w:rPr>
          <w:sz w:val="24"/>
          <w:szCs w:val="20"/>
        </w:rPr>
        <w:t>Complete the manufacturing, documentation, and design procedures for upcoming production.</w:t>
      </w:r>
    </w:p>
    <w:p w14:paraId="1B01F7D2" w14:textId="77777777" w:rsidR="00BB0337" w:rsidRPr="00BB0337" w:rsidRDefault="00BB0337" w:rsidP="00BB0337">
      <w:pPr>
        <w:rPr>
          <w:szCs w:val="28"/>
        </w:rPr>
      </w:pPr>
    </w:p>
    <w:p w14:paraId="26304A1C" w14:textId="627E41E9" w:rsidR="00A5379E" w:rsidRPr="00BE30C3" w:rsidRDefault="00A5379E" w:rsidP="00BE30C3">
      <w:pPr>
        <w:pStyle w:val="Heading2"/>
        <w:numPr>
          <w:ilvl w:val="1"/>
          <w:numId w:val="1"/>
        </w:numPr>
      </w:pPr>
      <w:bookmarkStart w:id="11" w:name="_Toc139574675"/>
      <w:r w:rsidRPr="00BE30C3">
        <w:t>Objectives</w:t>
      </w:r>
      <w:r w:rsidR="00191835">
        <w:t>/ Goals</w:t>
      </w:r>
      <w:bookmarkEnd w:id="11"/>
      <w:r w:rsidR="00191835">
        <w:t xml:space="preserve"> </w:t>
      </w:r>
    </w:p>
    <w:p w14:paraId="7FC1DE41" w14:textId="041293A0" w:rsidR="6F67692E" w:rsidRPr="009B3F48" w:rsidRDefault="6F67692E" w:rsidP="009B3F48">
      <w:pPr>
        <w:pStyle w:val="Content"/>
        <w:ind w:left="632"/>
        <w:rPr>
          <w:sz w:val="24"/>
          <w:szCs w:val="24"/>
        </w:rPr>
      </w:pPr>
      <w:r w:rsidRPr="009B3F48">
        <w:rPr>
          <w:sz w:val="24"/>
          <w:szCs w:val="24"/>
        </w:rPr>
        <w:t xml:space="preserve">Our primary goal is to make sure our bionic hand is ready and fully operational by the time of presentation. It also should adhere to our Main objective which is </w:t>
      </w:r>
      <w:r w:rsidR="020EE210" w:rsidRPr="009B3F48">
        <w:rPr>
          <w:sz w:val="24"/>
          <w:szCs w:val="24"/>
        </w:rPr>
        <w:t>to move</w:t>
      </w:r>
      <w:r w:rsidRPr="009B3F48">
        <w:rPr>
          <w:sz w:val="24"/>
          <w:szCs w:val="24"/>
        </w:rPr>
        <w:t xml:space="preserve"> naturally like a human hand while still being used for teleoperation. The benefits of this bionic hand are improved usage, reduced cost, and more versatility. Its versatility makes it simple to modify to a range of tasks and use situations. Due to its versatility and affordability, it is </w:t>
      </w:r>
      <w:r w:rsidR="302C3E4C" w:rsidRPr="009B3F48">
        <w:rPr>
          <w:sz w:val="24"/>
          <w:szCs w:val="24"/>
        </w:rPr>
        <w:t>ideal</w:t>
      </w:r>
      <w:r w:rsidRPr="009B3F48">
        <w:rPr>
          <w:sz w:val="24"/>
          <w:szCs w:val="24"/>
        </w:rPr>
        <w:t xml:space="preserve"> for use in military and medical applications.</w:t>
      </w:r>
    </w:p>
    <w:p w14:paraId="506F64B5" w14:textId="74FFD423" w:rsidR="6F67692E" w:rsidRPr="009B3F48" w:rsidRDefault="6F67692E" w:rsidP="009B3F48">
      <w:pPr>
        <w:pStyle w:val="Content"/>
        <w:ind w:left="632"/>
        <w:rPr>
          <w:sz w:val="24"/>
          <w:szCs w:val="24"/>
        </w:rPr>
      </w:pPr>
      <w:r w:rsidRPr="009B3F48">
        <w:rPr>
          <w:sz w:val="24"/>
          <w:szCs w:val="24"/>
        </w:rPr>
        <w:t xml:space="preserve"> </w:t>
      </w:r>
    </w:p>
    <w:p w14:paraId="4F11BDE3" w14:textId="2CEDC18D" w:rsidR="6F67692E" w:rsidRPr="009B3F48" w:rsidRDefault="6F67692E" w:rsidP="009B3F48">
      <w:pPr>
        <w:pStyle w:val="Content"/>
        <w:ind w:left="632"/>
        <w:rPr>
          <w:sz w:val="24"/>
          <w:szCs w:val="24"/>
        </w:rPr>
      </w:pPr>
      <w:r w:rsidRPr="009B3F48">
        <w:rPr>
          <w:sz w:val="24"/>
          <w:szCs w:val="24"/>
        </w:rPr>
        <w:t>The following are the project's objectives and goals:</w:t>
      </w:r>
    </w:p>
    <w:p w14:paraId="71969548" w14:textId="15616F91" w:rsidR="6F67692E" w:rsidRPr="009B3F48" w:rsidRDefault="6F67692E" w:rsidP="009B3F48">
      <w:pPr>
        <w:pStyle w:val="Content"/>
        <w:numPr>
          <w:ilvl w:val="0"/>
          <w:numId w:val="41"/>
        </w:numPr>
        <w:rPr>
          <w:sz w:val="24"/>
          <w:szCs w:val="24"/>
        </w:rPr>
      </w:pPr>
      <w:r w:rsidRPr="009B3F48">
        <w:rPr>
          <w:sz w:val="24"/>
          <w:szCs w:val="24"/>
        </w:rPr>
        <w:t xml:space="preserve">Complete </w:t>
      </w:r>
      <w:r w:rsidR="3D8F1F11" w:rsidRPr="009B3F48">
        <w:rPr>
          <w:sz w:val="24"/>
          <w:szCs w:val="24"/>
        </w:rPr>
        <w:t>assembling the</w:t>
      </w:r>
      <w:r w:rsidRPr="009B3F48">
        <w:rPr>
          <w:sz w:val="24"/>
          <w:szCs w:val="24"/>
        </w:rPr>
        <w:t xml:space="preserve"> arm </w:t>
      </w:r>
      <w:r w:rsidR="3680997F" w:rsidRPr="009B3F48">
        <w:rPr>
          <w:sz w:val="24"/>
          <w:szCs w:val="24"/>
        </w:rPr>
        <w:t>and is</w:t>
      </w:r>
      <w:r w:rsidRPr="009B3F48">
        <w:rPr>
          <w:sz w:val="24"/>
          <w:szCs w:val="24"/>
        </w:rPr>
        <w:t xml:space="preserve"> fully Operational In time of the Deadline.</w:t>
      </w:r>
    </w:p>
    <w:p w14:paraId="21BFDEAA" w14:textId="6D3750DE" w:rsidR="6F67692E" w:rsidRPr="009B3F48" w:rsidRDefault="6F67692E" w:rsidP="009B3F48">
      <w:pPr>
        <w:pStyle w:val="Content"/>
        <w:numPr>
          <w:ilvl w:val="0"/>
          <w:numId w:val="41"/>
        </w:numPr>
        <w:rPr>
          <w:sz w:val="24"/>
          <w:szCs w:val="24"/>
        </w:rPr>
      </w:pPr>
      <w:r w:rsidRPr="009B3F48">
        <w:rPr>
          <w:sz w:val="24"/>
          <w:szCs w:val="24"/>
        </w:rPr>
        <w:t>Move each finger according to the user’s fingers movement and match it.</w:t>
      </w:r>
    </w:p>
    <w:p w14:paraId="20F3BE70" w14:textId="14B84C51" w:rsidR="6F67692E" w:rsidRPr="009B3F48" w:rsidRDefault="6F67692E" w:rsidP="009B3F48">
      <w:pPr>
        <w:pStyle w:val="Content"/>
        <w:numPr>
          <w:ilvl w:val="0"/>
          <w:numId w:val="41"/>
        </w:numPr>
        <w:rPr>
          <w:sz w:val="24"/>
          <w:szCs w:val="24"/>
        </w:rPr>
      </w:pPr>
      <w:r w:rsidRPr="009B3F48">
        <w:rPr>
          <w:sz w:val="24"/>
          <w:szCs w:val="24"/>
        </w:rPr>
        <w:t>Find methods to stop the arm from gitterning and come up with a Solution for this Problem.</w:t>
      </w:r>
    </w:p>
    <w:p w14:paraId="2FEFA4A8" w14:textId="1231FFC8" w:rsidR="6F67692E" w:rsidRPr="009B3F48" w:rsidRDefault="6F67692E" w:rsidP="009B3F48">
      <w:pPr>
        <w:pStyle w:val="Content"/>
        <w:numPr>
          <w:ilvl w:val="0"/>
          <w:numId w:val="41"/>
        </w:numPr>
        <w:rPr>
          <w:sz w:val="24"/>
          <w:szCs w:val="24"/>
        </w:rPr>
      </w:pPr>
      <w:r w:rsidRPr="009B3F48">
        <w:rPr>
          <w:sz w:val="24"/>
          <w:szCs w:val="24"/>
        </w:rPr>
        <w:t>Find a solution to provide enough current to the motor as the Sensor shield was not provided.</w:t>
      </w:r>
    </w:p>
    <w:p w14:paraId="464799DE" w14:textId="261C7300" w:rsidR="6F67692E" w:rsidRPr="009B3F48" w:rsidRDefault="6F67692E" w:rsidP="009B3F48">
      <w:pPr>
        <w:pStyle w:val="Content"/>
        <w:numPr>
          <w:ilvl w:val="0"/>
          <w:numId w:val="41"/>
        </w:numPr>
        <w:rPr>
          <w:sz w:val="24"/>
          <w:szCs w:val="24"/>
        </w:rPr>
      </w:pPr>
      <w:r w:rsidRPr="009B3F48">
        <w:rPr>
          <w:sz w:val="24"/>
          <w:szCs w:val="24"/>
        </w:rPr>
        <w:t>Calibrate each of the flexi sensors.</w:t>
      </w:r>
    </w:p>
    <w:p w14:paraId="41C8C3B3" w14:textId="7FF8BD84" w:rsidR="6F67692E" w:rsidRPr="009B3F48" w:rsidRDefault="6F67692E" w:rsidP="009B3F48">
      <w:pPr>
        <w:pStyle w:val="Content"/>
        <w:numPr>
          <w:ilvl w:val="0"/>
          <w:numId w:val="41"/>
        </w:numPr>
        <w:rPr>
          <w:sz w:val="24"/>
          <w:szCs w:val="24"/>
        </w:rPr>
      </w:pPr>
      <w:r w:rsidRPr="009B3F48">
        <w:rPr>
          <w:sz w:val="24"/>
          <w:szCs w:val="24"/>
        </w:rPr>
        <w:lastRenderedPageBreak/>
        <w:t xml:space="preserve">Transfer the flexi sensor circuit from the breadboard and replace it on the </w:t>
      </w:r>
      <w:proofErr w:type="spellStart"/>
      <w:r w:rsidRPr="009B3F48">
        <w:rPr>
          <w:sz w:val="24"/>
          <w:szCs w:val="24"/>
        </w:rPr>
        <w:t>Perfaboard</w:t>
      </w:r>
      <w:proofErr w:type="spellEnd"/>
      <w:r w:rsidRPr="009B3F48">
        <w:rPr>
          <w:sz w:val="24"/>
          <w:szCs w:val="24"/>
        </w:rPr>
        <w:t xml:space="preserve"> to manage space and look more presentable.</w:t>
      </w:r>
    </w:p>
    <w:p w14:paraId="6C3BB4B9" w14:textId="72F57957" w:rsidR="54ED1FFF" w:rsidRDefault="54ED1FFF" w:rsidP="54ED1FFF"/>
    <w:p w14:paraId="147176F1" w14:textId="39825C53" w:rsidR="00A5379E" w:rsidRPr="00BE30C3" w:rsidRDefault="00A5379E" w:rsidP="00BE30C3">
      <w:pPr>
        <w:pStyle w:val="Heading2"/>
        <w:numPr>
          <w:ilvl w:val="1"/>
          <w:numId w:val="1"/>
        </w:numPr>
      </w:pPr>
      <w:bookmarkStart w:id="12" w:name="_Toc139574676"/>
      <w:r w:rsidRPr="00BE30C3">
        <w:t>Methodology</w:t>
      </w:r>
      <w:bookmarkEnd w:id="12"/>
      <w:r w:rsidRPr="00BE30C3">
        <w:t xml:space="preserve"> </w:t>
      </w:r>
    </w:p>
    <w:p w14:paraId="55E4C2DD" w14:textId="77777777" w:rsidR="0052659D" w:rsidRDefault="19E2C560" w:rsidP="00EC6141">
      <w:pPr>
        <w:pStyle w:val="Content"/>
        <w:ind w:left="632"/>
        <w:rPr>
          <w:sz w:val="24"/>
          <w:szCs w:val="20"/>
        </w:rPr>
      </w:pPr>
      <w:r w:rsidRPr="00E72100">
        <w:rPr>
          <w:sz w:val="24"/>
          <w:szCs w:val="20"/>
        </w:rPr>
        <w:t xml:space="preserve">The redesigned bionic hand prototype's process takes a methodical, iterative approach. Starting with a review of the requirements, it defines goals including modularity, adaptability, and cost. The construction of the design is integrated and flexible thanks to 3D printing technology. Finger movements are tracked using glove-integrated flexi sensors, which are translated by an Arduino Uno microcontroller. Servo motors attached to fishing lines control the hand's motion to enable different finger movement. </w:t>
      </w:r>
    </w:p>
    <w:p w14:paraId="6C026A09" w14:textId="77777777" w:rsidR="0052659D" w:rsidRDefault="0052659D" w:rsidP="00EC6141">
      <w:pPr>
        <w:pStyle w:val="Content"/>
        <w:ind w:left="632"/>
        <w:rPr>
          <w:sz w:val="24"/>
          <w:szCs w:val="20"/>
        </w:rPr>
      </w:pPr>
    </w:p>
    <w:p w14:paraId="3D7832A2" w14:textId="4EEC2F70" w:rsidR="00B909A3" w:rsidRDefault="19E2C560" w:rsidP="00EC6141">
      <w:pPr>
        <w:pStyle w:val="Content"/>
        <w:ind w:left="632"/>
        <w:rPr>
          <w:sz w:val="24"/>
          <w:szCs w:val="20"/>
        </w:rPr>
      </w:pPr>
      <w:r w:rsidRPr="00E72100">
        <w:rPr>
          <w:sz w:val="24"/>
          <w:szCs w:val="20"/>
        </w:rPr>
        <w:t xml:space="preserve">Functionality, dependability, and customization are improved through careful testing, user input, and adjustments. In addition to considering usability, portability, and power management, documentation is created for future growth. Overall, the process guarantees a prototype bionic hand that is well-designed and adaptable. </w:t>
      </w:r>
    </w:p>
    <w:p w14:paraId="1E7C675D" w14:textId="77777777" w:rsidR="0052659D" w:rsidRDefault="0052659D" w:rsidP="00EC6141">
      <w:pPr>
        <w:pStyle w:val="Content"/>
        <w:ind w:left="632"/>
        <w:rPr>
          <w:sz w:val="24"/>
          <w:szCs w:val="20"/>
        </w:rPr>
      </w:pPr>
    </w:p>
    <w:p w14:paraId="2B681F48" w14:textId="77777777" w:rsidR="00957663" w:rsidRDefault="19E2C560" w:rsidP="00EC6141">
      <w:pPr>
        <w:pStyle w:val="Content"/>
        <w:ind w:left="632"/>
        <w:rPr>
          <w:sz w:val="24"/>
          <w:szCs w:val="20"/>
        </w:rPr>
      </w:pPr>
      <w:r w:rsidRPr="00E72100">
        <w:rPr>
          <w:sz w:val="24"/>
          <w:szCs w:val="20"/>
        </w:rPr>
        <w:t xml:space="preserve">The bionic hand prototype is being tested using an approach that combines the Waterfall model with </w:t>
      </w:r>
      <w:proofErr w:type="gramStart"/>
      <w:r w:rsidRPr="00E72100">
        <w:rPr>
          <w:sz w:val="24"/>
          <w:szCs w:val="20"/>
        </w:rPr>
        <w:t>particular testing</w:t>
      </w:r>
      <w:proofErr w:type="gramEnd"/>
      <w:r w:rsidRPr="00E72100">
        <w:rPr>
          <w:sz w:val="24"/>
          <w:szCs w:val="20"/>
        </w:rPr>
        <w:t xml:space="preserve"> techniques. A systematic and thorough testing strategy is maintained throughout the development phases thanks to the waterfall methodology. On the software side, unit testing checks certain software components, white box testing examines the code structure and logic, black box testing tests the functionality of the </w:t>
      </w:r>
      <w:proofErr w:type="gramStart"/>
      <w:r w:rsidRPr="00E72100">
        <w:rPr>
          <w:sz w:val="24"/>
          <w:szCs w:val="20"/>
        </w:rPr>
        <w:t>system as a whole, and</w:t>
      </w:r>
      <w:proofErr w:type="gramEnd"/>
      <w:r w:rsidRPr="00E72100">
        <w:rPr>
          <w:sz w:val="24"/>
          <w:szCs w:val="20"/>
        </w:rPr>
        <w:t xml:space="preserve"> system testing tests the whole software system. </w:t>
      </w:r>
    </w:p>
    <w:p w14:paraId="34663591" w14:textId="77777777" w:rsidR="0052659D" w:rsidRDefault="0052659D" w:rsidP="00EC6141">
      <w:pPr>
        <w:pStyle w:val="Content"/>
        <w:ind w:left="632"/>
        <w:rPr>
          <w:sz w:val="24"/>
          <w:szCs w:val="20"/>
        </w:rPr>
      </w:pPr>
    </w:p>
    <w:p w14:paraId="6F871B00" w14:textId="16BEA90D" w:rsidR="19E2C560" w:rsidRPr="00E72100" w:rsidRDefault="19E2C560" w:rsidP="00EC6141">
      <w:pPr>
        <w:pStyle w:val="Content"/>
        <w:ind w:left="632"/>
        <w:rPr>
          <w:sz w:val="24"/>
          <w:szCs w:val="24"/>
        </w:rPr>
      </w:pPr>
      <w:r w:rsidRPr="00E72100">
        <w:rPr>
          <w:sz w:val="24"/>
          <w:szCs w:val="24"/>
        </w:rPr>
        <w:t>Hardware testing comprises mechanical testing to evaluate the sturdiness of the hand, electrical testing to evaluate the dependability of the wiring and connections, and overall system testing to ensure smooth integration. To guarantee that the hand satisfies user requirements, remains free of new faults, performs properly, and complies with security standards, acceptance testing, regression testing, performance testing, and security testing were carried out. This approach guarantees an exhaustive and trustworthy testing procedure for the bionic hand prototype.</w:t>
      </w:r>
    </w:p>
    <w:p w14:paraId="575283EF" w14:textId="11614E01" w:rsidR="065FFAD4" w:rsidRDefault="065FFAD4" w:rsidP="000D24C3">
      <w:pPr>
        <w:pStyle w:val="Content"/>
        <w:ind w:left="632"/>
        <w:jc w:val="center"/>
      </w:pPr>
      <w:r>
        <w:rPr>
          <w:noProof/>
        </w:rPr>
        <w:drawing>
          <wp:inline distT="0" distB="0" distL="0" distR="0" wp14:anchorId="118E6335" wp14:editId="34D90EBB">
            <wp:extent cx="4572000" cy="1981200"/>
            <wp:effectExtent l="0" t="0" r="0" b="0"/>
            <wp:docPr id="296363374" name="Picture 29636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t="13087" b="9876"/>
                    <a:stretch/>
                  </pic:blipFill>
                  <pic:spPr bwMode="auto">
                    <a:xfrm>
                      <a:off x="0" y="0"/>
                      <a:ext cx="4572000" cy="1981200"/>
                    </a:xfrm>
                    <a:prstGeom prst="rect">
                      <a:avLst/>
                    </a:prstGeom>
                    <a:ln>
                      <a:noFill/>
                    </a:ln>
                    <a:extLst>
                      <a:ext uri="{53640926-AAD7-44D8-BBD7-CCE9431645EC}">
                        <a14:shadowObscured xmlns:a14="http://schemas.microsoft.com/office/drawing/2010/main"/>
                      </a:ext>
                    </a:extLst>
                  </pic:spPr>
                </pic:pic>
              </a:graphicData>
            </a:graphic>
          </wp:inline>
        </w:drawing>
      </w:r>
    </w:p>
    <w:p w14:paraId="59AC3D00" w14:textId="2996AD87" w:rsidR="0095380D" w:rsidRDefault="0095380D" w:rsidP="0095380D">
      <w:pPr>
        <w:pStyle w:val="Content"/>
        <w:jc w:val="center"/>
      </w:pPr>
      <w:r w:rsidRPr="474955ED">
        <w:rPr>
          <w:rFonts w:ascii="Calibri" w:eastAsia="Calibri" w:hAnsi="Calibri" w:cs="Calibri"/>
          <w:i/>
          <w:iCs/>
          <w:sz w:val="24"/>
          <w:szCs w:val="24"/>
          <w:lang w:val="en-GB"/>
        </w:rPr>
        <w:t xml:space="preserve">Fig </w:t>
      </w:r>
      <w:r>
        <w:rPr>
          <w:rFonts w:ascii="Calibri" w:eastAsia="Calibri" w:hAnsi="Calibri" w:cs="Calibri"/>
          <w:i/>
          <w:iCs/>
          <w:sz w:val="24"/>
          <w:szCs w:val="24"/>
          <w:lang w:val="en-GB"/>
        </w:rPr>
        <w:t>10</w:t>
      </w:r>
      <w:r w:rsidRPr="474955ED">
        <w:rPr>
          <w:rFonts w:ascii="Calibri" w:eastAsia="Calibri" w:hAnsi="Calibri" w:cs="Calibri"/>
          <w:i/>
          <w:iCs/>
          <w:sz w:val="24"/>
          <w:szCs w:val="24"/>
          <w:lang w:val="en-GB"/>
        </w:rPr>
        <w:t xml:space="preserve">: </w:t>
      </w:r>
      <w:r w:rsidR="004E6CAD">
        <w:rPr>
          <w:rFonts w:ascii="Calibri" w:eastAsia="Calibri" w:hAnsi="Calibri" w:cs="Calibri"/>
          <w:i/>
          <w:iCs/>
          <w:sz w:val="24"/>
          <w:szCs w:val="24"/>
          <w:lang w:val="en-GB"/>
        </w:rPr>
        <w:t>bionic hand prototype</w:t>
      </w:r>
    </w:p>
    <w:p w14:paraId="64567E50" w14:textId="778F5275" w:rsidR="54ED1FFF" w:rsidRDefault="54ED1FFF" w:rsidP="0095380D">
      <w:pPr>
        <w:jc w:val="center"/>
      </w:pPr>
    </w:p>
    <w:p w14:paraId="39909036" w14:textId="4C1743AD" w:rsidR="00A5379E" w:rsidRDefault="004339F6" w:rsidP="00BE30C3">
      <w:pPr>
        <w:pStyle w:val="Heading2"/>
        <w:numPr>
          <w:ilvl w:val="1"/>
          <w:numId w:val="1"/>
        </w:numPr>
      </w:pPr>
      <w:bookmarkStart w:id="13" w:name="_Toc139574677"/>
      <w:r>
        <w:t xml:space="preserve">Roles and </w:t>
      </w:r>
      <w:r w:rsidR="00A5379E" w:rsidRPr="00BE30C3">
        <w:t xml:space="preserve">Actions </w:t>
      </w:r>
      <w:proofErr w:type="gramStart"/>
      <w:r w:rsidR="004E4D0D">
        <w:t>taken</w:t>
      </w:r>
      <w:bookmarkEnd w:id="13"/>
      <w:proofErr w:type="gramEnd"/>
      <w:r w:rsidR="004E4D0D">
        <w:t xml:space="preserve"> </w:t>
      </w:r>
      <w:r w:rsidR="000E157B">
        <w:t xml:space="preserve"> </w:t>
      </w:r>
    </w:p>
    <w:p w14:paraId="2F83CFB7" w14:textId="77777777" w:rsidR="00A00550" w:rsidRDefault="00A00550" w:rsidP="004741F1">
      <w:pPr>
        <w:pStyle w:val="Content"/>
        <w:ind w:left="720"/>
        <w:rPr>
          <w:sz w:val="24"/>
          <w:szCs w:val="20"/>
        </w:rPr>
      </w:pPr>
      <w:r w:rsidRPr="004741F1">
        <w:rPr>
          <w:sz w:val="24"/>
          <w:szCs w:val="20"/>
        </w:rPr>
        <w:t>Throughout the Bionic Hand's design iterations, our engineering team took several kinds of steps to ensure the effective development and installation of this teleoperated device. Each team member was vital in this process. The tasks that need to be performed and the team member roles allocated to solve the difficulties are outlined below:</w:t>
      </w:r>
    </w:p>
    <w:p w14:paraId="4F43125D" w14:textId="77777777" w:rsidR="00CF226F" w:rsidRPr="004741F1" w:rsidRDefault="00CF226F" w:rsidP="004741F1">
      <w:pPr>
        <w:pStyle w:val="Content"/>
        <w:ind w:left="720"/>
        <w:rPr>
          <w:sz w:val="24"/>
          <w:szCs w:val="20"/>
        </w:rPr>
      </w:pPr>
    </w:p>
    <w:p w14:paraId="6EC45FEB" w14:textId="7301C70C" w:rsidR="00A00550" w:rsidRPr="004741F1" w:rsidRDefault="00A00550" w:rsidP="008F5932">
      <w:pPr>
        <w:pStyle w:val="Content"/>
        <w:numPr>
          <w:ilvl w:val="0"/>
          <w:numId w:val="2"/>
        </w:numPr>
        <w:rPr>
          <w:sz w:val="24"/>
          <w:szCs w:val="20"/>
        </w:rPr>
      </w:pPr>
      <w:r w:rsidRPr="004741F1">
        <w:rPr>
          <w:sz w:val="24"/>
          <w:szCs w:val="20"/>
        </w:rPr>
        <w:t>Research:</w:t>
      </w:r>
    </w:p>
    <w:p w14:paraId="7EA09C4D" w14:textId="27061810" w:rsidR="00A00550" w:rsidRDefault="00A00550" w:rsidP="00CF226F">
      <w:pPr>
        <w:pStyle w:val="Content"/>
        <w:ind w:left="1080"/>
        <w:rPr>
          <w:sz w:val="24"/>
          <w:szCs w:val="20"/>
        </w:rPr>
      </w:pPr>
      <w:r w:rsidRPr="004741F1">
        <w:rPr>
          <w:sz w:val="24"/>
          <w:szCs w:val="20"/>
        </w:rPr>
        <w:t xml:space="preserve">Mohamed played an important role in doing comprehensive research on bionic hand technologies, flexi sensors, and teleoperation systems. He acquired useful information about current designs, examined technical requirements, and investigated prospective applications. Mohamed's contribution was critical in </w:t>
      </w:r>
      <w:r w:rsidR="007C0284" w:rsidRPr="004741F1">
        <w:rPr>
          <w:sz w:val="24"/>
          <w:szCs w:val="20"/>
        </w:rPr>
        <w:t>conceptualizing</w:t>
      </w:r>
      <w:r w:rsidRPr="004741F1">
        <w:rPr>
          <w:sz w:val="24"/>
          <w:szCs w:val="20"/>
        </w:rPr>
        <w:t xml:space="preserve"> a preliminary design scheme based on flexi sensor capabilities.</w:t>
      </w:r>
    </w:p>
    <w:p w14:paraId="1CB446C6" w14:textId="77777777" w:rsidR="00CF226F" w:rsidRPr="004741F1" w:rsidRDefault="00CF226F" w:rsidP="004741F1">
      <w:pPr>
        <w:pStyle w:val="Content"/>
        <w:ind w:left="720"/>
        <w:rPr>
          <w:sz w:val="24"/>
          <w:szCs w:val="20"/>
        </w:rPr>
      </w:pPr>
    </w:p>
    <w:p w14:paraId="72991F65" w14:textId="7F67ADC1" w:rsidR="00A00550" w:rsidRPr="004741F1" w:rsidRDefault="00A00550" w:rsidP="008F5932">
      <w:pPr>
        <w:pStyle w:val="Content"/>
        <w:numPr>
          <w:ilvl w:val="0"/>
          <w:numId w:val="2"/>
        </w:numPr>
        <w:rPr>
          <w:sz w:val="24"/>
          <w:szCs w:val="20"/>
        </w:rPr>
      </w:pPr>
      <w:r w:rsidRPr="004741F1">
        <w:rPr>
          <w:sz w:val="24"/>
          <w:szCs w:val="20"/>
        </w:rPr>
        <w:t xml:space="preserve">System Integration: </w:t>
      </w:r>
    </w:p>
    <w:p w14:paraId="77565568" w14:textId="77777777" w:rsidR="00A00550" w:rsidRDefault="00A00550" w:rsidP="00CF226F">
      <w:pPr>
        <w:pStyle w:val="Content"/>
        <w:ind w:left="1080"/>
        <w:rPr>
          <w:sz w:val="24"/>
          <w:szCs w:val="20"/>
        </w:rPr>
      </w:pPr>
      <w:r w:rsidRPr="004741F1">
        <w:rPr>
          <w:sz w:val="24"/>
          <w:szCs w:val="20"/>
        </w:rPr>
        <w:t xml:space="preserve">Clayton </w:t>
      </w:r>
      <w:proofErr w:type="gramStart"/>
      <w:r w:rsidRPr="004741F1">
        <w:rPr>
          <w:sz w:val="24"/>
          <w:szCs w:val="20"/>
        </w:rPr>
        <w:t>was in charge of</w:t>
      </w:r>
      <w:proofErr w:type="gramEnd"/>
      <w:r w:rsidRPr="004741F1">
        <w:rPr>
          <w:sz w:val="24"/>
          <w:szCs w:val="20"/>
        </w:rPr>
        <w:t xml:space="preserve"> setting up the Bionic Hand's overall system framework. He worked closely with Suraksha and Saharsh to incorporate flexi sensors and enable seamless connection with the remote operation method. Clayton's knowledge in system design and integration was crucial in creating a unified and effective product.</w:t>
      </w:r>
    </w:p>
    <w:p w14:paraId="455A7E8F" w14:textId="77777777" w:rsidR="004339F6" w:rsidRPr="004741F1" w:rsidRDefault="004339F6" w:rsidP="00CF226F">
      <w:pPr>
        <w:pStyle w:val="Content"/>
        <w:ind w:left="1080"/>
        <w:rPr>
          <w:sz w:val="24"/>
          <w:szCs w:val="20"/>
        </w:rPr>
      </w:pPr>
    </w:p>
    <w:p w14:paraId="46177064" w14:textId="3A166315" w:rsidR="004339F6" w:rsidRDefault="00A00550" w:rsidP="004339F6">
      <w:pPr>
        <w:pStyle w:val="Content"/>
        <w:numPr>
          <w:ilvl w:val="0"/>
          <w:numId w:val="2"/>
        </w:numPr>
        <w:rPr>
          <w:sz w:val="24"/>
          <w:szCs w:val="20"/>
        </w:rPr>
      </w:pPr>
      <w:r w:rsidRPr="004741F1">
        <w:rPr>
          <w:sz w:val="24"/>
          <w:szCs w:val="20"/>
        </w:rPr>
        <w:t xml:space="preserve">Mechanical Design: </w:t>
      </w:r>
    </w:p>
    <w:p w14:paraId="0C3F7EAE" w14:textId="28195756" w:rsidR="00A00550" w:rsidRPr="004339F6" w:rsidRDefault="00A00550" w:rsidP="004339F6">
      <w:pPr>
        <w:pStyle w:val="Content"/>
        <w:ind w:left="1080"/>
        <w:rPr>
          <w:sz w:val="24"/>
          <w:szCs w:val="20"/>
        </w:rPr>
      </w:pPr>
      <w:r w:rsidRPr="004339F6">
        <w:rPr>
          <w:sz w:val="24"/>
          <w:szCs w:val="20"/>
        </w:rPr>
        <w:t xml:space="preserve">Clayton </w:t>
      </w:r>
      <w:proofErr w:type="gramStart"/>
      <w:r w:rsidRPr="004339F6">
        <w:rPr>
          <w:sz w:val="24"/>
          <w:szCs w:val="20"/>
        </w:rPr>
        <w:t>was in charge of</w:t>
      </w:r>
      <w:proofErr w:type="gramEnd"/>
      <w:r w:rsidRPr="004339F6">
        <w:rPr>
          <w:sz w:val="24"/>
          <w:szCs w:val="20"/>
        </w:rPr>
        <w:t xml:space="preserve"> the Bionic Hand's mechanical design. He turned the initial design into a precise 3D printed model, taking into consideration characteristics like range of movement and grip strength.</w:t>
      </w:r>
    </w:p>
    <w:p w14:paraId="5D368AB7" w14:textId="77777777" w:rsidR="00B628F9" w:rsidRPr="004741F1" w:rsidRDefault="00B628F9" w:rsidP="00CF226F">
      <w:pPr>
        <w:pStyle w:val="Content"/>
        <w:ind w:left="1080"/>
        <w:rPr>
          <w:sz w:val="24"/>
          <w:szCs w:val="20"/>
        </w:rPr>
      </w:pPr>
    </w:p>
    <w:p w14:paraId="7AEB7E39" w14:textId="07E3F785" w:rsidR="00A00550" w:rsidRPr="004741F1" w:rsidRDefault="00A00550" w:rsidP="008F5932">
      <w:pPr>
        <w:pStyle w:val="Content"/>
        <w:numPr>
          <w:ilvl w:val="0"/>
          <w:numId w:val="2"/>
        </w:numPr>
        <w:rPr>
          <w:sz w:val="24"/>
          <w:szCs w:val="20"/>
        </w:rPr>
      </w:pPr>
      <w:r w:rsidRPr="004741F1">
        <w:rPr>
          <w:sz w:val="24"/>
          <w:szCs w:val="20"/>
        </w:rPr>
        <w:t>Calibration and Integration of Sensors:</w:t>
      </w:r>
    </w:p>
    <w:p w14:paraId="37564692" w14:textId="77777777" w:rsidR="00A00550" w:rsidRDefault="00A00550" w:rsidP="00CF226F">
      <w:pPr>
        <w:pStyle w:val="Content"/>
        <w:ind w:left="1080"/>
        <w:rPr>
          <w:sz w:val="24"/>
          <w:szCs w:val="20"/>
        </w:rPr>
      </w:pPr>
      <w:r w:rsidRPr="004741F1">
        <w:rPr>
          <w:sz w:val="24"/>
          <w:szCs w:val="20"/>
        </w:rPr>
        <w:t>Suraksha worked on incorporating mechanical and flexi sensors into the Bionic Hand. She chose appropriate sensor types, developed sensor interface circuits, and integrated them into the entire electronic system. Her sensor integration skills were critical in ensuring accurate and responsive teleoperation.</w:t>
      </w:r>
    </w:p>
    <w:p w14:paraId="6139B0C3" w14:textId="77777777" w:rsidR="00B628F9" w:rsidRPr="004741F1" w:rsidRDefault="00B628F9" w:rsidP="00CF226F">
      <w:pPr>
        <w:pStyle w:val="Content"/>
        <w:ind w:left="1080"/>
        <w:rPr>
          <w:sz w:val="24"/>
          <w:szCs w:val="20"/>
        </w:rPr>
      </w:pPr>
    </w:p>
    <w:p w14:paraId="03DE1E3E" w14:textId="73D5673F" w:rsidR="00A00550" w:rsidRPr="004741F1" w:rsidRDefault="00A00550" w:rsidP="008F5932">
      <w:pPr>
        <w:pStyle w:val="Content"/>
        <w:numPr>
          <w:ilvl w:val="0"/>
          <w:numId w:val="2"/>
        </w:numPr>
        <w:rPr>
          <w:sz w:val="24"/>
          <w:szCs w:val="20"/>
        </w:rPr>
      </w:pPr>
      <w:r w:rsidRPr="004741F1">
        <w:rPr>
          <w:sz w:val="24"/>
          <w:szCs w:val="20"/>
        </w:rPr>
        <w:t xml:space="preserve">Software Development: </w:t>
      </w:r>
    </w:p>
    <w:p w14:paraId="1D410610" w14:textId="7A6424AF" w:rsidR="00A00550" w:rsidRDefault="00A00550" w:rsidP="00CF226F">
      <w:pPr>
        <w:pStyle w:val="Content"/>
        <w:ind w:left="1080"/>
        <w:rPr>
          <w:sz w:val="24"/>
          <w:szCs w:val="20"/>
        </w:rPr>
      </w:pPr>
      <w:r w:rsidRPr="004741F1">
        <w:rPr>
          <w:sz w:val="24"/>
          <w:szCs w:val="20"/>
        </w:rPr>
        <w:t xml:space="preserve">Saharsh created the Bionic Hand's software and control system. He developed </w:t>
      </w:r>
      <w:r w:rsidR="00B628F9" w:rsidRPr="004741F1">
        <w:rPr>
          <w:sz w:val="24"/>
          <w:szCs w:val="20"/>
        </w:rPr>
        <w:t>algorithms</w:t>
      </w:r>
      <w:r w:rsidRPr="004741F1">
        <w:rPr>
          <w:sz w:val="24"/>
          <w:szCs w:val="20"/>
        </w:rPr>
        <w:t xml:space="preserve"> that </w:t>
      </w:r>
      <w:r w:rsidR="00FC7B67" w:rsidRPr="004741F1">
        <w:rPr>
          <w:sz w:val="24"/>
          <w:szCs w:val="20"/>
        </w:rPr>
        <w:t>analyzed</w:t>
      </w:r>
      <w:r w:rsidRPr="004741F1">
        <w:rPr>
          <w:sz w:val="24"/>
          <w:szCs w:val="20"/>
        </w:rPr>
        <w:t xml:space="preserve"> sensor data, converted it into hand motions, and provided real-time control. His role also included fine-tuning the control positions to ensure dependable functioning.</w:t>
      </w:r>
    </w:p>
    <w:p w14:paraId="63A3846D" w14:textId="77777777" w:rsidR="00FC7B67" w:rsidRPr="004741F1" w:rsidRDefault="00FC7B67" w:rsidP="00FC7B67">
      <w:pPr>
        <w:pStyle w:val="Content"/>
        <w:ind w:left="720"/>
        <w:rPr>
          <w:sz w:val="24"/>
          <w:szCs w:val="20"/>
        </w:rPr>
      </w:pPr>
    </w:p>
    <w:p w14:paraId="62925346" w14:textId="77777777" w:rsidR="00A00550" w:rsidRPr="004741F1" w:rsidRDefault="00A00550" w:rsidP="004741F1">
      <w:pPr>
        <w:pStyle w:val="Content"/>
        <w:ind w:left="720"/>
        <w:rPr>
          <w:sz w:val="24"/>
          <w:szCs w:val="20"/>
        </w:rPr>
      </w:pPr>
      <w:r w:rsidRPr="004741F1">
        <w:rPr>
          <w:sz w:val="24"/>
          <w:szCs w:val="20"/>
        </w:rPr>
        <w:t xml:space="preserve">The team maintained open communication, regularly exchanging </w:t>
      </w:r>
      <w:proofErr w:type="gramStart"/>
      <w:r w:rsidRPr="004741F1">
        <w:rPr>
          <w:sz w:val="24"/>
          <w:szCs w:val="20"/>
        </w:rPr>
        <w:t>ideas</w:t>
      </w:r>
      <w:proofErr w:type="gramEnd"/>
      <w:r w:rsidRPr="004741F1">
        <w:rPr>
          <w:sz w:val="24"/>
          <w:szCs w:val="20"/>
        </w:rPr>
        <w:t xml:space="preserve"> and sharing progress updates. This collaborative approach allowed for effective problem-solving and quick resolution of design challenges. </w:t>
      </w:r>
    </w:p>
    <w:p w14:paraId="00213FC2" w14:textId="77777777" w:rsidR="00F16A2B" w:rsidRPr="004741F1" w:rsidRDefault="00F16A2B" w:rsidP="00A05439">
      <w:pPr>
        <w:pStyle w:val="Content"/>
        <w:rPr>
          <w:sz w:val="24"/>
          <w:szCs w:val="20"/>
        </w:rPr>
      </w:pPr>
    </w:p>
    <w:p w14:paraId="0EA89F50" w14:textId="1FD79C64" w:rsidR="00A5379E" w:rsidRDefault="00A5379E" w:rsidP="00BE30C3">
      <w:pPr>
        <w:pStyle w:val="Heading2"/>
        <w:numPr>
          <w:ilvl w:val="1"/>
          <w:numId w:val="1"/>
        </w:numPr>
      </w:pPr>
      <w:bookmarkStart w:id="14" w:name="_Toc139574678"/>
      <w:r w:rsidRPr="00BE30C3">
        <w:lastRenderedPageBreak/>
        <w:t>Challenges</w:t>
      </w:r>
      <w:bookmarkEnd w:id="14"/>
      <w:r w:rsidRPr="00BE30C3">
        <w:t xml:space="preserve"> </w:t>
      </w:r>
    </w:p>
    <w:p w14:paraId="6FDFC26B" w14:textId="7CEF5DFE" w:rsidR="001739CE" w:rsidRDefault="00D663B1" w:rsidP="00D663B1">
      <w:pPr>
        <w:pStyle w:val="Content"/>
        <w:ind w:left="632"/>
        <w:rPr>
          <w:sz w:val="24"/>
          <w:szCs w:val="20"/>
        </w:rPr>
      </w:pPr>
      <w:r w:rsidRPr="00D663B1">
        <w:rPr>
          <w:sz w:val="24"/>
          <w:szCs w:val="20"/>
        </w:rPr>
        <w:t>During the design iteration process, we encountered several issues, the most significant of which were as follows:</w:t>
      </w:r>
    </w:p>
    <w:p w14:paraId="400A38A8" w14:textId="77777777" w:rsidR="00D663B1" w:rsidRDefault="00D663B1" w:rsidP="00D663B1">
      <w:pPr>
        <w:pStyle w:val="Content"/>
        <w:ind w:left="632"/>
        <w:rPr>
          <w:sz w:val="24"/>
          <w:szCs w:val="20"/>
        </w:rPr>
      </w:pPr>
    </w:p>
    <w:p w14:paraId="2D59D569" w14:textId="0C47566D" w:rsidR="00DC38DB" w:rsidRPr="00DC38DB" w:rsidRDefault="00587BC8" w:rsidP="00DC38DB">
      <w:pPr>
        <w:pStyle w:val="Content"/>
        <w:numPr>
          <w:ilvl w:val="0"/>
          <w:numId w:val="8"/>
        </w:numPr>
        <w:rPr>
          <w:sz w:val="24"/>
          <w:szCs w:val="20"/>
        </w:rPr>
      </w:pPr>
      <w:r w:rsidRPr="00587BC8">
        <w:rPr>
          <w:sz w:val="24"/>
          <w:szCs w:val="20"/>
        </w:rPr>
        <w:t>Sensor Accuracy and Calibration:</w:t>
      </w:r>
    </w:p>
    <w:p w14:paraId="6A5CE0F4" w14:textId="433D557C" w:rsidR="00587BC8" w:rsidRDefault="00587BC8" w:rsidP="00DC38DB">
      <w:pPr>
        <w:pStyle w:val="Content"/>
        <w:ind w:left="992"/>
        <w:rPr>
          <w:sz w:val="24"/>
          <w:szCs w:val="24"/>
        </w:rPr>
      </w:pPr>
      <w:r w:rsidRPr="00587BC8">
        <w:rPr>
          <w:sz w:val="24"/>
          <w:szCs w:val="24"/>
        </w:rPr>
        <w:t xml:space="preserve">Challenge faced: When calibrating the flexi sensors, the readings were not exact, and it was occasionally not </w:t>
      </w:r>
      <w:r w:rsidR="00B15AFA" w:rsidRPr="28979701">
        <w:rPr>
          <w:sz w:val="24"/>
          <w:szCs w:val="24"/>
        </w:rPr>
        <w:t>recognized</w:t>
      </w:r>
      <w:r w:rsidRPr="00587BC8">
        <w:rPr>
          <w:sz w:val="24"/>
          <w:szCs w:val="24"/>
        </w:rPr>
        <w:t xml:space="preserve">. One of the major issues encountered was sensor calibration, which is required for correct hand motions. </w:t>
      </w:r>
    </w:p>
    <w:p w14:paraId="30974A7A" w14:textId="1D267F2D" w:rsidR="00DC38DB" w:rsidRPr="00587BC8" w:rsidRDefault="00DC38DB" w:rsidP="00DC38DB">
      <w:pPr>
        <w:pStyle w:val="Content"/>
        <w:ind w:left="992"/>
        <w:rPr>
          <w:sz w:val="24"/>
          <w:szCs w:val="24"/>
        </w:rPr>
      </w:pPr>
    </w:p>
    <w:p w14:paraId="082EE4BF" w14:textId="77777777" w:rsidR="00587BC8" w:rsidRPr="00587BC8" w:rsidRDefault="00587BC8" w:rsidP="00DC38DB">
      <w:pPr>
        <w:pStyle w:val="Content"/>
        <w:ind w:left="992"/>
        <w:rPr>
          <w:sz w:val="24"/>
          <w:szCs w:val="20"/>
        </w:rPr>
      </w:pPr>
      <w:r w:rsidRPr="00587BC8">
        <w:rPr>
          <w:sz w:val="24"/>
          <w:szCs w:val="20"/>
        </w:rPr>
        <w:t>Solution: We performed multiple calibration tests on various hand sizes and tuned the sensor parameters. We correctly captured sensor responses and examined the acquired data. We were able to discover any systematic errors or non-linearities in sensor values that required calibration modifications by examining the data. We improved sensor accuracy and teleoperation reliability via repeated testing and adjustment.</w:t>
      </w:r>
    </w:p>
    <w:p w14:paraId="0A0A24FE" w14:textId="77777777" w:rsidR="00587BC8" w:rsidRPr="00587BC8" w:rsidRDefault="00587BC8" w:rsidP="00587BC8">
      <w:pPr>
        <w:pStyle w:val="Content"/>
        <w:ind w:left="632"/>
        <w:rPr>
          <w:sz w:val="24"/>
          <w:szCs w:val="20"/>
        </w:rPr>
      </w:pPr>
    </w:p>
    <w:p w14:paraId="4239E131" w14:textId="5ABDDAEA" w:rsidR="00587BC8" w:rsidRPr="00587BC8" w:rsidRDefault="00587BC8" w:rsidP="00DC38DB">
      <w:pPr>
        <w:pStyle w:val="Content"/>
        <w:numPr>
          <w:ilvl w:val="0"/>
          <w:numId w:val="8"/>
        </w:numPr>
        <w:rPr>
          <w:sz w:val="24"/>
          <w:szCs w:val="20"/>
        </w:rPr>
      </w:pPr>
      <w:r w:rsidRPr="00587BC8">
        <w:rPr>
          <w:sz w:val="24"/>
          <w:szCs w:val="20"/>
        </w:rPr>
        <w:t>3D printing:</w:t>
      </w:r>
    </w:p>
    <w:p w14:paraId="4180E221" w14:textId="77777777" w:rsidR="00587BC8" w:rsidRDefault="00587BC8" w:rsidP="00235299">
      <w:pPr>
        <w:pStyle w:val="Content"/>
        <w:ind w:left="992"/>
        <w:rPr>
          <w:sz w:val="24"/>
          <w:szCs w:val="20"/>
        </w:rPr>
      </w:pPr>
      <w:r w:rsidRPr="00587BC8">
        <w:rPr>
          <w:sz w:val="24"/>
          <w:szCs w:val="20"/>
        </w:rPr>
        <w:t xml:space="preserve">Challenge faced: One of the difficulties we encountered was getting access to and using the 3D printing equipment offered at our university. While the machine was a tremendous resource for producing complicated parts, it also offered some challenges that needed to be overcome. We reprinted </w:t>
      </w:r>
      <w:proofErr w:type="gramStart"/>
      <w:r w:rsidRPr="00587BC8">
        <w:rPr>
          <w:sz w:val="24"/>
          <w:szCs w:val="20"/>
        </w:rPr>
        <w:t>the majority of</w:t>
      </w:r>
      <w:proofErr w:type="gramEnd"/>
      <w:r w:rsidRPr="00587BC8">
        <w:rPr>
          <w:sz w:val="24"/>
          <w:szCs w:val="20"/>
        </w:rPr>
        <w:t xml:space="preserve"> the sections multiple times since they did not print accurately or encountered machine difficulties. </w:t>
      </w:r>
    </w:p>
    <w:p w14:paraId="095AAA20" w14:textId="77777777" w:rsidR="00235299" w:rsidRPr="00587BC8" w:rsidRDefault="00235299" w:rsidP="00235299">
      <w:pPr>
        <w:pStyle w:val="Content"/>
        <w:ind w:left="992"/>
        <w:rPr>
          <w:sz w:val="24"/>
          <w:szCs w:val="20"/>
        </w:rPr>
      </w:pPr>
    </w:p>
    <w:p w14:paraId="086FD0DA" w14:textId="5C921055" w:rsidR="00587BC8" w:rsidRPr="00587BC8" w:rsidRDefault="00587BC8" w:rsidP="00235299">
      <w:pPr>
        <w:pStyle w:val="Content"/>
        <w:ind w:left="992"/>
        <w:rPr>
          <w:sz w:val="24"/>
          <w:szCs w:val="20"/>
        </w:rPr>
      </w:pPr>
      <w:r w:rsidRPr="00587BC8">
        <w:rPr>
          <w:sz w:val="24"/>
          <w:szCs w:val="20"/>
        </w:rPr>
        <w:t xml:space="preserve">Solution: To guarantee that we had access to the machine when we wanted it, we worked with the lab assistant in charge to </w:t>
      </w:r>
      <w:r w:rsidR="00235299" w:rsidRPr="00587BC8">
        <w:rPr>
          <w:sz w:val="24"/>
          <w:szCs w:val="20"/>
        </w:rPr>
        <w:t>optimize</w:t>
      </w:r>
      <w:r w:rsidRPr="00587BC8">
        <w:rPr>
          <w:sz w:val="24"/>
          <w:szCs w:val="20"/>
        </w:rPr>
        <w:t xml:space="preserve"> our printing schedule. We reduced delays and increased machine </w:t>
      </w:r>
      <w:r w:rsidR="00235299" w:rsidRPr="00587BC8">
        <w:rPr>
          <w:sz w:val="24"/>
          <w:szCs w:val="20"/>
        </w:rPr>
        <w:t>utilization</w:t>
      </w:r>
      <w:r w:rsidRPr="00587BC8">
        <w:rPr>
          <w:sz w:val="24"/>
          <w:szCs w:val="20"/>
        </w:rPr>
        <w:t xml:space="preserve"> by actively planning and managing our printing needs. We ran extensive tests, such as file validity and repair, to resolve any errors that could have an impact on the printing process. We also adjusted the designs for printing efficiency, modifying factors like thickness to create effective prints within the limits of the device.</w:t>
      </w:r>
    </w:p>
    <w:p w14:paraId="44ABEBE6" w14:textId="77777777" w:rsidR="00587BC8" w:rsidRPr="00587BC8" w:rsidRDefault="00587BC8" w:rsidP="00587BC8">
      <w:pPr>
        <w:pStyle w:val="Content"/>
        <w:ind w:left="632"/>
        <w:rPr>
          <w:sz w:val="24"/>
          <w:szCs w:val="20"/>
        </w:rPr>
      </w:pPr>
    </w:p>
    <w:p w14:paraId="1285B2F2" w14:textId="465DF695" w:rsidR="00587BC8" w:rsidRPr="00587BC8" w:rsidRDefault="00587BC8" w:rsidP="00235299">
      <w:pPr>
        <w:pStyle w:val="Content"/>
        <w:numPr>
          <w:ilvl w:val="0"/>
          <w:numId w:val="8"/>
        </w:numPr>
        <w:rPr>
          <w:sz w:val="24"/>
          <w:szCs w:val="20"/>
        </w:rPr>
      </w:pPr>
      <w:r w:rsidRPr="00587BC8">
        <w:rPr>
          <w:sz w:val="24"/>
          <w:szCs w:val="20"/>
        </w:rPr>
        <w:t>Real-Time Responsiveness:</w:t>
      </w:r>
    </w:p>
    <w:p w14:paraId="57E55154" w14:textId="1AE0DB78" w:rsidR="00587BC8" w:rsidRDefault="00587BC8" w:rsidP="00235299">
      <w:pPr>
        <w:pStyle w:val="Content"/>
        <w:ind w:left="992"/>
        <w:rPr>
          <w:sz w:val="24"/>
          <w:szCs w:val="20"/>
        </w:rPr>
      </w:pPr>
      <w:r w:rsidRPr="00587BC8">
        <w:rPr>
          <w:sz w:val="24"/>
          <w:szCs w:val="20"/>
        </w:rPr>
        <w:t xml:space="preserve">Challenge faced: ensuring real-time control, since any delay in hand movements could negatively impact user experience and performance. We detected at least 3-4 seconds of latency when conducting our several tests. </w:t>
      </w:r>
    </w:p>
    <w:p w14:paraId="733DC7A3" w14:textId="77777777" w:rsidR="00235299" w:rsidRPr="00587BC8" w:rsidRDefault="00235299" w:rsidP="00235299">
      <w:pPr>
        <w:pStyle w:val="Content"/>
        <w:ind w:left="992"/>
        <w:rPr>
          <w:sz w:val="24"/>
          <w:szCs w:val="20"/>
        </w:rPr>
      </w:pPr>
    </w:p>
    <w:p w14:paraId="136DD75D" w14:textId="6A3712E5" w:rsidR="00587BC8" w:rsidRPr="00587BC8" w:rsidRDefault="00587BC8" w:rsidP="00235299">
      <w:pPr>
        <w:pStyle w:val="Content"/>
        <w:ind w:left="992"/>
        <w:rPr>
          <w:sz w:val="24"/>
          <w:szCs w:val="20"/>
        </w:rPr>
      </w:pPr>
      <w:r w:rsidRPr="00587BC8">
        <w:rPr>
          <w:sz w:val="24"/>
          <w:szCs w:val="20"/>
        </w:rPr>
        <w:t xml:space="preserve">Solution: We constantly developed and </w:t>
      </w:r>
      <w:r w:rsidR="00B15AFA" w:rsidRPr="00587BC8">
        <w:rPr>
          <w:sz w:val="24"/>
          <w:szCs w:val="20"/>
        </w:rPr>
        <w:t>optimized</w:t>
      </w:r>
      <w:r w:rsidRPr="00587BC8">
        <w:rPr>
          <w:sz w:val="24"/>
          <w:szCs w:val="20"/>
        </w:rPr>
        <w:t xml:space="preserve"> the control algorithms that translate sensor inputs into hand movements. We lowered computing time without sacrificing accuracy by simplifying the algorithms. This enhancement enabled quicker and more responsive control of the Bionic Hand. We did comprehensive hardware testing to certify the teleoperation system's real-time responsiveness. This entailed connecting the hardware with the programming software and verifying the system under different </w:t>
      </w:r>
      <w:r w:rsidRPr="00587BC8">
        <w:rPr>
          <w:sz w:val="24"/>
          <w:szCs w:val="20"/>
        </w:rPr>
        <w:lastRenderedPageBreak/>
        <w:t xml:space="preserve">circumstances and stress situations. We detected and rectified any performance issues that may impede real-time response through iterative testing and </w:t>
      </w:r>
      <w:r w:rsidR="00B15AFA" w:rsidRPr="00587BC8">
        <w:rPr>
          <w:sz w:val="24"/>
          <w:szCs w:val="20"/>
        </w:rPr>
        <w:t>optimization</w:t>
      </w:r>
      <w:r w:rsidRPr="00587BC8">
        <w:rPr>
          <w:sz w:val="24"/>
          <w:szCs w:val="20"/>
        </w:rPr>
        <w:t>.</w:t>
      </w:r>
    </w:p>
    <w:p w14:paraId="1AF2EF87" w14:textId="77777777" w:rsidR="00B15860" w:rsidRPr="00B15860" w:rsidRDefault="00B15860" w:rsidP="003902E1">
      <w:pPr>
        <w:pStyle w:val="Content"/>
      </w:pPr>
    </w:p>
    <w:p w14:paraId="25B4BC76" w14:textId="7D3C53D6" w:rsidR="00A5379E" w:rsidRPr="00BE30C3" w:rsidRDefault="0019321C" w:rsidP="00BE30C3">
      <w:pPr>
        <w:pStyle w:val="Heading2"/>
        <w:numPr>
          <w:ilvl w:val="1"/>
          <w:numId w:val="1"/>
        </w:numPr>
      </w:pPr>
      <w:bookmarkStart w:id="15" w:name="_Toc139574679"/>
      <w:r>
        <w:t>Outcomes</w:t>
      </w:r>
      <w:bookmarkEnd w:id="15"/>
    </w:p>
    <w:p w14:paraId="76511D38" w14:textId="34EC1C5D" w:rsidR="1B95A06E" w:rsidRDefault="1B95A06E" w:rsidP="004A661B">
      <w:pPr>
        <w:ind w:left="632"/>
        <w:rPr>
          <w:b w:val="0"/>
          <w:sz w:val="24"/>
          <w:szCs w:val="24"/>
        </w:rPr>
      </w:pPr>
      <w:r w:rsidRPr="2870CAB3">
        <w:rPr>
          <w:b w:val="0"/>
          <w:sz w:val="24"/>
          <w:szCs w:val="24"/>
        </w:rPr>
        <w:t>Our project has yielded impactful outcomes, contributing to both our personal development and the advancement of knowledge in the field of robotics. We are proud to highlight the significant achievements we have accomplished together.</w:t>
      </w:r>
    </w:p>
    <w:p w14:paraId="66184CB1" w14:textId="0E55A5D7" w:rsidR="49DC9C54" w:rsidRDefault="49DC9C54" w:rsidP="004A661B">
      <w:pPr>
        <w:ind w:left="632"/>
        <w:rPr>
          <w:b w:val="0"/>
          <w:sz w:val="24"/>
          <w:szCs w:val="24"/>
        </w:rPr>
      </w:pPr>
    </w:p>
    <w:p w14:paraId="23CE4394" w14:textId="5AD36A73" w:rsidR="1B95A06E" w:rsidRDefault="1B95A06E" w:rsidP="004A661B">
      <w:pPr>
        <w:ind w:left="632"/>
        <w:rPr>
          <w:b w:val="0"/>
          <w:sz w:val="24"/>
          <w:szCs w:val="24"/>
        </w:rPr>
      </w:pPr>
      <w:r w:rsidRPr="2870CAB3">
        <w:rPr>
          <w:b w:val="0"/>
          <w:sz w:val="24"/>
          <w:szCs w:val="24"/>
        </w:rPr>
        <w:t>First and foremost, a key outcome of our project is the successful development of a teleoperation system for the InMoov bionic hand. Through our collective efforts, we integrated a Flexi sensor-embedded glove that serves as an intuitive and natural control interface. This achievement has greatly enhanced the user experience and made operating the InMoov hand more accessible and user-friendly.</w:t>
      </w:r>
    </w:p>
    <w:p w14:paraId="721457E7" w14:textId="1877C2B0" w:rsidR="2CB632A3" w:rsidRDefault="2CB632A3" w:rsidP="004A661B">
      <w:pPr>
        <w:ind w:left="632"/>
        <w:rPr>
          <w:b w:val="0"/>
          <w:sz w:val="24"/>
          <w:szCs w:val="24"/>
        </w:rPr>
      </w:pPr>
    </w:p>
    <w:p w14:paraId="5D03D6A0" w14:textId="5B6888AA" w:rsidR="1B95A06E" w:rsidRDefault="1B95A06E" w:rsidP="004A661B">
      <w:pPr>
        <w:ind w:left="632"/>
        <w:rPr>
          <w:b w:val="0"/>
          <w:sz w:val="24"/>
          <w:szCs w:val="24"/>
        </w:rPr>
      </w:pPr>
      <w:r w:rsidRPr="2870CAB3">
        <w:rPr>
          <w:b w:val="0"/>
          <w:sz w:val="24"/>
          <w:szCs w:val="24"/>
        </w:rPr>
        <w:t>In addition, we have achieved realistic hand movement by accurately mapping the Flexi sensor readings to the degree of rotation of the hand's motors. This level of precision in replication is crucial for applications that require fine motor control and dexterity. We diligently ensured the accuracy of the mapping process, considering individual variations in finger joint movement. As a result, the InMoov hand exhibits lifelike and natural movements.</w:t>
      </w:r>
    </w:p>
    <w:p w14:paraId="434A1E90" w14:textId="03064458" w:rsidR="0321A5C9" w:rsidRDefault="0321A5C9" w:rsidP="004A661B">
      <w:pPr>
        <w:ind w:left="632"/>
        <w:rPr>
          <w:b w:val="0"/>
          <w:sz w:val="24"/>
          <w:szCs w:val="24"/>
        </w:rPr>
      </w:pPr>
    </w:p>
    <w:p w14:paraId="577C2D85" w14:textId="2D1CE2F3" w:rsidR="1B95A06E" w:rsidRDefault="1B95A06E" w:rsidP="004A661B">
      <w:pPr>
        <w:ind w:left="632"/>
        <w:rPr>
          <w:b w:val="0"/>
          <w:sz w:val="24"/>
          <w:szCs w:val="24"/>
        </w:rPr>
      </w:pPr>
      <w:r w:rsidRPr="2870CAB3">
        <w:rPr>
          <w:b w:val="0"/>
          <w:sz w:val="24"/>
          <w:szCs w:val="24"/>
        </w:rPr>
        <w:t>Affordability and accessibility are also notable outcomes of our project. By integrating off-the-shelf components such as Flexi sensors, servo motors, and Arduino platforms, we have developed a cost-effective solution that falls within a reasonable range for potential users.</w:t>
      </w:r>
    </w:p>
    <w:p w14:paraId="54AC3EAA" w14:textId="087CC3F8" w:rsidR="465352BB" w:rsidRDefault="465352BB" w:rsidP="004A661B">
      <w:pPr>
        <w:ind w:left="632"/>
        <w:rPr>
          <w:b w:val="0"/>
          <w:sz w:val="24"/>
          <w:szCs w:val="24"/>
        </w:rPr>
      </w:pPr>
    </w:p>
    <w:p w14:paraId="0FCC3036" w14:textId="51EFD7EA" w:rsidR="1B95A06E" w:rsidRDefault="1B95A06E" w:rsidP="004A661B">
      <w:pPr>
        <w:ind w:left="632"/>
        <w:rPr>
          <w:b w:val="0"/>
          <w:sz w:val="24"/>
          <w:szCs w:val="24"/>
        </w:rPr>
      </w:pPr>
      <w:r w:rsidRPr="2870CAB3">
        <w:rPr>
          <w:b w:val="0"/>
          <w:sz w:val="24"/>
          <w:szCs w:val="24"/>
        </w:rPr>
        <w:t>While our project has achieved significant success, it has also revealed important areas for improvement. We have identified weaknesses in our teleoperation system, including limited sensory feedback, calibration challenges, and mechanical constraints. Acknowledging these areas for improvement, we are committed to addressing them through enhancements in sensory feedback mechanisms, calibration methods, and exploring alternative actuation mechanisms. By recognizing these shortcomings, we aim to improve the overall performance and usability of our system.</w:t>
      </w:r>
    </w:p>
    <w:p w14:paraId="62D64E9E" w14:textId="5D92AC9E" w:rsidR="757042DF" w:rsidRDefault="757042DF" w:rsidP="004A661B">
      <w:pPr>
        <w:ind w:left="632"/>
        <w:rPr>
          <w:b w:val="0"/>
          <w:sz w:val="24"/>
          <w:szCs w:val="24"/>
        </w:rPr>
      </w:pPr>
    </w:p>
    <w:p w14:paraId="572B6622" w14:textId="320CB289" w:rsidR="1B95A06E" w:rsidRDefault="1B95A06E" w:rsidP="004A661B">
      <w:pPr>
        <w:ind w:left="632"/>
        <w:rPr>
          <w:b w:val="0"/>
          <w:sz w:val="24"/>
          <w:szCs w:val="24"/>
        </w:rPr>
      </w:pPr>
      <w:r w:rsidRPr="2870CAB3">
        <w:rPr>
          <w:b w:val="0"/>
          <w:sz w:val="24"/>
          <w:szCs w:val="24"/>
        </w:rPr>
        <w:t>Overall, the outcomes of our project have been substantial. We have successfully developed a teleoperation system that offers intuitive control, realistic hand movements, and affordability. Additionally, we have identified areas for improvement, showcasing our dedication to continuous development and refinement. As a group, we take pride in what we have achieved and are excited about the potential impact our work can have in the field of robotics.</w:t>
      </w:r>
    </w:p>
    <w:p w14:paraId="3A30B650" w14:textId="3E4CDA8F" w:rsidR="65C38E88" w:rsidRDefault="65C38E88" w:rsidP="65C38E88"/>
    <w:p w14:paraId="552EEA1B" w14:textId="663A6846" w:rsidR="0AA820CC" w:rsidRPr="00A6009C" w:rsidRDefault="00A5379E" w:rsidP="00A6009C">
      <w:pPr>
        <w:pStyle w:val="Heading2"/>
        <w:numPr>
          <w:ilvl w:val="1"/>
          <w:numId w:val="1"/>
        </w:numPr>
      </w:pPr>
      <w:bookmarkStart w:id="16" w:name="_Toc139574680"/>
      <w:r w:rsidRPr="00BE30C3">
        <w:lastRenderedPageBreak/>
        <w:t>Critical discussion</w:t>
      </w:r>
      <w:bookmarkEnd w:id="16"/>
      <w:r w:rsidRPr="00BE30C3">
        <w:t xml:space="preserve"> </w:t>
      </w:r>
    </w:p>
    <w:p w14:paraId="044B9149" w14:textId="4AF321F5" w:rsidR="0AA820CC" w:rsidRDefault="0AA820CC" w:rsidP="0062291F">
      <w:pPr>
        <w:ind w:left="632"/>
        <w:rPr>
          <w:sz w:val="24"/>
          <w:szCs w:val="24"/>
          <w:lang w:val="en-GB"/>
        </w:rPr>
      </w:pPr>
      <w:r w:rsidRPr="3889D8C4">
        <w:rPr>
          <w:b w:val="0"/>
          <w:sz w:val="24"/>
          <w:szCs w:val="24"/>
          <w:lang w:val="en-GB"/>
        </w:rPr>
        <w:t>This teleoperation based system developed for the InMoov hand, utilizing a Flexi sensor-embedded glove, below are several strengths and weaknesses that need to be carefully weighed to assess its overall effectiveness. In this section, we will examine those aspects, considering various relevant issues and viewpoints.</w:t>
      </w:r>
    </w:p>
    <w:p w14:paraId="6E8BFD02" w14:textId="4AF321F5" w:rsidR="0AA820CC" w:rsidRDefault="0AA820CC" w:rsidP="0062291F">
      <w:pPr>
        <w:ind w:left="632"/>
        <w:rPr>
          <w:sz w:val="24"/>
          <w:szCs w:val="24"/>
          <w:lang w:val="en-GB"/>
        </w:rPr>
      </w:pPr>
      <w:r w:rsidRPr="3889D8C4">
        <w:rPr>
          <w:b w:val="0"/>
          <w:sz w:val="24"/>
          <w:szCs w:val="24"/>
          <w:lang w:val="en-GB"/>
        </w:rPr>
        <w:t xml:space="preserve"> </w:t>
      </w:r>
    </w:p>
    <w:p w14:paraId="4698A6D4" w14:textId="5BFEEFF5" w:rsidR="0AA820CC" w:rsidRDefault="0AA820CC" w:rsidP="005A59B3">
      <w:pPr>
        <w:pStyle w:val="Heading3"/>
        <w:numPr>
          <w:ilvl w:val="2"/>
          <w:numId w:val="1"/>
        </w:numPr>
        <w:rPr>
          <w:lang w:val="en-GB"/>
        </w:rPr>
      </w:pPr>
      <w:bookmarkStart w:id="17" w:name="_Toc139574681"/>
      <w:r w:rsidRPr="3889D8C4">
        <w:rPr>
          <w:lang w:val="en-GB"/>
        </w:rPr>
        <w:t>Strengths</w:t>
      </w:r>
      <w:bookmarkEnd w:id="17"/>
      <w:r w:rsidRPr="3889D8C4">
        <w:rPr>
          <w:lang w:val="en-GB"/>
        </w:rPr>
        <w:t xml:space="preserve"> </w:t>
      </w:r>
    </w:p>
    <w:p w14:paraId="2531B4AE" w14:textId="4AF321F5" w:rsidR="0AA820CC" w:rsidRDefault="0AA820CC" w:rsidP="0062291F">
      <w:pPr>
        <w:ind w:left="632"/>
        <w:rPr>
          <w:sz w:val="24"/>
          <w:szCs w:val="24"/>
          <w:lang w:val="en-GB"/>
        </w:rPr>
      </w:pPr>
      <w:r w:rsidRPr="3889D8C4">
        <w:rPr>
          <w:b w:val="0"/>
          <w:sz w:val="24"/>
          <w:szCs w:val="24"/>
          <w:lang w:val="en-GB"/>
        </w:rPr>
        <w:t xml:space="preserve"> </w:t>
      </w:r>
    </w:p>
    <w:p w14:paraId="6BC163CB" w14:textId="4AF321F5" w:rsidR="0AA820CC" w:rsidRPr="001A6F21" w:rsidRDefault="0AA820CC" w:rsidP="0062291F">
      <w:pPr>
        <w:pStyle w:val="ListParagraph"/>
        <w:numPr>
          <w:ilvl w:val="0"/>
          <w:numId w:val="20"/>
        </w:numPr>
        <w:ind w:left="1800"/>
        <w:rPr>
          <w:sz w:val="24"/>
          <w:szCs w:val="24"/>
          <w:lang w:val="en-GB"/>
        </w:rPr>
      </w:pPr>
      <w:r w:rsidRPr="3889D8C4">
        <w:rPr>
          <w:b w:val="0"/>
          <w:sz w:val="24"/>
          <w:szCs w:val="24"/>
          <w:lang w:val="en-GB"/>
        </w:rPr>
        <w:t xml:space="preserve">Intuitive Control: One of the key strengths of the teleoperation system is its use of a glove with Flexi sensors, enabling an intuitive and natural control interface. Users can replicate their hand movements to operate the InMoov hand, enhancing the user experience and facilitating ease of use. However, it is important to consider the learning curve for new users who may require time to adapt to the control mechanism. </w:t>
      </w:r>
    </w:p>
    <w:p w14:paraId="77B856F7" w14:textId="77777777" w:rsidR="001A6F21" w:rsidRDefault="001A6F21" w:rsidP="001A6F21">
      <w:pPr>
        <w:pStyle w:val="ListParagraph"/>
        <w:ind w:left="1800"/>
        <w:rPr>
          <w:sz w:val="24"/>
          <w:szCs w:val="24"/>
          <w:lang w:val="en-GB"/>
        </w:rPr>
      </w:pPr>
    </w:p>
    <w:p w14:paraId="6C069B6D" w14:textId="2763BDE4" w:rsidR="0AA820CC" w:rsidRPr="001A6F21" w:rsidRDefault="0AA820CC" w:rsidP="0062291F">
      <w:pPr>
        <w:pStyle w:val="ListParagraph"/>
        <w:numPr>
          <w:ilvl w:val="0"/>
          <w:numId w:val="20"/>
        </w:numPr>
        <w:ind w:left="1800"/>
        <w:rPr>
          <w:sz w:val="24"/>
          <w:szCs w:val="24"/>
          <w:lang w:val="en-GB"/>
        </w:rPr>
      </w:pPr>
      <w:r w:rsidRPr="3889D8C4">
        <w:rPr>
          <w:b w:val="0"/>
          <w:sz w:val="24"/>
          <w:szCs w:val="24"/>
          <w:lang w:val="en-GB"/>
        </w:rPr>
        <w:t xml:space="preserve">Realistic Hand Movements: The teleoperation system successfully maps the Flexi sensor readings to the degree of rotation of the motors, allowing it to replicate human hand movements with a reasonable level of accuracy. This capability is vital for applications requiring fine motor control and dexterity. However, it is important to note that the mapping process may need fine-tuning to account for individual </w:t>
      </w:r>
      <w:r w:rsidR="001A6F21" w:rsidRPr="3889D8C4">
        <w:rPr>
          <w:b w:val="0"/>
          <w:sz w:val="24"/>
          <w:szCs w:val="24"/>
          <w:lang w:val="en-GB"/>
        </w:rPr>
        <w:t>variations</w:t>
      </w:r>
      <w:r w:rsidRPr="3889D8C4">
        <w:rPr>
          <w:b w:val="0"/>
          <w:sz w:val="24"/>
          <w:szCs w:val="24"/>
          <w:lang w:val="en-GB"/>
        </w:rPr>
        <w:t xml:space="preserve"> in finger joint movement, ensuring accurate replication. </w:t>
      </w:r>
    </w:p>
    <w:p w14:paraId="04447D7E" w14:textId="77777777" w:rsidR="001A6F21" w:rsidRPr="001A6F21" w:rsidRDefault="001A6F21" w:rsidP="001A6F21">
      <w:pPr>
        <w:rPr>
          <w:sz w:val="24"/>
          <w:szCs w:val="24"/>
          <w:lang w:val="en-GB"/>
        </w:rPr>
      </w:pPr>
    </w:p>
    <w:p w14:paraId="5D8B0CA5" w14:textId="4AF321F5" w:rsidR="0AA820CC" w:rsidRPr="001A6F21" w:rsidRDefault="0AA820CC" w:rsidP="0062291F">
      <w:pPr>
        <w:pStyle w:val="ListParagraph"/>
        <w:numPr>
          <w:ilvl w:val="0"/>
          <w:numId w:val="20"/>
        </w:numPr>
        <w:ind w:left="1800"/>
        <w:rPr>
          <w:sz w:val="24"/>
          <w:szCs w:val="24"/>
          <w:lang w:val="en-GB"/>
        </w:rPr>
      </w:pPr>
      <w:r w:rsidRPr="3889D8C4">
        <w:rPr>
          <w:b w:val="0"/>
          <w:sz w:val="24"/>
          <w:szCs w:val="24"/>
          <w:lang w:val="en-GB"/>
        </w:rPr>
        <w:t xml:space="preserve">Low-Cost Hardware: The integration of off-the-shelf components, such as Flexi sensors, servo motors, and Arduino platforms, result in a comparatively affordable teleoperation system compared to more advanced alternatives. This aspect increases availability and affordability for potential users. Additionally, the availability of open-source designs and tutorials lead to a vibrant community that can offer support and further improvements. </w:t>
      </w:r>
    </w:p>
    <w:p w14:paraId="179303EF" w14:textId="77777777" w:rsidR="001A6F21" w:rsidRPr="001A6F21" w:rsidRDefault="001A6F21" w:rsidP="001A6F21">
      <w:pPr>
        <w:rPr>
          <w:sz w:val="24"/>
          <w:szCs w:val="24"/>
          <w:lang w:val="en-GB"/>
        </w:rPr>
      </w:pPr>
    </w:p>
    <w:p w14:paraId="5B2B5B48" w14:textId="0F9A000B" w:rsidR="00C24CB1" w:rsidRDefault="00C24CB1" w:rsidP="00C24CB1">
      <w:pPr>
        <w:pStyle w:val="Heading3"/>
        <w:numPr>
          <w:ilvl w:val="2"/>
          <w:numId w:val="1"/>
        </w:numPr>
        <w:rPr>
          <w:lang w:val="en-GB"/>
        </w:rPr>
      </w:pPr>
      <w:bookmarkStart w:id="18" w:name="_Toc139574682"/>
      <w:r>
        <w:rPr>
          <w:lang w:val="en-GB"/>
        </w:rPr>
        <w:t>Weaknesses</w:t>
      </w:r>
      <w:bookmarkEnd w:id="18"/>
      <w:r w:rsidRPr="3889D8C4">
        <w:rPr>
          <w:lang w:val="en-GB"/>
        </w:rPr>
        <w:t xml:space="preserve"> </w:t>
      </w:r>
    </w:p>
    <w:p w14:paraId="4B504758" w14:textId="4CF5DD3C" w:rsidR="0AA820CC" w:rsidRDefault="0AA820CC" w:rsidP="00C24CB1">
      <w:pPr>
        <w:rPr>
          <w:sz w:val="24"/>
          <w:szCs w:val="24"/>
          <w:lang w:val="en-GB"/>
        </w:rPr>
      </w:pPr>
    </w:p>
    <w:p w14:paraId="4BF58BD3" w14:textId="4D63AF2B" w:rsidR="0AA820CC" w:rsidRDefault="0AA820CC" w:rsidP="0062291F">
      <w:pPr>
        <w:pStyle w:val="ListParagraph"/>
        <w:numPr>
          <w:ilvl w:val="0"/>
          <w:numId w:val="17"/>
        </w:numPr>
        <w:ind w:left="1800"/>
        <w:rPr>
          <w:sz w:val="24"/>
          <w:szCs w:val="24"/>
          <w:lang w:val="en-GB"/>
        </w:rPr>
      </w:pPr>
      <w:r w:rsidRPr="3889D8C4">
        <w:rPr>
          <w:b w:val="0"/>
          <w:sz w:val="24"/>
          <w:szCs w:val="24"/>
          <w:lang w:val="en-GB"/>
        </w:rPr>
        <w:t xml:space="preserve">Limited Sensory Feedback: One of the primary </w:t>
      </w:r>
      <w:r w:rsidR="00C24CB1" w:rsidRPr="3889D8C4">
        <w:rPr>
          <w:b w:val="0"/>
          <w:sz w:val="24"/>
          <w:szCs w:val="24"/>
          <w:lang w:val="en-GB"/>
        </w:rPr>
        <w:t>weaknesses</w:t>
      </w:r>
      <w:r w:rsidRPr="3889D8C4">
        <w:rPr>
          <w:b w:val="0"/>
          <w:sz w:val="24"/>
          <w:szCs w:val="24"/>
          <w:lang w:val="en-GB"/>
        </w:rPr>
        <w:t xml:space="preserve"> of the current teleoperation system is the lack of sufficient sensory feedback to provide user with a realistic sense of touch and force feedback. This limitation can affect the user's ability to do delicate task and may result in reduced precision. Integrating additional sensors or haptic feedback mechanisms could address this weakness and enhance the user's sense of touch and perception. Integrating additional sensors or haptic feedback mechanisms could address this weakness and enhance the user's sense of touch and perception. </w:t>
      </w:r>
    </w:p>
    <w:p w14:paraId="76DC348F" w14:textId="450FD01B" w:rsidR="0AA820CC" w:rsidRDefault="0AA820CC" w:rsidP="0062291F">
      <w:pPr>
        <w:pStyle w:val="ListParagraph"/>
        <w:numPr>
          <w:ilvl w:val="0"/>
          <w:numId w:val="17"/>
        </w:numPr>
        <w:ind w:left="1800"/>
        <w:rPr>
          <w:sz w:val="24"/>
          <w:szCs w:val="24"/>
          <w:lang w:val="en-GB"/>
        </w:rPr>
      </w:pPr>
      <w:r w:rsidRPr="3889D8C4">
        <w:rPr>
          <w:b w:val="0"/>
          <w:sz w:val="24"/>
          <w:szCs w:val="24"/>
          <w:lang w:val="en-GB"/>
        </w:rPr>
        <w:lastRenderedPageBreak/>
        <w:t xml:space="preserve">Calibration and Individual Variations: The calibration process for mapping Flexi sensor readings to motor rotation degrees is crucial but can be challenging. Individual variations in hand anatomy, such as finger length or joint flexibility, and sensor placement may affect the accuracy of the mapping, leading to inconsistencies between users. Conducting thorough calibration procedures for each user and investigating adaptive calibration techniques can improve the system's accuracy and adaptability. </w:t>
      </w:r>
    </w:p>
    <w:p w14:paraId="207DEAEC" w14:textId="6D13524F" w:rsidR="00C24CB1" w:rsidRPr="00CD3A00" w:rsidRDefault="0AA820CC" w:rsidP="00CD3A00">
      <w:pPr>
        <w:pStyle w:val="ListParagraph"/>
        <w:numPr>
          <w:ilvl w:val="0"/>
          <w:numId w:val="17"/>
        </w:numPr>
        <w:ind w:left="1800"/>
        <w:rPr>
          <w:sz w:val="24"/>
          <w:szCs w:val="24"/>
          <w:lang w:val="en-GB"/>
        </w:rPr>
      </w:pPr>
      <w:r w:rsidRPr="3889D8C4">
        <w:rPr>
          <w:b w:val="0"/>
          <w:sz w:val="24"/>
          <w:szCs w:val="24"/>
          <w:lang w:val="en-GB"/>
        </w:rPr>
        <w:t xml:space="preserve">Mechanical Constraints: The teleoperation system relies on fishing lines as tendons and servo motors for actuation, which introduces mechanical constraints. The use of fishing lines may result in non-linear responses and imprecise control, while the limitations of the servo motors may restrict the range of hand movements achievable. Exploring alternative actuation mechanisms, such as soft actuators or pneumatic systems, could potentially overcome these limitations and provide a more flexible and precise control of the hand. </w:t>
      </w:r>
    </w:p>
    <w:p w14:paraId="30A3A2C5" w14:textId="77777777" w:rsidR="00C24CB1" w:rsidRPr="00C24CB1" w:rsidRDefault="00C24CB1" w:rsidP="00C24CB1">
      <w:pPr>
        <w:ind w:left="1440"/>
        <w:rPr>
          <w:sz w:val="24"/>
          <w:szCs w:val="24"/>
          <w:lang w:val="en-GB"/>
        </w:rPr>
      </w:pPr>
    </w:p>
    <w:p w14:paraId="5C2BC1BC" w14:textId="21E6306E" w:rsidR="00C24CB1" w:rsidRDefault="00C24CB1" w:rsidP="004F3256">
      <w:pPr>
        <w:pStyle w:val="Heading3"/>
        <w:numPr>
          <w:ilvl w:val="2"/>
          <w:numId w:val="1"/>
        </w:numPr>
        <w:rPr>
          <w:lang w:val="en-GB"/>
        </w:rPr>
      </w:pPr>
      <w:bookmarkStart w:id="19" w:name="_Toc139574683"/>
      <w:r>
        <w:rPr>
          <w:lang w:val="en-GB"/>
        </w:rPr>
        <w:t>Additional Considerations</w:t>
      </w:r>
      <w:bookmarkEnd w:id="19"/>
      <w:r w:rsidRPr="3889D8C4">
        <w:rPr>
          <w:lang w:val="en-GB"/>
        </w:rPr>
        <w:t xml:space="preserve"> </w:t>
      </w:r>
    </w:p>
    <w:p w14:paraId="5FBC505A" w14:textId="77777777" w:rsidR="00EC6F5B" w:rsidRPr="00EC6F5B" w:rsidRDefault="00EC6F5B" w:rsidP="00EC6F5B">
      <w:pPr>
        <w:rPr>
          <w:lang w:val="en-GB"/>
        </w:rPr>
      </w:pPr>
    </w:p>
    <w:p w14:paraId="710B2532" w14:textId="4AF321F5" w:rsidR="0AA820CC" w:rsidRDefault="0AA820CC" w:rsidP="0062291F">
      <w:pPr>
        <w:pStyle w:val="ListParagraph"/>
        <w:numPr>
          <w:ilvl w:val="0"/>
          <w:numId w:val="14"/>
        </w:numPr>
        <w:ind w:left="1800"/>
        <w:rPr>
          <w:sz w:val="24"/>
          <w:szCs w:val="24"/>
          <w:lang w:val="en-GB"/>
        </w:rPr>
      </w:pPr>
      <w:r w:rsidRPr="3889D8C4">
        <w:rPr>
          <w:b w:val="0"/>
          <w:sz w:val="24"/>
          <w:szCs w:val="24"/>
          <w:lang w:val="en-GB"/>
        </w:rPr>
        <w:t xml:space="preserve">Ergonomics and User Comfort: It is essential to consider the ergonomic design and comfort of the glove and InMoov hand to ensure prolonged use without causing discomfort or fatigue. Evaluating the impact on user experience, conducting user feedback sessions, and addressing any potential ergonomic issues is crucial for long-term usability and user satisfaction. </w:t>
      </w:r>
    </w:p>
    <w:p w14:paraId="368FA87C" w14:textId="4AF321F5" w:rsidR="0AA820CC" w:rsidRDefault="0AA820CC" w:rsidP="0062291F">
      <w:pPr>
        <w:pStyle w:val="ListParagraph"/>
        <w:numPr>
          <w:ilvl w:val="0"/>
          <w:numId w:val="14"/>
        </w:numPr>
        <w:ind w:left="1800"/>
        <w:rPr>
          <w:sz w:val="24"/>
          <w:szCs w:val="24"/>
          <w:lang w:val="en-GB"/>
        </w:rPr>
      </w:pPr>
      <w:r w:rsidRPr="3889D8C4">
        <w:rPr>
          <w:b w:val="0"/>
          <w:sz w:val="24"/>
          <w:szCs w:val="24"/>
          <w:lang w:val="en-GB"/>
        </w:rPr>
        <w:t xml:space="preserve">Scalability and Generalizability: The developed teleoperation system should be evaluated in terms of its scalability to accommodate different hand sizes and configurations. Additionally, assessing the generalizability of the system to other robotic platforms or teleoperation tasks is important to determine its broader applicability. Addressing modularity and adaptability during system design can facilitate scalability and generalizability. </w:t>
      </w:r>
    </w:p>
    <w:p w14:paraId="20636BEA" w14:textId="4AF321F5" w:rsidR="0AA820CC" w:rsidRDefault="0AA820CC" w:rsidP="0062291F">
      <w:pPr>
        <w:pStyle w:val="ListParagraph"/>
        <w:numPr>
          <w:ilvl w:val="0"/>
          <w:numId w:val="14"/>
        </w:numPr>
        <w:ind w:left="1800"/>
        <w:rPr>
          <w:sz w:val="24"/>
          <w:szCs w:val="24"/>
          <w:lang w:val="en-GB"/>
        </w:rPr>
      </w:pPr>
      <w:r w:rsidRPr="3889D8C4">
        <w:rPr>
          <w:b w:val="0"/>
          <w:sz w:val="24"/>
          <w:szCs w:val="24"/>
          <w:lang w:val="en-GB"/>
        </w:rPr>
        <w:t xml:space="preserve">Safety and Reliability: The teleoperation system must be assessed for safety and reliability aspects, especially in critical applications. Robust fail-safe mechanisms, real-time monitoring, and error handling protocols should be implemented to minimize the risks associated with hardware failures or communication issues. Conducting thorough risk assessments and adhering to relevant safety standards are paramount. </w:t>
      </w:r>
    </w:p>
    <w:p w14:paraId="00F8FF81" w14:textId="4AF321F5" w:rsidR="0AA820CC" w:rsidRDefault="0AA820CC" w:rsidP="0062291F">
      <w:pPr>
        <w:ind w:left="632"/>
        <w:rPr>
          <w:sz w:val="24"/>
          <w:szCs w:val="24"/>
          <w:lang w:val="en-GB"/>
        </w:rPr>
      </w:pPr>
      <w:r w:rsidRPr="3889D8C4">
        <w:rPr>
          <w:b w:val="0"/>
          <w:sz w:val="24"/>
          <w:szCs w:val="24"/>
          <w:lang w:val="en-GB"/>
        </w:rPr>
        <w:t xml:space="preserve"> </w:t>
      </w:r>
    </w:p>
    <w:p w14:paraId="12D9FFDC" w14:textId="4AF321F5" w:rsidR="0AA820CC" w:rsidRDefault="0AA820CC" w:rsidP="0062291F">
      <w:pPr>
        <w:ind w:left="632"/>
        <w:rPr>
          <w:sz w:val="24"/>
          <w:szCs w:val="24"/>
          <w:lang w:val="en-GB"/>
        </w:rPr>
      </w:pPr>
      <w:r w:rsidRPr="3889D8C4">
        <w:rPr>
          <w:b w:val="0"/>
          <w:sz w:val="24"/>
          <w:szCs w:val="24"/>
          <w:lang w:val="en-GB"/>
        </w:rPr>
        <w:t>In conclusion, while the teleoperation system utilizing the Flexi sensor-embedded glove for the InMoov hand offers intuitive control and realistic hand movements, it also exhibits limitations concerning sensory feedback, calibration, and mechanical constraints. Addressing these weaknesses through enhancements in sensory feedback, calibration methods, and mechanical design can improve the overall performance and usability of the system.</w:t>
      </w:r>
    </w:p>
    <w:p w14:paraId="3E54354E" w14:textId="4AF321F5" w:rsidR="3889D8C4" w:rsidRDefault="3889D8C4" w:rsidP="3889D8C4"/>
    <w:p w14:paraId="7B24B2BE" w14:textId="5E7C2E51" w:rsidR="00A5379E" w:rsidRDefault="0081189B" w:rsidP="1C5E8719">
      <w:pPr>
        <w:pStyle w:val="Heading1"/>
        <w:numPr>
          <w:ilvl w:val="0"/>
          <w:numId w:val="1"/>
        </w:numPr>
      </w:pPr>
      <w:bookmarkStart w:id="20" w:name="_Toc139574684"/>
      <w:r>
        <w:lastRenderedPageBreak/>
        <w:t>Testing Procedure</w:t>
      </w:r>
      <w:bookmarkEnd w:id="20"/>
      <w:r w:rsidR="7A3D31AC">
        <w:t xml:space="preserve"> </w:t>
      </w:r>
    </w:p>
    <w:p w14:paraId="27A4A0A5" w14:textId="5DEB0ECA" w:rsidR="00230C39" w:rsidRDefault="07E0BF6B" w:rsidP="00230C39">
      <w:pPr>
        <w:pStyle w:val="Content"/>
        <w:rPr>
          <w:sz w:val="24"/>
          <w:szCs w:val="24"/>
        </w:rPr>
      </w:pPr>
      <w:r w:rsidRPr="00254255">
        <w:rPr>
          <w:sz w:val="24"/>
          <w:szCs w:val="24"/>
        </w:rPr>
        <w:t xml:space="preserve">This part of the report provides an overview of our test procedure and highlights the successful completion of the tests, confirming the functionality of our system and its individual components. Prior to evaluating the </w:t>
      </w:r>
      <w:proofErr w:type="gramStart"/>
      <w:r w:rsidRPr="00254255">
        <w:rPr>
          <w:sz w:val="24"/>
          <w:szCs w:val="24"/>
        </w:rPr>
        <w:t>system as a whole, we</w:t>
      </w:r>
      <w:proofErr w:type="gramEnd"/>
      <w:r w:rsidRPr="00254255">
        <w:rPr>
          <w:sz w:val="24"/>
          <w:szCs w:val="24"/>
        </w:rPr>
        <w:t xml:space="preserve"> conduct a thorough examination of the physical components, such as the Flexi glove and the hand. </w:t>
      </w:r>
    </w:p>
    <w:p w14:paraId="78D69C1C" w14:textId="5DEB0ECA" w:rsidR="00230C39" w:rsidRPr="00254255" w:rsidRDefault="00230C39" w:rsidP="00230C39">
      <w:pPr>
        <w:pStyle w:val="Content"/>
        <w:rPr>
          <w:sz w:val="24"/>
          <w:szCs w:val="24"/>
        </w:rPr>
      </w:pPr>
    </w:p>
    <w:p w14:paraId="09D0EA16" w14:textId="77777777" w:rsidR="006A78C0" w:rsidRPr="001157AF" w:rsidRDefault="07E0BF6B" w:rsidP="00254255">
      <w:pPr>
        <w:pStyle w:val="Content"/>
        <w:rPr>
          <w:b/>
          <w:bCs/>
          <w:sz w:val="24"/>
          <w:szCs w:val="20"/>
        </w:rPr>
      </w:pPr>
      <w:r w:rsidRPr="001157AF">
        <w:rPr>
          <w:b/>
          <w:bCs/>
          <w:sz w:val="24"/>
          <w:szCs w:val="20"/>
        </w:rPr>
        <w:t>Components:</w:t>
      </w:r>
      <w:r w:rsidR="00254255" w:rsidRPr="001157AF">
        <w:rPr>
          <w:b/>
          <w:bCs/>
          <w:sz w:val="24"/>
          <w:szCs w:val="20"/>
        </w:rPr>
        <w:t xml:space="preserve"> </w:t>
      </w:r>
    </w:p>
    <w:p w14:paraId="647D32C7" w14:textId="77777777" w:rsidR="006A78C0" w:rsidRDefault="07E0BF6B" w:rsidP="006A78C0">
      <w:pPr>
        <w:pStyle w:val="Content"/>
        <w:numPr>
          <w:ilvl w:val="0"/>
          <w:numId w:val="34"/>
        </w:numPr>
        <w:rPr>
          <w:b/>
          <w:sz w:val="24"/>
          <w:szCs w:val="20"/>
        </w:rPr>
      </w:pPr>
      <w:r w:rsidRPr="00254255">
        <w:rPr>
          <w:sz w:val="24"/>
          <w:szCs w:val="20"/>
        </w:rPr>
        <w:t>Arduino Uno</w:t>
      </w:r>
    </w:p>
    <w:p w14:paraId="4A866154" w14:textId="77777777" w:rsidR="006A78C0" w:rsidRDefault="07E0BF6B" w:rsidP="006A78C0">
      <w:pPr>
        <w:pStyle w:val="Content"/>
        <w:numPr>
          <w:ilvl w:val="0"/>
          <w:numId w:val="34"/>
        </w:numPr>
        <w:rPr>
          <w:b/>
          <w:sz w:val="24"/>
          <w:szCs w:val="20"/>
        </w:rPr>
      </w:pPr>
      <w:r w:rsidRPr="00254255">
        <w:rPr>
          <w:sz w:val="24"/>
          <w:szCs w:val="20"/>
        </w:rPr>
        <w:t>Servo motors</w:t>
      </w:r>
    </w:p>
    <w:p w14:paraId="2BF48F73" w14:textId="77777777" w:rsidR="006A78C0" w:rsidRDefault="07E0BF6B" w:rsidP="006A78C0">
      <w:pPr>
        <w:pStyle w:val="Content"/>
        <w:numPr>
          <w:ilvl w:val="0"/>
          <w:numId w:val="34"/>
        </w:numPr>
        <w:rPr>
          <w:b/>
          <w:sz w:val="24"/>
          <w:szCs w:val="20"/>
        </w:rPr>
      </w:pPr>
      <w:r w:rsidRPr="00254255">
        <w:rPr>
          <w:sz w:val="24"/>
          <w:szCs w:val="20"/>
        </w:rPr>
        <w:t>Flexi sensors</w:t>
      </w:r>
    </w:p>
    <w:p w14:paraId="3E95EE55" w14:textId="5DEB0ECA" w:rsidR="00A5379E" w:rsidRDefault="07E0BF6B" w:rsidP="006A78C0">
      <w:pPr>
        <w:pStyle w:val="Content"/>
        <w:numPr>
          <w:ilvl w:val="0"/>
          <w:numId w:val="34"/>
        </w:numPr>
        <w:rPr>
          <w:sz w:val="24"/>
          <w:szCs w:val="24"/>
        </w:rPr>
      </w:pPr>
      <w:r w:rsidRPr="00254255">
        <w:rPr>
          <w:sz w:val="24"/>
          <w:szCs w:val="24"/>
        </w:rPr>
        <w:t>Wires</w:t>
      </w:r>
    </w:p>
    <w:p w14:paraId="31E06CBB" w14:textId="5DEB0ECA" w:rsidR="00230C39" w:rsidRPr="00254255" w:rsidRDefault="00230C39" w:rsidP="00230C39">
      <w:pPr>
        <w:pStyle w:val="Content"/>
        <w:ind w:left="720"/>
        <w:rPr>
          <w:sz w:val="24"/>
          <w:szCs w:val="24"/>
        </w:rPr>
      </w:pPr>
    </w:p>
    <w:p w14:paraId="49F30E52" w14:textId="2C7C4653" w:rsidR="00A5379E" w:rsidRPr="00254255" w:rsidRDefault="07E0BF6B" w:rsidP="00254255">
      <w:pPr>
        <w:pStyle w:val="Content"/>
        <w:rPr>
          <w:sz w:val="24"/>
          <w:szCs w:val="24"/>
        </w:rPr>
      </w:pPr>
      <w:r w:rsidRPr="00254255">
        <w:rPr>
          <w:sz w:val="24"/>
          <w:szCs w:val="24"/>
        </w:rPr>
        <w:t>To ensure comprehensive testing, we adopted the V model testing strategy, which emphasizes verification and validation throughout the development life cycle.</w:t>
      </w:r>
    </w:p>
    <w:p w14:paraId="3E4D8099" w14:textId="5024FAD4" w:rsidR="00206373" w:rsidRDefault="00206373" w:rsidP="00206373">
      <w:pPr>
        <w:pStyle w:val="Content"/>
        <w:jc w:val="center"/>
        <w:rPr>
          <w:sz w:val="24"/>
          <w:szCs w:val="24"/>
        </w:rPr>
      </w:pPr>
      <w:r>
        <w:rPr>
          <w:noProof/>
        </w:rPr>
        <w:drawing>
          <wp:inline distT="0" distB="0" distL="0" distR="0" wp14:anchorId="0F9A0572" wp14:editId="6CA7EBAB">
            <wp:extent cx="3879273" cy="3289300"/>
            <wp:effectExtent l="19050" t="19050" r="26035" b="25400"/>
            <wp:docPr id="1632512110" name="Picture 163251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2512110"/>
                    <pic:cNvPicPr/>
                  </pic:nvPicPr>
                  <pic:blipFill>
                    <a:blip r:embed="rId24">
                      <a:extLst>
                        <a:ext uri="{28A0092B-C50C-407E-A947-70E740481C1C}">
                          <a14:useLocalDpi xmlns:a14="http://schemas.microsoft.com/office/drawing/2010/main" val="0"/>
                        </a:ext>
                      </a:extLst>
                    </a:blip>
                    <a:stretch>
                      <a:fillRect/>
                    </a:stretch>
                  </pic:blipFill>
                  <pic:spPr>
                    <a:xfrm>
                      <a:off x="0" y="0"/>
                      <a:ext cx="3879273" cy="3289300"/>
                    </a:xfrm>
                    <a:prstGeom prst="rect">
                      <a:avLst/>
                    </a:prstGeom>
                    <a:ln>
                      <a:solidFill>
                        <a:schemeClr val="tx1"/>
                      </a:solidFill>
                    </a:ln>
                  </pic:spPr>
                </pic:pic>
              </a:graphicData>
            </a:graphic>
          </wp:inline>
        </w:drawing>
      </w:r>
    </w:p>
    <w:p w14:paraId="131EC428" w14:textId="3664D5A4" w:rsidR="00A5379E" w:rsidRPr="00206373" w:rsidRDefault="07E0BF6B" w:rsidP="00206373">
      <w:pPr>
        <w:pStyle w:val="Content"/>
        <w:jc w:val="center"/>
        <w:rPr>
          <w:i/>
          <w:iCs/>
          <w:sz w:val="22"/>
          <w:szCs w:val="18"/>
        </w:rPr>
      </w:pPr>
      <w:r w:rsidRPr="00254255">
        <w:rPr>
          <w:i/>
          <w:iCs/>
          <w:sz w:val="22"/>
          <w:lang w:val="en-GB"/>
        </w:rPr>
        <w:t>Fig 1</w:t>
      </w:r>
      <w:r w:rsidR="00056140">
        <w:rPr>
          <w:i/>
          <w:iCs/>
          <w:sz w:val="22"/>
          <w:lang w:val="en-GB"/>
        </w:rPr>
        <w:t>1</w:t>
      </w:r>
      <w:r w:rsidRPr="00254255">
        <w:rPr>
          <w:i/>
          <w:iCs/>
          <w:sz w:val="22"/>
          <w:lang w:val="en-GB"/>
        </w:rPr>
        <w:t xml:space="preserve">: V model </w:t>
      </w:r>
      <w:r w:rsidR="008C6104">
        <w:rPr>
          <w:i/>
          <w:iCs/>
          <w:sz w:val="22"/>
          <w:lang w:val="en-GB"/>
        </w:rPr>
        <w:t>[3]</w:t>
      </w:r>
    </w:p>
    <w:p w14:paraId="728220FA" w14:textId="5DEB0ECA" w:rsidR="00230C39" w:rsidRPr="00254255" w:rsidRDefault="00230C39" w:rsidP="00254255">
      <w:pPr>
        <w:pStyle w:val="Content"/>
        <w:rPr>
          <w:sz w:val="24"/>
          <w:szCs w:val="24"/>
          <w:lang w:val="en-GB"/>
        </w:rPr>
      </w:pPr>
    </w:p>
    <w:p w14:paraId="0C7FCDB6" w14:textId="58F389CA" w:rsidR="00A5379E" w:rsidRPr="00254255" w:rsidRDefault="07E0BF6B" w:rsidP="00254255">
      <w:pPr>
        <w:pStyle w:val="Content"/>
        <w:rPr>
          <w:sz w:val="24"/>
          <w:szCs w:val="24"/>
        </w:rPr>
      </w:pPr>
      <w:r w:rsidRPr="00254255">
        <w:rPr>
          <w:sz w:val="24"/>
          <w:szCs w:val="24"/>
        </w:rPr>
        <w:t>Verification and validation are vital for system and software development, and the V model was specifically designed to address these aspects in testing. It illustrates the relationship between each stage of the development life cycle and the subsequent testing phase.</w:t>
      </w:r>
    </w:p>
    <w:p w14:paraId="296CE0EA" w14:textId="165424CD" w:rsidR="00A5379E" w:rsidRPr="00254255" w:rsidRDefault="07E0BF6B" w:rsidP="00E3692C">
      <w:pPr>
        <w:pStyle w:val="Content"/>
        <w:rPr>
          <w:sz w:val="24"/>
          <w:szCs w:val="24"/>
        </w:rPr>
      </w:pPr>
      <w:r w:rsidRPr="00254255">
        <w:rPr>
          <w:sz w:val="24"/>
          <w:szCs w:val="24"/>
        </w:rPr>
        <w:t xml:space="preserve"> </w:t>
      </w:r>
    </w:p>
    <w:p w14:paraId="4ABE5DB1" w14:textId="6A277AA0" w:rsidR="083DFF52" w:rsidRDefault="07E0BF6B" w:rsidP="00206373">
      <w:pPr>
        <w:pStyle w:val="Heading2"/>
        <w:numPr>
          <w:ilvl w:val="1"/>
          <w:numId w:val="2"/>
        </w:numPr>
      </w:pPr>
      <w:bookmarkStart w:id="21" w:name="_Toc139574685"/>
      <w:r w:rsidRPr="00254255">
        <w:t>Testing of Individual Components:</w:t>
      </w:r>
      <w:bookmarkEnd w:id="21"/>
    </w:p>
    <w:p w14:paraId="12612C03" w14:textId="6D1438CF" w:rsidR="00A5379E" w:rsidRPr="00254255" w:rsidRDefault="07E0BF6B" w:rsidP="00C91346">
      <w:pPr>
        <w:pStyle w:val="Heading3"/>
        <w:numPr>
          <w:ilvl w:val="2"/>
          <w:numId w:val="2"/>
        </w:numPr>
      </w:pPr>
      <w:bookmarkStart w:id="22" w:name="_Toc139574686"/>
      <w:r w:rsidRPr="00254255">
        <w:t>Arduino Uno</w:t>
      </w:r>
      <w:bookmarkEnd w:id="22"/>
    </w:p>
    <w:p w14:paraId="6853C544" w14:textId="1EE19493" w:rsidR="00A5379E" w:rsidRPr="00254255" w:rsidRDefault="07E0BF6B" w:rsidP="00C91346">
      <w:pPr>
        <w:pStyle w:val="Content"/>
        <w:ind w:left="1352" w:firstLine="88"/>
        <w:rPr>
          <w:sz w:val="24"/>
          <w:szCs w:val="20"/>
        </w:rPr>
      </w:pPr>
      <w:r w:rsidRPr="00254255">
        <w:rPr>
          <w:sz w:val="24"/>
          <w:szCs w:val="20"/>
        </w:rPr>
        <w:t>Test Description:</w:t>
      </w:r>
    </w:p>
    <w:p w14:paraId="3924D14B" w14:textId="14138406" w:rsidR="00A5379E" w:rsidRPr="00254255" w:rsidRDefault="07E0BF6B" w:rsidP="00C91346">
      <w:pPr>
        <w:pStyle w:val="Content"/>
        <w:numPr>
          <w:ilvl w:val="0"/>
          <w:numId w:val="36"/>
        </w:numPr>
        <w:rPr>
          <w:sz w:val="24"/>
          <w:szCs w:val="20"/>
        </w:rPr>
      </w:pPr>
      <w:r w:rsidRPr="00254255">
        <w:rPr>
          <w:sz w:val="24"/>
          <w:szCs w:val="20"/>
        </w:rPr>
        <w:lastRenderedPageBreak/>
        <w:t xml:space="preserve">Communication Port Check Connect the Arduino to a computer and verify successful detection and the ability to write to the Arduino. </w:t>
      </w:r>
    </w:p>
    <w:p w14:paraId="1728F210" w14:textId="4BBC8D48" w:rsidR="00A5379E" w:rsidRDefault="07E0BF6B" w:rsidP="00C91346">
      <w:pPr>
        <w:pStyle w:val="Content"/>
        <w:numPr>
          <w:ilvl w:val="0"/>
          <w:numId w:val="36"/>
        </w:numPr>
        <w:rPr>
          <w:sz w:val="24"/>
          <w:szCs w:val="20"/>
        </w:rPr>
      </w:pPr>
      <w:r w:rsidRPr="00254255">
        <w:rPr>
          <w:sz w:val="24"/>
          <w:szCs w:val="20"/>
        </w:rPr>
        <w:t>Pin Port Check Connect pin 1 to pin 2, designate one as an input and the other as an output. Verify successful communication and repeat the process vice versa for all pins.</w:t>
      </w:r>
    </w:p>
    <w:p w14:paraId="5B8DC509" w14:textId="77777777" w:rsidR="00C91346" w:rsidRPr="00254255" w:rsidRDefault="00C91346" w:rsidP="00C91346">
      <w:pPr>
        <w:pStyle w:val="Content"/>
        <w:ind w:left="1800"/>
        <w:rPr>
          <w:sz w:val="24"/>
          <w:szCs w:val="20"/>
        </w:rPr>
      </w:pPr>
    </w:p>
    <w:p w14:paraId="32C03C1A" w14:textId="6D1438CF" w:rsidR="00A5379E" w:rsidRPr="00C91346" w:rsidRDefault="00C91346" w:rsidP="00C91346">
      <w:pPr>
        <w:pStyle w:val="Heading3"/>
        <w:numPr>
          <w:ilvl w:val="2"/>
          <w:numId w:val="2"/>
        </w:numPr>
      </w:pPr>
      <w:bookmarkStart w:id="23" w:name="_Toc139574687"/>
      <w:r>
        <w:t>Wires</w:t>
      </w:r>
      <w:bookmarkEnd w:id="23"/>
    </w:p>
    <w:p w14:paraId="7C4D26BA" w14:textId="6D1438CF" w:rsidR="00A5379E" w:rsidRPr="00254255" w:rsidRDefault="07E0BF6B" w:rsidP="00C47DC0">
      <w:pPr>
        <w:pStyle w:val="Content"/>
        <w:ind w:left="632"/>
        <w:rPr>
          <w:sz w:val="24"/>
          <w:szCs w:val="20"/>
        </w:rPr>
      </w:pPr>
      <w:r w:rsidRPr="00254255">
        <w:rPr>
          <w:sz w:val="24"/>
          <w:szCs w:val="20"/>
        </w:rPr>
        <w:t>Test Description:</w:t>
      </w:r>
    </w:p>
    <w:p w14:paraId="6846809E" w14:textId="351B1FB5" w:rsidR="00A5379E" w:rsidRDefault="07E0BF6B" w:rsidP="00C91346">
      <w:pPr>
        <w:pStyle w:val="Content"/>
        <w:numPr>
          <w:ilvl w:val="0"/>
          <w:numId w:val="40"/>
        </w:numPr>
        <w:rPr>
          <w:sz w:val="24"/>
          <w:szCs w:val="20"/>
        </w:rPr>
      </w:pPr>
      <w:r w:rsidRPr="00254255">
        <w:rPr>
          <w:sz w:val="24"/>
          <w:szCs w:val="20"/>
        </w:rPr>
        <w:t xml:space="preserve">Wire Continuity Check Using a multimeter, place one test probe on one end of the wire and the other probe on the opposite end. If the resistance test returns 0, the wire is intact. Additionally, check if a current can be transmitted through the wire to ensure </w:t>
      </w:r>
      <w:proofErr w:type="gramStart"/>
      <w:r w:rsidRPr="00254255">
        <w:rPr>
          <w:sz w:val="24"/>
          <w:szCs w:val="20"/>
        </w:rPr>
        <w:t>no</w:t>
      </w:r>
      <w:proofErr w:type="gramEnd"/>
      <w:r w:rsidRPr="00254255">
        <w:rPr>
          <w:sz w:val="24"/>
          <w:szCs w:val="20"/>
        </w:rPr>
        <w:t xml:space="preserve"> breaks.</w:t>
      </w:r>
    </w:p>
    <w:p w14:paraId="226666FD" w14:textId="77777777" w:rsidR="00C91346" w:rsidRPr="00254255" w:rsidRDefault="00C91346" w:rsidP="00C91346">
      <w:pPr>
        <w:pStyle w:val="Content"/>
        <w:ind w:left="1352"/>
        <w:rPr>
          <w:sz w:val="24"/>
          <w:szCs w:val="20"/>
        </w:rPr>
      </w:pPr>
    </w:p>
    <w:p w14:paraId="5085386B" w14:textId="6D1438CF" w:rsidR="00A5379E" w:rsidRPr="00C91346" w:rsidRDefault="00C91346" w:rsidP="00C91346">
      <w:pPr>
        <w:pStyle w:val="Heading3"/>
        <w:numPr>
          <w:ilvl w:val="2"/>
          <w:numId w:val="2"/>
        </w:numPr>
      </w:pPr>
      <w:bookmarkStart w:id="24" w:name="_Toc139574688"/>
      <w:r>
        <w:t>Sensor Shield</w:t>
      </w:r>
      <w:bookmarkEnd w:id="24"/>
      <w:r>
        <w:t xml:space="preserve"> </w:t>
      </w:r>
    </w:p>
    <w:p w14:paraId="3E3CBE2E" w14:textId="6D1438CF" w:rsidR="00A5379E" w:rsidRPr="00254255" w:rsidRDefault="07E0BF6B" w:rsidP="00C91346">
      <w:pPr>
        <w:pStyle w:val="Content"/>
        <w:ind w:firstLine="720"/>
        <w:rPr>
          <w:sz w:val="24"/>
          <w:szCs w:val="20"/>
        </w:rPr>
      </w:pPr>
      <w:r w:rsidRPr="00254255">
        <w:rPr>
          <w:sz w:val="24"/>
          <w:szCs w:val="20"/>
        </w:rPr>
        <w:t xml:space="preserve">Test Description: </w:t>
      </w:r>
    </w:p>
    <w:p w14:paraId="492AD1C7" w14:textId="6C9C26A3" w:rsidR="00A5379E" w:rsidRDefault="07E0BF6B" w:rsidP="00C91346">
      <w:pPr>
        <w:pStyle w:val="Content"/>
        <w:numPr>
          <w:ilvl w:val="0"/>
          <w:numId w:val="38"/>
        </w:numPr>
        <w:rPr>
          <w:sz w:val="24"/>
          <w:szCs w:val="20"/>
        </w:rPr>
      </w:pPr>
      <w:r w:rsidRPr="00254255">
        <w:rPr>
          <w:sz w:val="24"/>
          <w:szCs w:val="20"/>
        </w:rPr>
        <w:t>Operational Port Check Plug a servo into each port and verify if the servo functions properly.</w:t>
      </w:r>
    </w:p>
    <w:p w14:paraId="566856BE" w14:textId="77777777" w:rsidR="00C91346" w:rsidRPr="00254255" w:rsidRDefault="00C91346" w:rsidP="00C91346">
      <w:pPr>
        <w:pStyle w:val="Content"/>
        <w:ind w:left="1352"/>
        <w:rPr>
          <w:sz w:val="24"/>
          <w:szCs w:val="20"/>
        </w:rPr>
      </w:pPr>
    </w:p>
    <w:p w14:paraId="74605946" w14:textId="659F6233" w:rsidR="00C91346" w:rsidRPr="00C91346" w:rsidRDefault="00C91346" w:rsidP="00C91346">
      <w:pPr>
        <w:pStyle w:val="Heading3"/>
        <w:numPr>
          <w:ilvl w:val="2"/>
          <w:numId w:val="2"/>
        </w:numPr>
      </w:pPr>
      <w:bookmarkStart w:id="25" w:name="_Toc139574689"/>
      <w:r>
        <w:t>Flexi Sensors</w:t>
      </w:r>
      <w:bookmarkEnd w:id="25"/>
    </w:p>
    <w:p w14:paraId="24AE2BDE" w14:textId="6D1438CF" w:rsidR="00A5379E" w:rsidRPr="00254255" w:rsidRDefault="07E0BF6B" w:rsidP="00C91346">
      <w:pPr>
        <w:pStyle w:val="Content"/>
        <w:ind w:left="632" w:firstLine="88"/>
        <w:rPr>
          <w:sz w:val="24"/>
          <w:szCs w:val="20"/>
        </w:rPr>
      </w:pPr>
      <w:r w:rsidRPr="00254255">
        <w:rPr>
          <w:sz w:val="24"/>
          <w:szCs w:val="20"/>
        </w:rPr>
        <w:t>Test Description:</w:t>
      </w:r>
    </w:p>
    <w:p w14:paraId="5FC5F20E" w14:textId="24EE7E26" w:rsidR="00A5379E" w:rsidRDefault="07E0BF6B" w:rsidP="00C91346">
      <w:pPr>
        <w:pStyle w:val="Content"/>
        <w:numPr>
          <w:ilvl w:val="0"/>
          <w:numId w:val="38"/>
        </w:numPr>
        <w:rPr>
          <w:sz w:val="24"/>
          <w:szCs w:val="20"/>
        </w:rPr>
      </w:pPr>
      <w:r w:rsidRPr="00254255">
        <w:rPr>
          <w:sz w:val="24"/>
          <w:szCs w:val="20"/>
        </w:rPr>
        <w:t>Accuracy of Readings After setting up the Flexi sensors, measure the calculated distance obtained from the sensors and compare it to the actual distance between readings of the hand</w:t>
      </w:r>
      <w:r w:rsidR="00C91346">
        <w:rPr>
          <w:sz w:val="24"/>
          <w:szCs w:val="20"/>
        </w:rPr>
        <w:t>.</w:t>
      </w:r>
    </w:p>
    <w:p w14:paraId="42D41AC1" w14:textId="77777777" w:rsidR="00C91346" w:rsidRPr="00254255" w:rsidRDefault="00C91346" w:rsidP="00C91346">
      <w:pPr>
        <w:pStyle w:val="Content"/>
        <w:ind w:left="1352"/>
        <w:rPr>
          <w:sz w:val="24"/>
          <w:szCs w:val="20"/>
        </w:rPr>
      </w:pPr>
    </w:p>
    <w:p w14:paraId="717D647C" w14:textId="75053AF2" w:rsidR="00A5379E" w:rsidRPr="00C91346" w:rsidRDefault="00C91346" w:rsidP="00C91346">
      <w:pPr>
        <w:pStyle w:val="Heading3"/>
        <w:numPr>
          <w:ilvl w:val="2"/>
          <w:numId w:val="2"/>
        </w:numPr>
      </w:pPr>
      <w:bookmarkStart w:id="26" w:name="_Toc139574690"/>
      <w:r>
        <w:t>Servo motors</w:t>
      </w:r>
      <w:bookmarkEnd w:id="26"/>
    </w:p>
    <w:p w14:paraId="0E2CD91D" w14:textId="6D1438CF" w:rsidR="00A5379E" w:rsidRPr="00254255" w:rsidRDefault="07E0BF6B" w:rsidP="00C91346">
      <w:pPr>
        <w:pStyle w:val="Content"/>
        <w:ind w:left="632" w:firstLine="88"/>
        <w:rPr>
          <w:sz w:val="24"/>
          <w:szCs w:val="20"/>
        </w:rPr>
      </w:pPr>
      <w:r w:rsidRPr="00254255">
        <w:rPr>
          <w:sz w:val="24"/>
          <w:szCs w:val="20"/>
        </w:rPr>
        <w:t>Test Description:</w:t>
      </w:r>
    </w:p>
    <w:p w14:paraId="788E63EF" w14:textId="6CBB482E" w:rsidR="00A5379E" w:rsidRDefault="07E0BF6B" w:rsidP="00C91346">
      <w:pPr>
        <w:pStyle w:val="Content"/>
        <w:numPr>
          <w:ilvl w:val="0"/>
          <w:numId w:val="38"/>
        </w:numPr>
        <w:rPr>
          <w:sz w:val="24"/>
          <w:szCs w:val="20"/>
        </w:rPr>
      </w:pPr>
      <w:r w:rsidRPr="00254255">
        <w:rPr>
          <w:sz w:val="24"/>
          <w:szCs w:val="20"/>
        </w:rPr>
        <w:t>Angle Rotation Accuracy Test the ability of the servo to rotate to accurate angles. Connect the servo to the Arduino via the shield and program it to move to various angles. Compare the programmed angles to the actual movement degrees.</w:t>
      </w:r>
    </w:p>
    <w:p w14:paraId="4D4C620B" w14:textId="77777777" w:rsidR="00C91346" w:rsidRPr="00254255" w:rsidRDefault="00C91346" w:rsidP="00C47DC0">
      <w:pPr>
        <w:pStyle w:val="Content"/>
        <w:ind w:left="632"/>
        <w:rPr>
          <w:sz w:val="24"/>
          <w:szCs w:val="20"/>
        </w:rPr>
      </w:pPr>
    </w:p>
    <w:p w14:paraId="3D36D72A" w14:textId="6D1438CF" w:rsidR="00A5379E" w:rsidRPr="00254255" w:rsidRDefault="07E0BF6B" w:rsidP="006E1690">
      <w:pPr>
        <w:pStyle w:val="Heading2"/>
        <w:numPr>
          <w:ilvl w:val="1"/>
          <w:numId w:val="2"/>
        </w:numPr>
      </w:pPr>
      <w:bookmarkStart w:id="27" w:name="_Toc139574691"/>
      <w:r w:rsidRPr="00254255">
        <w:t>Final Testing and Alpha Testing Completion:</w:t>
      </w:r>
      <w:bookmarkEnd w:id="27"/>
    </w:p>
    <w:p w14:paraId="32FCF60E" w14:textId="50C366EE" w:rsidR="00A5379E" w:rsidRPr="00254255" w:rsidRDefault="07E0BF6B" w:rsidP="003E466B">
      <w:pPr>
        <w:pStyle w:val="Content"/>
        <w:ind w:left="720"/>
        <w:rPr>
          <w:sz w:val="24"/>
          <w:szCs w:val="24"/>
        </w:rPr>
      </w:pPr>
      <w:r w:rsidRPr="00254255">
        <w:rPr>
          <w:sz w:val="24"/>
          <w:szCs w:val="24"/>
        </w:rPr>
        <w:t>The final stage involved testing the complete system after integrating all the components. This comprehensive testing evaluated the user experience and the overall quality of the product. By following the established testing procedures and adopting the V model, we meticulously examined the entire system, including its integrated components.</w:t>
      </w:r>
    </w:p>
    <w:p w14:paraId="7668AA0B" w14:textId="50C366EE" w:rsidR="003E466B" w:rsidRPr="00254255" w:rsidRDefault="003E466B" w:rsidP="003E466B">
      <w:pPr>
        <w:pStyle w:val="Content"/>
        <w:ind w:left="720"/>
        <w:rPr>
          <w:sz w:val="24"/>
          <w:szCs w:val="24"/>
        </w:rPr>
      </w:pPr>
    </w:p>
    <w:p w14:paraId="25C7E153" w14:textId="2BFEFF85" w:rsidR="00F62DB4" w:rsidRDefault="07E0BF6B" w:rsidP="00F62DB4">
      <w:pPr>
        <w:pStyle w:val="Content"/>
        <w:ind w:left="720"/>
        <w:rPr>
          <w:sz w:val="24"/>
          <w:szCs w:val="20"/>
        </w:rPr>
      </w:pPr>
      <w:r w:rsidRPr="00254255">
        <w:rPr>
          <w:sz w:val="24"/>
          <w:szCs w:val="20"/>
        </w:rPr>
        <w:t>As this project is a university undertaking and not intended for mass manufacturing, the final testing stage can be classified as alpha testing. It involved replicating user actions and documenting the outcomes, allowing us to thoroughly assess the system's behavior and address any potential issues.</w:t>
      </w:r>
    </w:p>
    <w:p w14:paraId="4E68A110" w14:textId="77777777" w:rsidR="00F62DB4" w:rsidRPr="00254255" w:rsidRDefault="00F62DB4" w:rsidP="00F62DB4">
      <w:pPr>
        <w:pStyle w:val="Content"/>
        <w:ind w:left="720"/>
        <w:rPr>
          <w:sz w:val="24"/>
          <w:szCs w:val="20"/>
        </w:rPr>
      </w:pPr>
    </w:p>
    <w:p w14:paraId="629A580E" w14:textId="6D5201FA" w:rsidR="00A5379E" w:rsidRPr="00254255" w:rsidRDefault="07E0BF6B" w:rsidP="003E466B">
      <w:pPr>
        <w:pStyle w:val="Content"/>
        <w:ind w:left="720"/>
        <w:rPr>
          <w:sz w:val="24"/>
          <w:szCs w:val="20"/>
        </w:rPr>
      </w:pPr>
      <w:r w:rsidRPr="00254255">
        <w:rPr>
          <w:sz w:val="24"/>
          <w:szCs w:val="20"/>
        </w:rPr>
        <w:t>By successfully completing the testing procedures outlined above, including the alpha testing phase, we have confirmed the proper functioning of our system and its components, including the Flexi glove and the hand. These tests ensure that our project meets the desired standards and requirements, providing valuable insights for further refinement and enhancement.</w:t>
      </w:r>
    </w:p>
    <w:p w14:paraId="0145AE99" w14:textId="004F9406" w:rsidR="00A5379E" w:rsidRDefault="00827A3D" w:rsidP="001553A2">
      <w:pPr>
        <w:pStyle w:val="Heading1"/>
        <w:numPr>
          <w:ilvl w:val="0"/>
          <w:numId w:val="1"/>
        </w:numPr>
        <w:rPr>
          <w:rFonts w:ascii="Arial" w:hAnsi="Arial"/>
        </w:rPr>
      </w:pPr>
      <w:bookmarkStart w:id="28" w:name="_Toc139574692"/>
      <w:r>
        <w:t>R</w:t>
      </w:r>
      <w:r w:rsidR="0081189B">
        <w:t>esults</w:t>
      </w:r>
      <w:bookmarkEnd w:id="28"/>
    </w:p>
    <w:p w14:paraId="70686075" w14:textId="1EFAF171" w:rsidR="7D69118B" w:rsidRPr="00193B22" w:rsidRDefault="7D69118B" w:rsidP="00193B22">
      <w:pPr>
        <w:pStyle w:val="Heading2"/>
        <w:numPr>
          <w:ilvl w:val="1"/>
          <w:numId w:val="1"/>
        </w:numPr>
        <w:rPr>
          <w:rFonts w:ascii="Calibri" w:eastAsia="Calibri" w:hAnsi="Calibri" w:cs="Calibri"/>
        </w:rPr>
      </w:pPr>
      <w:bookmarkStart w:id="29" w:name="_Toc139574693"/>
      <w:r w:rsidRPr="00193B22">
        <w:rPr>
          <w:rFonts w:ascii="Calibri" w:eastAsia="Calibri" w:hAnsi="Calibri" w:cs="Calibri"/>
        </w:rPr>
        <w:t>Presentation of Results</w:t>
      </w:r>
      <w:bookmarkEnd w:id="29"/>
      <w:r w:rsidR="18D438DA" w:rsidRPr="00193B22">
        <w:rPr>
          <w:rFonts w:ascii="Calibri" w:eastAsia="Calibri" w:hAnsi="Calibri" w:cs="Calibri"/>
        </w:rPr>
        <w:t xml:space="preserve"> </w:t>
      </w:r>
    </w:p>
    <w:p w14:paraId="1BDB08F6" w14:textId="153B4030" w:rsidR="7D69118B" w:rsidRPr="008E1774" w:rsidRDefault="7D69118B" w:rsidP="008E1774">
      <w:pPr>
        <w:spacing w:line="322" w:lineRule="exact"/>
        <w:ind w:left="632"/>
        <w:rPr>
          <w:b w:val="0"/>
          <w:bCs/>
          <w:sz w:val="24"/>
          <w:szCs w:val="20"/>
        </w:rPr>
      </w:pPr>
      <w:r w:rsidRPr="008E1774">
        <w:rPr>
          <w:rFonts w:ascii="Calibri" w:eastAsia="Calibri" w:hAnsi="Calibri" w:cs="Calibri"/>
          <w:b w:val="0"/>
          <w:bCs/>
          <w:sz w:val="24"/>
          <w:szCs w:val="24"/>
        </w:rPr>
        <w:t>The Bionic hand was developed using open-source hardware and software and is programmable in a variety of programming languages. Servomotors give the hand its ability to move and grasp objects. Its five fingers each have three joints. The results of the artificial hand can be divided into three categories: hardware, software, and performance.</w:t>
      </w:r>
    </w:p>
    <w:p w14:paraId="3A39C530" w14:textId="4FBBF5BE" w:rsidR="7D69118B" w:rsidRPr="008E1774" w:rsidRDefault="7D69118B" w:rsidP="008E1774">
      <w:pPr>
        <w:spacing w:line="322" w:lineRule="exact"/>
        <w:ind w:left="632"/>
        <w:rPr>
          <w:b w:val="0"/>
          <w:bCs/>
          <w:sz w:val="24"/>
          <w:szCs w:val="20"/>
        </w:rPr>
      </w:pPr>
      <w:r w:rsidRPr="008E1774">
        <w:rPr>
          <w:rFonts w:ascii="Calibri" w:eastAsia="Calibri" w:hAnsi="Calibri" w:cs="Calibri"/>
          <w:b w:val="0"/>
          <w:bCs/>
          <w:sz w:val="24"/>
          <w:szCs w:val="24"/>
        </w:rPr>
        <w:t xml:space="preserve"> </w:t>
      </w:r>
    </w:p>
    <w:p w14:paraId="350DEE91" w14:textId="2406AEBC" w:rsidR="7D69118B" w:rsidRPr="008E1774" w:rsidRDefault="7D69118B" w:rsidP="008E1774">
      <w:pPr>
        <w:spacing w:line="322" w:lineRule="exact"/>
        <w:ind w:left="632"/>
        <w:rPr>
          <w:b w:val="0"/>
          <w:sz w:val="24"/>
          <w:szCs w:val="24"/>
        </w:rPr>
      </w:pPr>
      <w:r w:rsidRPr="6457BB99">
        <w:rPr>
          <w:rFonts w:ascii="Calibri" w:eastAsia="Calibri" w:hAnsi="Calibri" w:cs="Calibri"/>
          <w:b w:val="0"/>
          <w:sz w:val="24"/>
          <w:szCs w:val="24"/>
        </w:rPr>
        <w:t xml:space="preserve">Hardware: The hardware components include the servo motors, gears, bearings, fishing wires, and 3D-printed parts that make up the Bionic hand. The quality and precision of these components will have a substantial impact on the hand's overall effectiveness. We may evaluate the hardware by looking at things like the servomotors' accuracy, the bearings' and gears' durability, and the quality of the 3D-printed parts. A braided fishing line that is attached to a fully functional pulley system that is connected to the motors and has a torque of up to 7N connects the gears. The hand may operate poorly or perhaps fail if one or more of these components isn't working properly. </w:t>
      </w:r>
    </w:p>
    <w:p w14:paraId="415C53F4" w14:textId="7A5B4726" w:rsidR="7D69118B" w:rsidRPr="008E1774" w:rsidRDefault="7D69118B" w:rsidP="008E1774">
      <w:pPr>
        <w:spacing w:line="322" w:lineRule="exact"/>
        <w:ind w:left="632"/>
        <w:rPr>
          <w:b w:val="0"/>
          <w:sz w:val="24"/>
          <w:szCs w:val="24"/>
        </w:rPr>
      </w:pPr>
      <w:r w:rsidRPr="555F416A">
        <w:rPr>
          <w:rFonts w:ascii="Calibri" w:eastAsia="Calibri" w:hAnsi="Calibri" w:cs="Calibri"/>
          <w:b w:val="0"/>
          <w:sz w:val="24"/>
          <w:szCs w:val="24"/>
        </w:rPr>
        <w:t xml:space="preserve"> </w:t>
      </w:r>
    </w:p>
    <w:p w14:paraId="33883F68" w14:textId="5FDE6932" w:rsidR="54ED1FFF" w:rsidRDefault="7D69118B" w:rsidP="0039128E">
      <w:pPr>
        <w:spacing w:line="322" w:lineRule="exact"/>
        <w:ind w:left="632"/>
        <w:rPr>
          <w:rFonts w:ascii="Calibri" w:eastAsia="Calibri" w:hAnsi="Calibri" w:cs="Calibri"/>
          <w:b w:val="0"/>
          <w:sz w:val="24"/>
          <w:szCs w:val="24"/>
        </w:rPr>
      </w:pPr>
      <w:r w:rsidRPr="555F416A">
        <w:rPr>
          <w:rFonts w:ascii="Calibri" w:eastAsia="Calibri" w:hAnsi="Calibri" w:cs="Calibri"/>
          <w:b w:val="0"/>
          <w:sz w:val="24"/>
          <w:szCs w:val="24"/>
        </w:rPr>
        <w:t xml:space="preserve">Software: Servo motors are used, and they also evaluate sensor data. When evaluating the program, one can </w:t>
      </w:r>
      <w:proofErr w:type="gramStart"/>
      <w:r w:rsidRPr="555F416A">
        <w:rPr>
          <w:rFonts w:ascii="Calibri" w:eastAsia="Calibri" w:hAnsi="Calibri" w:cs="Calibri"/>
          <w:b w:val="0"/>
          <w:sz w:val="24"/>
          <w:szCs w:val="24"/>
        </w:rPr>
        <w:t>take into account</w:t>
      </w:r>
      <w:proofErr w:type="gramEnd"/>
      <w:r w:rsidRPr="555F416A">
        <w:rPr>
          <w:rFonts w:ascii="Calibri" w:eastAsia="Calibri" w:hAnsi="Calibri" w:cs="Calibri"/>
          <w:b w:val="0"/>
          <w:sz w:val="24"/>
          <w:szCs w:val="24"/>
        </w:rPr>
        <w:t xml:space="preserve"> the motion precision, the hand's responsiveness to input, and the software's adaptability. Complicated tasks might be difficult to finish if the program is slow or unresponsive, which can lead to errors in movement. It is assumed that the Bionic hand will be set up and that a Flexi sensor will be connected to an analog port on the microcontroller board. The code receives the value from the Flexi sensor and converts it to a value between the minimum and maximum pulse widths of the hand servo. The hand servo is then moved using the mapped value. The loop constantly iterates, allowing the servo motors attached to each finger to respond quickly to changes in the Flexi sensor Value.</w:t>
      </w:r>
    </w:p>
    <w:p w14:paraId="79C0E780" w14:textId="45A925D6" w:rsidR="0039128E" w:rsidRPr="0039128E" w:rsidRDefault="0039128E" w:rsidP="0039128E">
      <w:pPr>
        <w:spacing w:line="322" w:lineRule="exact"/>
        <w:ind w:left="632"/>
        <w:rPr>
          <w:b w:val="0"/>
          <w:sz w:val="24"/>
          <w:szCs w:val="24"/>
        </w:rPr>
      </w:pPr>
    </w:p>
    <w:p w14:paraId="235CB619" w14:textId="6637B671" w:rsidR="00A5379E" w:rsidRDefault="00A5379E" w:rsidP="00BE30C3">
      <w:pPr>
        <w:pStyle w:val="Heading2"/>
        <w:numPr>
          <w:ilvl w:val="1"/>
          <w:numId w:val="1"/>
        </w:numPr>
      </w:pPr>
      <w:bookmarkStart w:id="30" w:name="_Toc139574694"/>
      <w:r>
        <w:t>Analysis</w:t>
      </w:r>
      <w:bookmarkEnd w:id="30"/>
      <w:r>
        <w:t xml:space="preserve"> </w:t>
      </w:r>
    </w:p>
    <w:p w14:paraId="1F9E3DCE" w14:textId="7F315EC3" w:rsidR="1D100372" w:rsidRDefault="1D100372" w:rsidP="00C03D6D">
      <w:pPr>
        <w:spacing w:line="322" w:lineRule="exact"/>
        <w:ind w:left="632"/>
        <w:rPr>
          <w:rFonts w:ascii="Calibri" w:eastAsia="Calibri" w:hAnsi="Calibri" w:cs="Calibri"/>
          <w:b w:val="0"/>
          <w:bCs/>
          <w:sz w:val="24"/>
          <w:szCs w:val="24"/>
        </w:rPr>
      </w:pPr>
      <w:r w:rsidRPr="00C03D6D">
        <w:rPr>
          <w:rFonts w:ascii="Calibri" w:eastAsia="Calibri" w:hAnsi="Calibri" w:cs="Calibri"/>
          <w:b w:val="0"/>
          <w:bCs/>
          <w:sz w:val="24"/>
          <w:szCs w:val="24"/>
        </w:rPr>
        <w:t xml:space="preserve">The servomotors, gears, bearings, and 3D-printed pieces that make up the Bionic hand are among the mechanical parts. The efficiency of the hand </w:t>
      </w:r>
      <w:proofErr w:type="gramStart"/>
      <w:r w:rsidRPr="00C03D6D">
        <w:rPr>
          <w:rFonts w:ascii="Calibri" w:eastAsia="Calibri" w:hAnsi="Calibri" w:cs="Calibri"/>
          <w:b w:val="0"/>
          <w:bCs/>
          <w:sz w:val="24"/>
          <w:szCs w:val="24"/>
        </w:rPr>
        <w:t>as a whole will</w:t>
      </w:r>
      <w:proofErr w:type="gramEnd"/>
      <w:r w:rsidRPr="00C03D6D">
        <w:rPr>
          <w:rFonts w:ascii="Calibri" w:eastAsia="Calibri" w:hAnsi="Calibri" w:cs="Calibri"/>
          <w:b w:val="0"/>
          <w:bCs/>
          <w:sz w:val="24"/>
          <w:szCs w:val="24"/>
        </w:rPr>
        <w:t xml:space="preserve"> be significantly influenced by the caliber and accuracy of these parts. We may assess the hardware by considering factors like the precision of the servo motor, the robustness of the bearings and gearboxes, and the caliber of the 3D-printed components. </w:t>
      </w:r>
    </w:p>
    <w:p w14:paraId="12AF2321" w14:textId="77777777" w:rsidR="00C03D6D" w:rsidRPr="00C03D6D" w:rsidRDefault="00C03D6D" w:rsidP="00C03D6D">
      <w:pPr>
        <w:spacing w:line="322" w:lineRule="exact"/>
        <w:ind w:left="632"/>
        <w:rPr>
          <w:b w:val="0"/>
          <w:bCs/>
          <w:sz w:val="24"/>
          <w:szCs w:val="20"/>
        </w:rPr>
      </w:pPr>
    </w:p>
    <w:p w14:paraId="13ADE609" w14:textId="7FD668EB" w:rsidR="1D100372" w:rsidRDefault="1D100372" w:rsidP="00C03D6D">
      <w:pPr>
        <w:spacing w:line="322" w:lineRule="exact"/>
        <w:ind w:left="632"/>
        <w:rPr>
          <w:rFonts w:ascii="Calibri" w:eastAsia="Calibri" w:hAnsi="Calibri" w:cs="Calibri"/>
          <w:b w:val="0"/>
          <w:bCs/>
          <w:sz w:val="24"/>
          <w:szCs w:val="24"/>
        </w:rPr>
      </w:pPr>
      <w:r w:rsidRPr="00C03D6D">
        <w:rPr>
          <w:rFonts w:ascii="Calibri" w:eastAsia="Calibri" w:hAnsi="Calibri" w:cs="Calibri"/>
          <w:b w:val="0"/>
          <w:bCs/>
          <w:sz w:val="24"/>
          <w:szCs w:val="24"/>
        </w:rPr>
        <w:lastRenderedPageBreak/>
        <w:t>The gears are connected by a braided fishing line that is fastened to a fully operational pulley system that is connected to the motors and has a torque of up to 7N. If any of these parts aren't functioning properly, the hand may perform poorly or even fail.</w:t>
      </w:r>
    </w:p>
    <w:p w14:paraId="25170AA1" w14:textId="77777777" w:rsidR="00C03D6D" w:rsidRPr="00C03D6D" w:rsidRDefault="00C03D6D" w:rsidP="00C03D6D">
      <w:pPr>
        <w:spacing w:line="322" w:lineRule="exact"/>
        <w:ind w:left="632"/>
        <w:rPr>
          <w:b w:val="0"/>
          <w:bCs/>
          <w:sz w:val="24"/>
          <w:szCs w:val="20"/>
        </w:rPr>
      </w:pPr>
    </w:p>
    <w:p w14:paraId="5FEA379E" w14:textId="07040EE8" w:rsidR="1D100372" w:rsidRPr="00C03D6D" w:rsidRDefault="1D100372" w:rsidP="00C03D6D">
      <w:pPr>
        <w:spacing w:line="322" w:lineRule="exact"/>
        <w:ind w:left="632"/>
        <w:rPr>
          <w:b w:val="0"/>
          <w:bCs/>
          <w:sz w:val="24"/>
          <w:szCs w:val="20"/>
        </w:rPr>
      </w:pPr>
      <w:r w:rsidRPr="00C03D6D">
        <w:rPr>
          <w:rFonts w:ascii="Calibri" w:eastAsia="Calibri" w:hAnsi="Calibri" w:cs="Calibri"/>
          <w:b w:val="0"/>
          <w:bCs/>
          <w:sz w:val="24"/>
          <w:szCs w:val="24"/>
        </w:rPr>
        <w:t xml:space="preserve">Servo motors are employed, and they analyze sensor data as well. One might consider the program's adaptability, the hand's sensitivity to input, and the motion precision while assessing it. If the program is sluggish or unresponsive, it might be challenging to do complicated tasks, which can result in movement errors. The Bionic hand is anticipated to be constructed, and a </w:t>
      </w:r>
      <w:r w:rsidR="00C03D6D">
        <w:rPr>
          <w:rFonts w:ascii="Calibri" w:eastAsia="Calibri" w:hAnsi="Calibri" w:cs="Calibri"/>
          <w:b w:val="0"/>
          <w:bCs/>
          <w:sz w:val="24"/>
          <w:szCs w:val="24"/>
        </w:rPr>
        <w:t>f</w:t>
      </w:r>
      <w:r w:rsidRPr="00C03D6D">
        <w:rPr>
          <w:rFonts w:ascii="Calibri" w:eastAsia="Calibri" w:hAnsi="Calibri" w:cs="Calibri"/>
          <w:b w:val="0"/>
          <w:bCs/>
          <w:sz w:val="24"/>
          <w:szCs w:val="24"/>
        </w:rPr>
        <w:t>lexi sensor is anticipated to be attached to an analog port on the microcontroller board. The code takes the value from the Flexi sensor and transforms it into a value between the hand servo's minimum and maximum pulse widths. The mapped number is then used to move the hand servo.</w:t>
      </w:r>
    </w:p>
    <w:p w14:paraId="0783A92C" w14:textId="2A276579" w:rsidR="54ED1FFF" w:rsidRDefault="54ED1FFF" w:rsidP="54ED1FFF"/>
    <w:p w14:paraId="06EDAE16" w14:textId="60507506" w:rsidR="007A6919" w:rsidRDefault="00A5379E" w:rsidP="00BE30C3">
      <w:pPr>
        <w:pStyle w:val="Heading2"/>
        <w:numPr>
          <w:ilvl w:val="1"/>
          <w:numId w:val="1"/>
        </w:numPr>
      </w:pPr>
      <w:bookmarkStart w:id="31" w:name="_Toc139574695"/>
      <w:r>
        <w:t>Discussion of results</w:t>
      </w:r>
      <w:bookmarkEnd w:id="31"/>
      <w:r>
        <w:t xml:space="preserve"> </w:t>
      </w:r>
      <w:r w:rsidR="0081189B">
        <w:t xml:space="preserve"> </w:t>
      </w:r>
    </w:p>
    <w:p w14:paraId="62D53F36" w14:textId="0FEC78BA" w:rsidR="00744B22" w:rsidRDefault="32AC7BAC" w:rsidP="000D5C57">
      <w:pPr>
        <w:spacing w:line="322" w:lineRule="exact"/>
        <w:ind w:left="632"/>
        <w:rPr>
          <w:rFonts w:ascii="Calibri" w:eastAsia="Calibri" w:hAnsi="Calibri" w:cs="Calibri"/>
          <w:b w:val="0"/>
          <w:sz w:val="24"/>
          <w:szCs w:val="24"/>
        </w:rPr>
      </w:pPr>
      <w:r w:rsidRPr="6CAB1E6C">
        <w:rPr>
          <w:rFonts w:ascii="Calibri" w:eastAsia="Calibri" w:hAnsi="Calibri" w:cs="Calibri"/>
          <w:b w:val="0"/>
          <w:sz w:val="24"/>
          <w:szCs w:val="24"/>
        </w:rPr>
        <w:t xml:space="preserve">We observed the joints needed to be sanded to provide much smoother mobility because the finger motions were still clunky. The </w:t>
      </w:r>
      <w:r w:rsidR="000D3116">
        <w:rPr>
          <w:rFonts w:ascii="Calibri" w:eastAsia="Calibri" w:hAnsi="Calibri" w:cs="Calibri"/>
          <w:b w:val="0"/>
          <w:bCs/>
          <w:sz w:val="24"/>
          <w:szCs w:val="24"/>
        </w:rPr>
        <w:t>s</w:t>
      </w:r>
      <w:r w:rsidRPr="003027CD">
        <w:rPr>
          <w:rFonts w:ascii="Calibri" w:eastAsia="Calibri" w:hAnsi="Calibri" w:cs="Calibri"/>
          <w:b w:val="0"/>
          <w:bCs/>
          <w:sz w:val="24"/>
          <w:szCs w:val="24"/>
        </w:rPr>
        <w:t>ervo</w:t>
      </w:r>
      <w:r w:rsidRPr="6CAB1E6C">
        <w:rPr>
          <w:rFonts w:ascii="Calibri" w:eastAsia="Calibri" w:hAnsi="Calibri" w:cs="Calibri"/>
          <w:b w:val="0"/>
          <w:sz w:val="24"/>
          <w:szCs w:val="24"/>
        </w:rPr>
        <w:t xml:space="preserve"> motor needed extra power even though we did not yet have the sensor shield because it was only connected to the Arduino Uno, which was powered by our PC. We used </w:t>
      </w:r>
      <w:r w:rsidR="005562E3" w:rsidRPr="6CAB1E6C">
        <w:rPr>
          <w:rFonts w:ascii="Calibri" w:eastAsia="Calibri" w:hAnsi="Calibri" w:cs="Calibri"/>
          <w:b w:val="0"/>
          <w:sz w:val="24"/>
          <w:szCs w:val="24"/>
        </w:rPr>
        <w:t>t</w:t>
      </w:r>
      <w:r w:rsidRPr="6CAB1E6C">
        <w:rPr>
          <w:rFonts w:ascii="Calibri" w:eastAsia="Calibri" w:hAnsi="Calibri" w:cs="Calibri"/>
          <w:b w:val="0"/>
          <w:sz w:val="24"/>
          <w:szCs w:val="24"/>
        </w:rPr>
        <w:t xml:space="preserve">wo channels of the power supply and connected them in </w:t>
      </w:r>
      <w:r w:rsidR="000D3116">
        <w:rPr>
          <w:rFonts w:ascii="Calibri" w:eastAsia="Calibri" w:hAnsi="Calibri" w:cs="Calibri"/>
          <w:b w:val="0"/>
          <w:bCs/>
          <w:sz w:val="24"/>
          <w:szCs w:val="24"/>
        </w:rPr>
        <w:t>p</w:t>
      </w:r>
      <w:r w:rsidRPr="003027CD">
        <w:rPr>
          <w:rFonts w:ascii="Calibri" w:eastAsia="Calibri" w:hAnsi="Calibri" w:cs="Calibri"/>
          <w:b w:val="0"/>
          <w:bCs/>
          <w:sz w:val="24"/>
          <w:szCs w:val="24"/>
        </w:rPr>
        <w:t xml:space="preserve">arallel </w:t>
      </w:r>
      <w:r w:rsidR="000D3116">
        <w:rPr>
          <w:rFonts w:ascii="Calibri" w:eastAsia="Calibri" w:hAnsi="Calibri" w:cs="Calibri"/>
          <w:b w:val="0"/>
          <w:bCs/>
          <w:sz w:val="24"/>
          <w:szCs w:val="24"/>
        </w:rPr>
        <w:t>m</w:t>
      </w:r>
      <w:r w:rsidRPr="003027CD">
        <w:rPr>
          <w:rFonts w:ascii="Calibri" w:eastAsia="Calibri" w:hAnsi="Calibri" w:cs="Calibri"/>
          <w:b w:val="0"/>
          <w:bCs/>
          <w:sz w:val="24"/>
          <w:szCs w:val="24"/>
        </w:rPr>
        <w:t>aintaining</w:t>
      </w:r>
      <w:r w:rsidRPr="6CAB1E6C">
        <w:rPr>
          <w:rFonts w:ascii="Calibri" w:eastAsia="Calibri" w:hAnsi="Calibri" w:cs="Calibri"/>
          <w:b w:val="0"/>
          <w:sz w:val="24"/>
          <w:szCs w:val="24"/>
        </w:rPr>
        <w:t xml:space="preserve"> the </w:t>
      </w:r>
      <w:r w:rsidR="000D3116">
        <w:rPr>
          <w:rFonts w:ascii="Calibri" w:eastAsia="Calibri" w:hAnsi="Calibri" w:cs="Calibri"/>
          <w:b w:val="0"/>
          <w:bCs/>
          <w:sz w:val="24"/>
          <w:szCs w:val="24"/>
        </w:rPr>
        <w:t>v</w:t>
      </w:r>
      <w:r w:rsidRPr="003027CD">
        <w:rPr>
          <w:rFonts w:ascii="Calibri" w:eastAsia="Calibri" w:hAnsi="Calibri" w:cs="Calibri"/>
          <w:b w:val="0"/>
          <w:bCs/>
          <w:sz w:val="24"/>
          <w:szCs w:val="24"/>
        </w:rPr>
        <w:t xml:space="preserve">oltage </w:t>
      </w:r>
      <w:r w:rsidRPr="6CAB1E6C">
        <w:rPr>
          <w:rFonts w:ascii="Calibri" w:eastAsia="Calibri" w:hAnsi="Calibri" w:cs="Calibri"/>
          <w:b w:val="0"/>
          <w:sz w:val="24"/>
          <w:szCs w:val="24"/>
        </w:rPr>
        <w:t xml:space="preserve">at 6V and setting the current </w:t>
      </w:r>
      <w:r w:rsidR="00403C73" w:rsidRPr="6CAB1E6C">
        <w:rPr>
          <w:rFonts w:ascii="Calibri" w:eastAsia="Calibri" w:hAnsi="Calibri" w:cs="Calibri"/>
          <w:b w:val="0"/>
          <w:sz w:val="24"/>
          <w:szCs w:val="24"/>
        </w:rPr>
        <w:t>limit</w:t>
      </w:r>
      <w:r w:rsidRPr="6CAB1E6C">
        <w:rPr>
          <w:rFonts w:ascii="Calibri" w:eastAsia="Calibri" w:hAnsi="Calibri" w:cs="Calibri"/>
          <w:b w:val="0"/>
          <w:sz w:val="24"/>
          <w:szCs w:val="24"/>
        </w:rPr>
        <w:t xml:space="preserve"> to </w:t>
      </w:r>
      <w:r w:rsidR="005562E3" w:rsidRPr="6CAB1E6C">
        <w:rPr>
          <w:rFonts w:ascii="Calibri" w:eastAsia="Calibri" w:hAnsi="Calibri" w:cs="Calibri"/>
          <w:b w:val="0"/>
          <w:sz w:val="24"/>
          <w:szCs w:val="24"/>
        </w:rPr>
        <w:t>m</w:t>
      </w:r>
      <w:r w:rsidRPr="6CAB1E6C">
        <w:rPr>
          <w:rFonts w:ascii="Calibri" w:eastAsia="Calibri" w:hAnsi="Calibri" w:cs="Calibri"/>
          <w:b w:val="0"/>
          <w:sz w:val="24"/>
          <w:szCs w:val="24"/>
        </w:rPr>
        <w:t xml:space="preserve">aximum. </w:t>
      </w:r>
      <w:r w:rsidR="00A93850" w:rsidRPr="6CAB1E6C">
        <w:rPr>
          <w:rFonts w:ascii="Calibri" w:eastAsia="Calibri" w:hAnsi="Calibri" w:cs="Calibri"/>
          <w:b w:val="0"/>
          <w:sz w:val="24"/>
          <w:szCs w:val="24"/>
        </w:rPr>
        <w:t>W</w:t>
      </w:r>
      <w:r w:rsidRPr="6CAB1E6C">
        <w:rPr>
          <w:rFonts w:ascii="Calibri" w:eastAsia="Calibri" w:hAnsi="Calibri" w:cs="Calibri"/>
          <w:b w:val="0"/>
          <w:sz w:val="24"/>
          <w:szCs w:val="24"/>
        </w:rPr>
        <w:t xml:space="preserve">ith help of this additional </w:t>
      </w:r>
      <w:r w:rsidR="005562E3" w:rsidRPr="6CAB1E6C">
        <w:rPr>
          <w:rFonts w:ascii="Calibri" w:eastAsia="Calibri" w:hAnsi="Calibri" w:cs="Calibri"/>
          <w:b w:val="0"/>
          <w:sz w:val="24"/>
          <w:szCs w:val="24"/>
        </w:rPr>
        <w:t>power,</w:t>
      </w:r>
      <w:r w:rsidRPr="6CAB1E6C">
        <w:rPr>
          <w:rFonts w:ascii="Calibri" w:eastAsia="Calibri" w:hAnsi="Calibri" w:cs="Calibri"/>
          <w:b w:val="0"/>
          <w:sz w:val="24"/>
          <w:szCs w:val="24"/>
        </w:rPr>
        <w:t xml:space="preserve"> we were able to move the bionic hand without it jittering due to the lack of current provided to the motors. This helped us reduce the Delay and avoid voltage drop making it more </w:t>
      </w:r>
      <w:r w:rsidR="00A3430E" w:rsidRPr="6CAB1E6C">
        <w:rPr>
          <w:rFonts w:ascii="Calibri" w:eastAsia="Calibri" w:hAnsi="Calibri" w:cs="Calibri"/>
          <w:b w:val="0"/>
          <w:sz w:val="24"/>
          <w:szCs w:val="24"/>
        </w:rPr>
        <w:t>e</w:t>
      </w:r>
      <w:r w:rsidRPr="6CAB1E6C">
        <w:rPr>
          <w:rFonts w:ascii="Calibri" w:eastAsia="Calibri" w:hAnsi="Calibri" w:cs="Calibri"/>
          <w:b w:val="0"/>
          <w:sz w:val="24"/>
          <w:szCs w:val="24"/>
        </w:rPr>
        <w:t>fficient.</w:t>
      </w:r>
    </w:p>
    <w:p w14:paraId="5088C194" w14:textId="15E420B0" w:rsidR="004D7C0A" w:rsidRPr="003027CD" w:rsidRDefault="004D7C0A" w:rsidP="000D5C57">
      <w:pPr>
        <w:spacing w:line="322" w:lineRule="exact"/>
        <w:ind w:left="632"/>
        <w:rPr>
          <w:b w:val="0"/>
          <w:sz w:val="24"/>
          <w:szCs w:val="24"/>
        </w:rPr>
      </w:pPr>
    </w:p>
    <w:p w14:paraId="65B33254" w14:textId="4F9D06E3" w:rsidR="00744B22" w:rsidRPr="003027CD" w:rsidRDefault="32AC7BAC" w:rsidP="000D5C57">
      <w:pPr>
        <w:spacing w:line="322" w:lineRule="exact"/>
        <w:ind w:left="632"/>
        <w:rPr>
          <w:rFonts w:ascii="Calibri" w:eastAsia="Calibri" w:hAnsi="Calibri" w:cs="Calibri"/>
          <w:b w:val="0"/>
          <w:bCs/>
          <w:sz w:val="24"/>
          <w:szCs w:val="20"/>
        </w:rPr>
      </w:pPr>
      <w:r w:rsidRPr="003027CD">
        <w:rPr>
          <w:rFonts w:ascii="Calibri" w:eastAsia="Calibri" w:hAnsi="Calibri" w:cs="Calibri"/>
          <w:b w:val="0"/>
          <w:bCs/>
          <w:sz w:val="24"/>
          <w:szCs w:val="20"/>
        </w:rPr>
        <w:t xml:space="preserve">Each finger on the arm could replicate the exact degree of motion from the human hand. One of the major Limitations we had was due to the glove being made out of leather it was very difficult to stitch the Flexi sensor on the glove and we had to tape it on top of the glove instead since the glove was black we used black tape as this would hide the flex sensors and would also make the glove look more presentable We also used shorter </w:t>
      </w:r>
      <w:r w:rsidR="004D7C0A">
        <w:rPr>
          <w:rFonts w:ascii="Calibri" w:eastAsia="Calibri" w:hAnsi="Calibri" w:cs="Calibri"/>
          <w:b w:val="0"/>
          <w:bCs/>
          <w:sz w:val="24"/>
          <w:szCs w:val="20"/>
        </w:rPr>
        <w:t>w</w:t>
      </w:r>
      <w:r w:rsidRPr="003027CD">
        <w:rPr>
          <w:rFonts w:ascii="Calibri" w:eastAsia="Calibri" w:hAnsi="Calibri" w:cs="Calibri"/>
          <w:b w:val="0"/>
          <w:bCs/>
          <w:sz w:val="24"/>
          <w:szCs w:val="20"/>
        </w:rPr>
        <w:t xml:space="preserve">ires coming in from the </w:t>
      </w:r>
      <w:proofErr w:type="spellStart"/>
      <w:r w:rsidRPr="003027CD">
        <w:rPr>
          <w:rFonts w:ascii="Calibri" w:eastAsia="Calibri" w:hAnsi="Calibri" w:cs="Calibri"/>
          <w:b w:val="0"/>
          <w:bCs/>
          <w:sz w:val="24"/>
          <w:szCs w:val="20"/>
        </w:rPr>
        <w:t>perfboard</w:t>
      </w:r>
      <w:proofErr w:type="spellEnd"/>
      <w:r w:rsidRPr="003027CD">
        <w:rPr>
          <w:rFonts w:ascii="Calibri" w:eastAsia="Calibri" w:hAnsi="Calibri" w:cs="Calibri"/>
          <w:b w:val="0"/>
          <w:bCs/>
          <w:sz w:val="24"/>
          <w:szCs w:val="20"/>
        </w:rPr>
        <w:t xml:space="preserve"> which was changed from the breadboard and </w:t>
      </w:r>
      <w:proofErr w:type="spellStart"/>
      <w:r w:rsidRPr="003027CD">
        <w:rPr>
          <w:rFonts w:ascii="Calibri" w:eastAsia="Calibri" w:hAnsi="Calibri" w:cs="Calibri"/>
          <w:b w:val="0"/>
          <w:bCs/>
          <w:sz w:val="24"/>
          <w:szCs w:val="20"/>
        </w:rPr>
        <w:t>perfboard</w:t>
      </w:r>
      <w:proofErr w:type="spellEnd"/>
      <w:r w:rsidRPr="003027CD">
        <w:rPr>
          <w:rFonts w:ascii="Calibri" w:eastAsia="Calibri" w:hAnsi="Calibri" w:cs="Calibri"/>
          <w:b w:val="0"/>
          <w:bCs/>
          <w:sz w:val="24"/>
          <w:szCs w:val="20"/>
        </w:rPr>
        <w:t xml:space="preserve"> take up less space which made it look more organized and manage space.</w:t>
      </w:r>
      <w:r w:rsidR="669D500F" w:rsidRPr="003027CD">
        <w:rPr>
          <w:rFonts w:ascii="Calibri" w:eastAsia="Calibri" w:hAnsi="Calibri" w:cs="Calibri"/>
          <w:b w:val="0"/>
          <w:bCs/>
          <w:sz w:val="24"/>
          <w:szCs w:val="20"/>
        </w:rPr>
        <w:t xml:space="preserve"> The </w:t>
      </w:r>
      <w:r w:rsidR="004D7C0A">
        <w:rPr>
          <w:rFonts w:ascii="Calibri" w:eastAsia="Calibri" w:hAnsi="Calibri" w:cs="Calibri"/>
          <w:b w:val="0"/>
          <w:bCs/>
          <w:sz w:val="24"/>
          <w:szCs w:val="20"/>
        </w:rPr>
        <w:t>g</w:t>
      </w:r>
      <w:r w:rsidR="669D500F" w:rsidRPr="003027CD">
        <w:rPr>
          <w:rFonts w:ascii="Calibri" w:eastAsia="Calibri" w:hAnsi="Calibri" w:cs="Calibri"/>
          <w:b w:val="0"/>
          <w:bCs/>
          <w:sz w:val="24"/>
          <w:szCs w:val="20"/>
        </w:rPr>
        <w:t xml:space="preserve">raph </w:t>
      </w:r>
      <w:r w:rsidR="004D7C0A">
        <w:rPr>
          <w:rFonts w:ascii="Calibri" w:eastAsia="Calibri" w:hAnsi="Calibri" w:cs="Calibri"/>
          <w:b w:val="0"/>
          <w:bCs/>
          <w:sz w:val="24"/>
          <w:szCs w:val="20"/>
        </w:rPr>
        <w:t>b</w:t>
      </w:r>
      <w:r w:rsidR="669D500F" w:rsidRPr="003027CD">
        <w:rPr>
          <w:rFonts w:ascii="Calibri" w:eastAsia="Calibri" w:hAnsi="Calibri" w:cs="Calibri"/>
          <w:b w:val="0"/>
          <w:bCs/>
          <w:sz w:val="24"/>
          <w:szCs w:val="20"/>
        </w:rPr>
        <w:t xml:space="preserve">elow shows the bending movements of the </w:t>
      </w:r>
      <w:r w:rsidR="00B5705C" w:rsidRPr="003027CD">
        <w:rPr>
          <w:rFonts w:ascii="Calibri" w:eastAsia="Calibri" w:hAnsi="Calibri" w:cs="Calibri"/>
          <w:b w:val="0"/>
          <w:bCs/>
          <w:sz w:val="24"/>
          <w:szCs w:val="20"/>
        </w:rPr>
        <w:t>fingers,</w:t>
      </w:r>
      <w:r w:rsidR="669D500F" w:rsidRPr="003027CD">
        <w:rPr>
          <w:rFonts w:ascii="Calibri" w:eastAsia="Calibri" w:hAnsi="Calibri" w:cs="Calibri"/>
          <w:b w:val="0"/>
          <w:bCs/>
          <w:sz w:val="24"/>
          <w:szCs w:val="20"/>
        </w:rPr>
        <w:t xml:space="preserve"> and the table shows the angle at which the finger is bent 180 </w:t>
      </w:r>
      <w:r w:rsidR="753E8D55" w:rsidRPr="003027CD">
        <w:rPr>
          <w:rFonts w:ascii="Calibri" w:eastAsia="Calibri" w:hAnsi="Calibri" w:cs="Calibri"/>
          <w:b w:val="0"/>
          <w:bCs/>
          <w:sz w:val="24"/>
          <w:szCs w:val="20"/>
        </w:rPr>
        <w:t xml:space="preserve">degrees being the finger being Flat and 0 degrees representing the finger being bent for each finger the minimum and maximum value </w:t>
      </w:r>
      <w:r w:rsidR="2FBFB54B" w:rsidRPr="003027CD">
        <w:rPr>
          <w:rFonts w:ascii="Calibri" w:eastAsia="Calibri" w:hAnsi="Calibri" w:cs="Calibri"/>
          <w:b w:val="0"/>
          <w:bCs/>
          <w:sz w:val="24"/>
          <w:szCs w:val="20"/>
        </w:rPr>
        <w:t xml:space="preserve">is different ranging from 600 to 980. </w:t>
      </w:r>
    </w:p>
    <w:p w14:paraId="2756DA0D" w14:textId="6A4D14E7" w:rsidR="76E980EC" w:rsidRDefault="76E980EC" w:rsidP="76E980EC">
      <w:pPr>
        <w:spacing w:line="322" w:lineRule="exact"/>
        <w:rPr>
          <w:rFonts w:ascii="Calibri" w:eastAsia="Calibri" w:hAnsi="Calibri" w:cs="Calibri"/>
          <w:color w:val="44546A"/>
        </w:rPr>
      </w:pPr>
    </w:p>
    <w:p w14:paraId="79A17F40" w14:textId="6850A1BD" w:rsidR="00744B22" w:rsidRPr="000B36B7" w:rsidRDefault="75500F30" w:rsidP="00856F3B">
      <w:pPr>
        <w:jc w:val="center"/>
      </w:pPr>
      <w:r>
        <w:rPr>
          <w:noProof/>
        </w:rPr>
        <w:lastRenderedPageBreak/>
        <w:drawing>
          <wp:inline distT="0" distB="0" distL="0" distR="0" wp14:anchorId="54316E3B" wp14:editId="36703EDB">
            <wp:extent cx="4806462" cy="2082800"/>
            <wp:effectExtent l="0" t="0" r="0" b="0"/>
            <wp:docPr id="1697045764" name="Picture 169704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7045764"/>
                    <pic:cNvPicPr/>
                  </pic:nvPicPr>
                  <pic:blipFill>
                    <a:blip r:embed="rId25">
                      <a:extLst>
                        <a:ext uri="{28A0092B-C50C-407E-A947-70E740481C1C}">
                          <a14:useLocalDpi xmlns:a14="http://schemas.microsoft.com/office/drawing/2010/main" val="0"/>
                        </a:ext>
                      </a:extLst>
                    </a:blip>
                    <a:stretch>
                      <a:fillRect/>
                    </a:stretch>
                  </pic:blipFill>
                  <pic:spPr>
                    <a:xfrm>
                      <a:off x="0" y="0"/>
                      <a:ext cx="4811309" cy="2084900"/>
                    </a:xfrm>
                    <a:prstGeom prst="rect">
                      <a:avLst/>
                    </a:prstGeom>
                  </pic:spPr>
                </pic:pic>
              </a:graphicData>
            </a:graphic>
          </wp:inline>
        </w:drawing>
      </w:r>
    </w:p>
    <w:p w14:paraId="182FD022" w14:textId="5FEF8ADC" w:rsidR="6C116FB5" w:rsidRPr="00856F3B" w:rsidRDefault="006E0B83" w:rsidP="00856F3B">
      <w:pPr>
        <w:jc w:val="center"/>
        <w:rPr>
          <w:b w:val="0"/>
          <w:bCs/>
          <w:i/>
          <w:iCs/>
          <w:sz w:val="24"/>
          <w:szCs w:val="20"/>
        </w:rPr>
      </w:pPr>
      <w:r>
        <w:rPr>
          <w:b w:val="0"/>
          <w:bCs/>
          <w:i/>
          <w:iCs/>
          <w:sz w:val="24"/>
          <w:szCs w:val="20"/>
        </w:rPr>
        <w:t xml:space="preserve">Fig </w:t>
      </w:r>
      <w:r w:rsidR="006E1785">
        <w:rPr>
          <w:b w:val="0"/>
          <w:bCs/>
          <w:i/>
          <w:iCs/>
          <w:sz w:val="24"/>
          <w:szCs w:val="20"/>
        </w:rPr>
        <w:t xml:space="preserve">12: </w:t>
      </w:r>
      <w:r w:rsidR="6C116FB5" w:rsidRPr="00856F3B">
        <w:rPr>
          <w:b w:val="0"/>
          <w:bCs/>
          <w:i/>
          <w:iCs/>
          <w:sz w:val="24"/>
          <w:szCs w:val="20"/>
        </w:rPr>
        <w:t xml:space="preserve">Flexi sensor </w:t>
      </w:r>
      <w:r w:rsidR="00856F3B" w:rsidRPr="00856F3B">
        <w:rPr>
          <w:b w:val="0"/>
          <w:bCs/>
          <w:i/>
          <w:iCs/>
          <w:sz w:val="24"/>
          <w:szCs w:val="20"/>
        </w:rPr>
        <w:t>calibration</w:t>
      </w:r>
    </w:p>
    <w:p w14:paraId="0F00ACC8" w14:textId="6850A1BD" w:rsidR="782E7C7C" w:rsidRDefault="782E7C7C" w:rsidP="782E7C7C"/>
    <w:p w14:paraId="08414ED4" w14:textId="6850A1BD" w:rsidR="27591192" w:rsidRDefault="27591192" w:rsidP="00856F3B">
      <w:pPr>
        <w:jc w:val="center"/>
      </w:pPr>
      <w:r>
        <w:rPr>
          <w:noProof/>
        </w:rPr>
        <w:drawing>
          <wp:inline distT="0" distB="0" distL="0" distR="0" wp14:anchorId="40F23D50" wp14:editId="166D1430">
            <wp:extent cx="4572000" cy="1962150"/>
            <wp:effectExtent l="0" t="0" r="0" b="0"/>
            <wp:docPr id="1827571495" name="Picture 182757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7571495"/>
                    <pic:cNvPicPr/>
                  </pic:nvPicPr>
                  <pic:blipFill>
                    <a:blip r:embed="rId26">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671ED74F" w14:textId="14DE7D18" w:rsidR="541A3EFD" w:rsidRPr="00856F3B" w:rsidRDefault="006E1785" w:rsidP="00856F3B">
      <w:pPr>
        <w:jc w:val="center"/>
        <w:rPr>
          <w:b w:val="0"/>
          <w:i/>
          <w:iCs/>
          <w:sz w:val="24"/>
          <w:szCs w:val="20"/>
        </w:rPr>
      </w:pPr>
      <w:r>
        <w:rPr>
          <w:rFonts w:ascii="Calibri" w:eastAsia="Calibri" w:hAnsi="Calibri" w:cs="Calibri"/>
          <w:b w:val="0"/>
          <w:i/>
          <w:iCs/>
          <w:sz w:val="24"/>
          <w:szCs w:val="24"/>
        </w:rPr>
        <w:t>Fig 13:</w:t>
      </w:r>
      <w:r w:rsidR="29E8DFEA" w:rsidRPr="00856F3B">
        <w:rPr>
          <w:b w:val="0"/>
          <w:i/>
          <w:iCs/>
          <w:sz w:val="24"/>
          <w:szCs w:val="20"/>
        </w:rPr>
        <w:t xml:space="preserve"> </w:t>
      </w:r>
      <w:r w:rsidR="541A3EFD" w:rsidRPr="00856F3B">
        <w:rPr>
          <w:b w:val="0"/>
          <w:i/>
          <w:iCs/>
          <w:sz w:val="24"/>
          <w:szCs w:val="20"/>
        </w:rPr>
        <w:t>Flexi sensor graph</w:t>
      </w:r>
    </w:p>
    <w:p w14:paraId="4FAC222C" w14:textId="58F39462" w:rsidR="3889D8C4" w:rsidRDefault="3889D8C4" w:rsidP="3889D8C4"/>
    <w:p w14:paraId="23EFF147" w14:textId="4EBE44AD" w:rsidR="00B029A8" w:rsidRDefault="0081189B" w:rsidP="00DF2052">
      <w:pPr>
        <w:pStyle w:val="Heading1"/>
        <w:numPr>
          <w:ilvl w:val="0"/>
          <w:numId w:val="1"/>
        </w:numPr>
      </w:pPr>
      <w:bookmarkStart w:id="32" w:name="_Toc139574696"/>
      <w:r>
        <w:t>Critical Discussion</w:t>
      </w:r>
      <w:bookmarkEnd w:id="32"/>
      <w:r>
        <w:t xml:space="preserve"> </w:t>
      </w:r>
    </w:p>
    <w:p w14:paraId="3807AA39" w14:textId="11FFFCC3" w:rsidR="00B50E58" w:rsidRDefault="00B50E58" w:rsidP="00B50E58">
      <w:pPr>
        <w:pStyle w:val="Heading2"/>
        <w:numPr>
          <w:ilvl w:val="1"/>
          <w:numId w:val="1"/>
        </w:numPr>
      </w:pPr>
      <w:bookmarkStart w:id="33" w:name="_Toc139574697"/>
      <w:r>
        <w:t>Design</w:t>
      </w:r>
      <w:bookmarkEnd w:id="33"/>
      <w:r>
        <w:t xml:space="preserve"> </w:t>
      </w:r>
    </w:p>
    <w:p w14:paraId="0982AB56" w14:textId="2CE1A6AC" w:rsidR="28CA7F7E" w:rsidRPr="00861707" w:rsidRDefault="28CA7F7E" w:rsidP="00CD1DA6">
      <w:pPr>
        <w:pStyle w:val="Content"/>
        <w:ind w:left="632"/>
        <w:rPr>
          <w:sz w:val="24"/>
          <w:szCs w:val="20"/>
        </w:rPr>
      </w:pPr>
      <w:r w:rsidRPr="00861707">
        <w:rPr>
          <w:sz w:val="24"/>
          <w:szCs w:val="20"/>
        </w:rPr>
        <w:t xml:space="preserve">Servo motors control how the fingers move. Each finger features five HK15298 servo motors that can pull between 4.8 and 7.4 volts, although just 5 volts are necessary to move the finger in the appropriate direction. According to the equation P=VI, each motor uses an average current of 0.5 to 1 ampere, which translates to a power consumption of 2.5 to 5 watts per motor. </w:t>
      </w:r>
    </w:p>
    <w:p w14:paraId="0D7271C6" w14:textId="3B3BA3C3" w:rsidR="0D1BCBB6" w:rsidRPr="00861707" w:rsidRDefault="0D1BCBB6" w:rsidP="00CD1DA6">
      <w:pPr>
        <w:pStyle w:val="Content"/>
        <w:ind w:left="632"/>
        <w:rPr>
          <w:sz w:val="24"/>
          <w:szCs w:val="20"/>
        </w:rPr>
      </w:pPr>
      <w:r w:rsidRPr="00861707">
        <w:rPr>
          <w:sz w:val="24"/>
          <w:szCs w:val="20"/>
        </w:rPr>
        <w:t>To</w:t>
      </w:r>
      <w:r w:rsidR="18339388" w:rsidRPr="00861707">
        <w:rPr>
          <w:sz w:val="24"/>
          <w:szCs w:val="20"/>
        </w:rPr>
        <w:t xml:space="preserve"> regulate the bionic hand's fingers' flexibility and grip power, a pulley is necessary. It permits the transmission of force from a motor to the tendons, which are attached to the fingers and enable pulling or releasing. The tendons get controlled force transmission from the pulley system. The pulley needs to be 3D printed so that we can calculate the circumference by determining the radius of each pulley. Once we have the circumference, we can then figure the arc length. The Arduino Sensor shield, which will be attached to the motor, may then be programmed to rotate the pulleys by the arc length after the arc length has been determined. </w:t>
      </w:r>
    </w:p>
    <w:p w14:paraId="69DF5F28" w14:textId="7A401606" w:rsidR="413D0FEC" w:rsidRDefault="413D0FEC" w:rsidP="00CD1DA6">
      <w:pPr>
        <w:pStyle w:val="Content"/>
        <w:ind w:left="632"/>
        <w:rPr>
          <w:sz w:val="24"/>
          <w:szCs w:val="24"/>
        </w:rPr>
      </w:pPr>
      <w:r w:rsidRPr="00861707">
        <w:rPr>
          <w:sz w:val="24"/>
          <w:szCs w:val="24"/>
        </w:rPr>
        <w:lastRenderedPageBreak/>
        <w:t xml:space="preserve">The hardware parts were created utilizing a 3D printing system that was readily available and cost-free at the institution. For </w:t>
      </w:r>
      <w:proofErr w:type="gramStart"/>
      <w:r w:rsidRPr="00861707">
        <w:rPr>
          <w:sz w:val="24"/>
          <w:szCs w:val="24"/>
        </w:rPr>
        <w:t>a number of</w:t>
      </w:r>
      <w:proofErr w:type="gramEnd"/>
      <w:r w:rsidRPr="00861707">
        <w:rPr>
          <w:sz w:val="24"/>
          <w:szCs w:val="24"/>
        </w:rPr>
        <w:t xml:space="preserve"> reasons, we opted to 3D print the components rather than buy ready-made ones. First off, 3D printing makes it possible to customize and be flexible with designs. This was notably useful for product and prototype development where needed design changes.</w:t>
      </w:r>
      <w:r w:rsidR="4570E97F" w:rsidRPr="00861707">
        <w:rPr>
          <w:sz w:val="24"/>
          <w:szCs w:val="24"/>
        </w:rPr>
        <w:t xml:space="preserve"> Second, 3D printing might be more economical for smaller manufacturing runs.</w:t>
      </w:r>
    </w:p>
    <w:p w14:paraId="0411886F" w14:textId="7A401606" w:rsidR="00C63DBF" w:rsidRPr="00861707" w:rsidRDefault="00C63DBF" w:rsidP="00CD1DA6">
      <w:pPr>
        <w:pStyle w:val="Content"/>
        <w:ind w:left="632"/>
        <w:rPr>
          <w:sz w:val="24"/>
          <w:szCs w:val="24"/>
        </w:rPr>
      </w:pPr>
    </w:p>
    <w:p w14:paraId="796C0F5C" w14:textId="7A401606" w:rsidR="4570E97F" w:rsidRDefault="4570E97F" w:rsidP="00C63DBF">
      <w:pPr>
        <w:pStyle w:val="Content"/>
        <w:ind w:left="632"/>
        <w:rPr>
          <w:sz w:val="24"/>
          <w:szCs w:val="24"/>
        </w:rPr>
      </w:pPr>
      <w:proofErr w:type="gramStart"/>
      <w:r w:rsidRPr="00861707">
        <w:rPr>
          <w:sz w:val="24"/>
          <w:szCs w:val="24"/>
        </w:rPr>
        <w:t>Last but not least</w:t>
      </w:r>
      <w:proofErr w:type="gramEnd"/>
      <w:r w:rsidRPr="00861707">
        <w:rPr>
          <w:sz w:val="24"/>
          <w:szCs w:val="24"/>
        </w:rPr>
        <w:t>, in some cases, specialty parts might not be widely available on the market, making 3D printing the only practical option for producing those parts. The parts had to be repeatedly printed due to a problem we ran across during the printing process. Mechanical problems caused the printing to stop abruptly in the middle, which was the cause of this.</w:t>
      </w:r>
    </w:p>
    <w:p w14:paraId="694442A9" w14:textId="7A401606" w:rsidR="00C63DBF" w:rsidRPr="00861707" w:rsidRDefault="00C63DBF" w:rsidP="00CD1DA6">
      <w:pPr>
        <w:pStyle w:val="Content"/>
        <w:ind w:left="632"/>
        <w:rPr>
          <w:sz w:val="24"/>
          <w:szCs w:val="24"/>
        </w:rPr>
      </w:pPr>
    </w:p>
    <w:p w14:paraId="4E32B8A6" w14:textId="7A401606" w:rsidR="2178D802" w:rsidRPr="00861707" w:rsidRDefault="2178D802" w:rsidP="00CD1DA6">
      <w:pPr>
        <w:pStyle w:val="Content"/>
        <w:ind w:left="632"/>
        <w:rPr>
          <w:sz w:val="24"/>
          <w:szCs w:val="24"/>
        </w:rPr>
      </w:pPr>
      <w:r w:rsidRPr="00861707">
        <w:rPr>
          <w:sz w:val="24"/>
          <w:szCs w:val="24"/>
        </w:rPr>
        <w:t xml:space="preserve">The prototype is not wireless for many reasons and is tethered to every source. Many people believe that wireless communications are less dependable and secure than those using wired connections. This is because wired connections create a physical connection between devices, enabling data to be transferred without external device interference. Additionally, they offer faster data transmission rates than wireless connections, which is particularly advantageous for high-speed data transfer applications. A wired network's essential hardware often lasts longer than a wireless network. Wired connections can therefore offer a more stable and secure connection with less performance variation. </w:t>
      </w:r>
    </w:p>
    <w:p w14:paraId="05E1FB4E" w14:textId="156363FE" w:rsidR="342C2CC6" w:rsidRPr="00CD1DA6" w:rsidRDefault="2178D802" w:rsidP="00CD1DA6">
      <w:pPr>
        <w:rPr>
          <w:szCs w:val="28"/>
        </w:rPr>
      </w:pPr>
      <w:r w:rsidRPr="342C2CC6">
        <w:rPr>
          <w:szCs w:val="28"/>
        </w:rPr>
        <w:t xml:space="preserve"> </w:t>
      </w:r>
    </w:p>
    <w:p w14:paraId="57D17129" w14:textId="7A401606" w:rsidR="00B50E58" w:rsidRDefault="00B50E58" w:rsidP="00B50E58">
      <w:pPr>
        <w:pStyle w:val="Heading2"/>
        <w:numPr>
          <w:ilvl w:val="1"/>
          <w:numId w:val="1"/>
        </w:numPr>
      </w:pPr>
      <w:bookmarkStart w:id="34" w:name="_Toc139574698"/>
      <w:r>
        <w:t>Feasibility</w:t>
      </w:r>
      <w:bookmarkEnd w:id="34"/>
      <w:r>
        <w:t xml:space="preserve"> </w:t>
      </w:r>
    </w:p>
    <w:p w14:paraId="3DC8B1B0" w14:textId="7A401606" w:rsidR="3431837A" w:rsidRDefault="3431837A" w:rsidP="00C63DBF">
      <w:pPr>
        <w:ind w:left="632"/>
        <w:rPr>
          <w:b w:val="0"/>
          <w:sz w:val="24"/>
          <w:szCs w:val="24"/>
        </w:rPr>
      </w:pPr>
      <w:r w:rsidRPr="0DC12D05">
        <w:rPr>
          <w:b w:val="0"/>
          <w:sz w:val="24"/>
          <w:szCs w:val="24"/>
        </w:rPr>
        <w:t>Feasibility can cover a range of topics involving:</w:t>
      </w:r>
    </w:p>
    <w:p w14:paraId="56C22548" w14:textId="7A401606" w:rsidR="00C63DBF" w:rsidRPr="00CD1DA6" w:rsidRDefault="00C63DBF" w:rsidP="00C63DBF">
      <w:pPr>
        <w:ind w:left="632"/>
        <w:rPr>
          <w:b w:val="0"/>
          <w:sz w:val="24"/>
          <w:szCs w:val="24"/>
        </w:rPr>
      </w:pPr>
    </w:p>
    <w:p w14:paraId="7E1BC2AF" w14:textId="48F591AF" w:rsidR="3431837A" w:rsidRPr="00CD1DA6" w:rsidRDefault="3431837A" w:rsidP="00C3430E">
      <w:pPr>
        <w:ind w:left="632"/>
        <w:rPr>
          <w:b w:val="0"/>
          <w:bCs/>
          <w:sz w:val="24"/>
          <w:szCs w:val="20"/>
        </w:rPr>
      </w:pPr>
      <w:r w:rsidRPr="00CD1DA6">
        <w:rPr>
          <w:b w:val="0"/>
          <w:bCs/>
          <w:sz w:val="24"/>
          <w:szCs w:val="20"/>
        </w:rPr>
        <w:t xml:space="preserve">1. Technical Feasibility: During the project, we encountered challenges in calibrating the glove and 3D printing the entire hand. Multiple iterations were necessary for each part, including the </w:t>
      </w:r>
      <w:r w:rsidR="00C3430E" w:rsidRPr="00CD1DA6">
        <w:rPr>
          <w:b w:val="0"/>
          <w:bCs/>
          <w:sz w:val="24"/>
          <w:szCs w:val="20"/>
        </w:rPr>
        <w:t>fingertips</w:t>
      </w:r>
      <w:r w:rsidRPr="00CD1DA6">
        <w:rPr>
          <w:b w:val="0"/>
          <w:bCs/>
          <w:sz w:val="24"/>
          <w:szCs w:val="20"/>
        </w:rPr>
        <w:t>, until we achieved a successful assembly of all components into a cohesive piece.</w:t>
      </w:r>
    </w:p>
    <w:p w14:paraId="476E18A7" w14:textId="787FC315" w:rsidR="3431837A" w:rsidRPr="00CD1DA6" w:rsidRDefault="3431837A" w:rsidP="00C3430E">
      <w:pPr>
        <w:ind w:left="632"/>
        <w:rPr>
          <w:b w:val="0"/>
          <w:bCs/>
          <w:sz w:val="24"/>
          <w:szCs w:val="20"/>
        </w:rPr>
      </w:pPr>
      <w:r w:rsidRPr="00CD1DA6">
        <w:rPr>
          <w:b w:val="0"/>
          <w:bCs/>
          <w:sz w:val="24"/>
          <w:szCs w:val="20"/>
        </w:rPr>
        <w:t xml:space="preserve"> </w:t>
      </w:r>
    </w:p>
    <w:p w14:paraId="71069543" w14:textId="3297DC31" w:rsidR="3431837A" w:rsidRPr="00CD1DA6" w:rsidRDefault="3431837A" w:rsidP="00C3430E">
      <w:pPr>
        <w:ind w:left="632"/>
        <w:rPr>
          <w:b w:val="0"/>
          <w:bCs/>
          <w:sz w:val="24"/>
          <w:szCs w:val="20"/>
        </w:rPr>
      </w:pPr>
      <w:r w:rsidRPr="00CD1DA6">
        <w:rPr>
          <w:b w:val="0"/>
          <w:bCs/>
          <w:sz w:val="24"/>
          <w:szCs w:val="20"/>
        </w:rPr>
        <w:t>2. Economic Feasibility: Our project operated within a strict budget, requiring careful allocation of resources. We diligently considered the cost of components, ensuring an optimal balance between cost-effectiveness and efficiency. This allowed us to select suitable components that met our budgetary constraints while maintaining performance standards.</w:t>
      </w:r>
    </w:p>
    <w:p w14:paraId="426C7F34" w14:textId="2C111106" w:rsidR="3431837A" w:rsidRPr="00CD1DA6" w:rsidRDefault="3431837A" w:rsidP="00C3430E">
      <w:pPr>
        <w:ind w:left="632"/>
        <w:rPr>
          <w:b w:val="0"/>
          <w:bCs/>
          <w:sz w:val="24"/>
          <w:szCs w:val="20"/>
        </w:rPr>
      </w:pPr>
      <w:r w:rsidRPr="00CD1DA6">
        <w:rPr>
          <w:b w:val="0"/>
          <w:bCs/>
          <w:sz w:val="24"/>
          <w:szCs w:val="20"/>
        </w:rPr>
        <w:t xml:space="preserve"> </w:t>
      </w:r>
    </w:p>
    <w:p w14:paraId="158993B6" w14:textId="742ABF52" w:rsidR="3431837A" w:rsidRPr="00CD1DA6" w:rsidRDefault="3431837A" w:rsidP="00C3430E">
      <w:pPr>
        <w:ind w:left="632"/>
        <w:rPr>
          <w:b w:val="0"/>
          <w:bCs/>
          <w:sz w:val="24"/>
          <w:szCs w:val="20"/>
        </w:rPr>
      </w:pPr>
      <w:r w:rsidRPr="00CD1DA6">
        <w:rPr>
          <w:b w:val="0"/>
          <w:bCs/>
          <w:sz w:val="24"/>
          <w:szCs w:val="20"/>
        </w:rPr>
        <w:t>3. Operational Feasibility: The practicality of each device, such as the motor turning ratio, played a crucial role in determining the feasibility of our hand. We evaluated various motor options, considering factors like their available rotation range. We ultimately settled on motors with a 180-degree rotation, as this proved to be the most suitable choice given the length of the wires we utilized.</w:t>
      </w:r>
    </w:p>
    <w:p w14:paraId="0FA1E3E6" w14:textId="33F7D1EF" w:rsidR="3431837A" w:rsidRPr="00CD1DA6" w:rsidRDefault="3431837A" w:rsidP="00C3430E">
      <w:pPr>
        <w:ind w:left="632"/>
        <w:rPr>
          <w:b w:val="0"/>
          <w:bCs/>
          <w:sz w:val="24"/>
          <w:szCs w:val="20"/>
        </w:rPr>
      </w:pPr>
      <w:r w:rsidRPr="00CD1DA6">
        <w:rPr>
          <w:b w:val="0"/>
          <w:bCs/>
          <w:sz w:val="24"/>
          <w:szCs w:val="20"/>
        </w:rPr>
        <w:t xml:space="preserve"> </w:t>
      </w:r>
    </w:p>
    <w:p w14:paraId="10585AA1" w14:textId="77F8F9A4" w:rsidR="3431837A" w:rsidRPr="00CD1DA6" w:rsidRDefault="3431837A" w:rsidP="00C3430E">
      <w:pPr>
        <w:ind w:left="632"/>
        <w:rPr>
          <w:b w:val="0"/>
          <w:bCs/>
          <w:sz w:val="24"/>
          <w:szCs w:val="20"/>
        </w:rPr>
      </w:pPr>
      <w:r w:rsidRPr="00CD1DA6">
        <w:rPr>
          <w:b w:val="0"/>
          <w:bCs/>
          <w:sz w:val="24"/>
          <w:szCs w:val="20"/>
        </w:rPr>
        <w:lastRenderedPageBreak/>
        <w:t xml:space="preserve">4. Ethical and Social Feasibility: It is important to consider the broader implications of our project. We can explore the ethical considerations surrounding user privacy, data security, and potential societal impacts. Additionally, we can examine the social acceptance and potential benefits of our teleoperation system, such as its potential to enhance accessibility and improve the quality of life for individuals with limited hand mobility or </w:t>
      </w:r>
      <w:r w:rsidR="3C7D5620" w:rsidRPr="00CD1DA6">
        <w:rPr>
          <w:b w:val="0"/>
          <w:bCs/>
          <w:sz w:val="24"/>
          <w:szCs w:val="20"/>
        </w:rPr>
        <w:t>i</w:t>
      </w:r>
      <w:r w:rsidRPr="00CD1DA6">
        <w:rPr>
          <w:b w:val="0"/>
          <w:bCs/>
          <w:sz w:val="24"/>
          <w:szCs w:val="20"/>
        </w:rPr>
        <w:t>n the military as a reliable to defuse explosives.</w:t>
      </w:r>
    </w:p>
    <w:p w14:paraId="328F3E8A" w14:textId="7A401606" w:rsidR="3431837A" w:rsidRPr="00CD1DA6" w:rsidRDefault="3431837A" w:rsidP="00C3430E">
      <w:pPr>
        <w:ind w:left="632"/>
        <w:rPr>
          <w:b w:val="0"/>
          <w:sz w:val="24"/>
          <w:szCs w:val="24"/>
        </w:rPr>
      </w:pPr>
      <w:r w:rsidRPr="0DC12D05">
        <w:rPr>
          <w:b w:val="0"/>
          <w:sz w:val="24"/>
          <w:szCs w:val="24"/>
        </w:rPr>
        <w:t xml:space="preserve"> </w:t>
      </w:r>
    </w:p>
    <w:p w14:paraId="2083502E" w14:textId="10D79893" w:rsidR="342C2CC6" w:rsidRDefault="3431837A" w:rsidP="001B7D72">
      <w:pPr>
        <w:ind w:left="632"/>
      </w:pPr>
      <w:r w:rsidRPr="00CD1DA6">
        <w:rPr>
          <w:b w:val="0"/>
          <w:bCs/>
          <w:sz w:val="24"/>
          <w:szCs w:val="20"/>
        </w:rPr>
        <w:t xml:space="preserve">By addressing these feasibility aspects, including ethical and social considerations, we can evaluate the practicality and viability of our project while considering the impact on individuals and </w:t>
      </w:r>
      <w:proofErr w:type="gramStart"/>
      <w:r w:rsidRPr="00CD1DA6">
        <w:rPr>
          <w:b w:val="0"/>
          <w:bCs/>
          <w:sz w:val="24"/>
          <w:szCs w:val="20"/>
        </w:rPr>
        <w:t>society as a whole</w:t>
      </w:r>
      <w:proofErr w:type="gramEnd"/>
      <w:r w:rsidRPr="00CD1DA6">
        <w:rPr>
          <w:b w:val="0"/>
          <w:bCs/>
          <w:sz w:val="24"/>
          <w:szCs w:val="20"/>
        </w:rPr>
        <w:t>.</w:t>
      </w:r>
    </w:p>
    <w:p w14:paraId="369DA5A8" w14:textId="5495D656" w:rsidR="00EB39CD" w:rsidRDefault="0081189B" w:rsidP="003E4486">
      <w:pPr>
        <w:pStyle w:val="Heading1"/>
        <w:numPr>
          <w:ilvl w:val="0"/>
          <w:numId w:val="1"/>
        </w:numPr>
      </w:pPr>
      <w:bookmarkStart w:id="35" w:name="_Toc139574699"/>
      <w:r>
        <w:t>Statement on Achievements</w:t>
      </w:r>
      <w:bookmarkEnd w:id="35"/>
      <w:r>
        <w:t xml:space="preserve"> </w:t>
      </w:r>
    </w:p>
    <w:p w14:paraId="772660D7" w14:textId="33706EFA" w:rsidR="4ED2AE51" w:rsidRPr="00BC6AD5" w:rsidRDefault="4ED2AE51" w:rsidP="46CA49F2">
      <w:pPr>
        <w:rPr>
          <w:b w:val="0"/>
          <w:sz w:val="24"/>
          <w:szCs w:val="20"/>
        </w:rPr>
      </w:pPr>
      <w:r w:rsidRPr="00BC6AD5">
        <w:rPr>
          <w:b w:val="0"/>
          <w:sz w:val="24"/>
          <w:szCs w:val="20"/>
        </w:rPr>
        <w:t xml:space="preserve">The bionic hand has a meticulously engineered mechanical design that copies the structure and range of motion of a human hand. It has precise actuation mechanisms built in, like servo motors, that allow for precise finger control and coordinated motions. The user receives the best possible functionality, adaptability, and durability because of the mechanical design. The prototype's grasping and manipulating abilities are impressive. It can precisely and firmly grasp objects of different weights, sizes, and shapes. The bionic hand's ability to adapt its grip to fit various object geometries is made possible </w:t>
      </w:r>
      <w:proofErr w:type="gramStart"/>
      <w:r w:rsidRPr="00BC6AD5">
        <w:rPr>
          <w:b w:val="0"/>
          <w:sz w:val="24"/>
          <w:szCs w:val="20"/>
        </w:rPr>
        <w:t>by the use of</w:t>
      </w:r>
      <w:proofErr w:type="gramEnd"/>
      <w:r w:rsidRPr="00BC6AD5">
        <w:rPr>
          <w:b w:val="0"/>
          <w:sz w:val="24"/>
          <w:szCs w:val="20"/>
        </w:rPr>
        <w:t xml:space="preserve"> finger joints and flexible materials, which increases versatility and improves the user experience.</w:t>
      </w:r>
    </w:p>
    <w:p w14:paraId="19622F4A" w14:textId="33706EFA" w:rsidR="4ED2AE51" w:rsidRPr="00BC6AD5" w:rsidRDefault="4ED2AE51" w:rsidP="46CA49F2">
      <w:pPr>
        <w:rPr>
          <w:b w:val="0"/>
          <w:sz w:val="24"/>
          <w:szCs w:val="20"/>
        </w:rPr>
      </w:pPr>
      <w:r w:rsidRPr="00BC6AD5">
        <w:rPr>
          <w:b w:val="0"/>
          <w:sz w:val="24"/>
          <w:szCs w:val="20"/>
        </w:rPr>
        <w:t xml:space="preserve"> </w:t>
      </w:r>
    </w:p>
    <w:p w14:paraId="254EE5DB" w14:textId="33706EFA" w:rsidR="4ED2AE51" w:rsidRPr="00BC6AD5" w:rsidRDefault="4ED2AE51" w:rsidP="46CA49F2">
      <w:pPr>
        <w:rPr>
          <w:b w:val="0"/>
          <w:sz w:val="24"/>
          <w:szCs w:val="20"/>
        </w:rPr>
      </w:pPr>
      <w:r w:rsidRPr="00BC6AD5">
        <w:rPr>
          <w:b w:val="0"/>
          <w:sz w:val="24"/>
          <w:szCs w:val="20"/>
        </w:rPr>
        <w:t>The prototype's user-friendly interface and control system enable simple operation of the bionic hand. This includes incorporating flex sensors and feedback to understand user commands and deliver real-time data. The control system makes sure that the movements are accurate and quick, giving the user a seamless interaction with the bionic hand. The bionic hand prototype also acts as an effective proof of concept, confirming the feasibility of the design and showcasing its capabilities. Testing of force, accuracy, and object manipulation have all been done by the team as part of performance evaluations. These evaluation's findings attest to the bionic hand prototype's usefulness and potential.</w:t>
      </w:r>
    </w:p>
    <w:p w14:paraId="4CBD7748" w14:textId="33706EFA" w:rsidR="4ED2AE51" w:rsidRPr="00BC6AD5" w:rsidRDefault="4ED2AE51" w:rsidP="46CA49F2">
      <w:pPr>
        <w:rPr>
          <w:b w:val="0"/>
          <w:sz w:val="24"/>
          <w:szCs w:val="20"/>
        </w:rPr>
      </w:pPr>
      <w:r w:rsidRPr="00BC6AD5">
        <w:rPr>
          <w:b w:val="0"/>
          <w:sz w:val="24"/>
          <w:szCs w:val="20"/>
        </w:rPr>
        <w:t xml:space="preserve"> </w:t>
      </w:r>
    </w:p>
    <w:p w14:paraId="199ADDAE" w14:textId="6E39915F" w:rsidR="0081189B" w:rsidRPr="00BC6AD5" w:rsidRDefault="4ED2AE51" w:rsidP="2B743608">
      <w:pPr>
        <w:rPr>
          <w:b w:val="0"/>
          <w:sz w:val="24"/>
          <w:szCs w:val="20"/>
        </w:rPr>
      </w:pPr>
      <w:r w:rsidRPr="00BC6AD5">
        <w:rPr>
          <w:b w:val="0"/>
          <w:sz w:val="24"/>
          <w:szCs w:val="20"/>
        </w:rPr>
        <w:t>The team has maintained thorough documentation for the duration of the project, which includes technical drawings, assembly instructions, and reports. These documents describe the testing procedures, component integration, installation process, and design justification. When replicating the prototype and comprehending the development process, these documents are invaluable resources.</w:t>
      </w:r>
    </w:p>
    <w:p w14:paraId="26BEF515" w14:textId="4A50C33E" w:rsidR="0081189B" w:rsidRDefault="0081189B" w:rsidP="0081189B">
      <w:pPr>
        <w:pStyle w:val="Heading1"/>
        <w:numPr>
          <w:ilvl w:val="0"/>
          <w:numId w:val="1"/>
        </w:numPr>
      </w:pPr>
      <w:bookmarkStart w:id="36" w:name="_Toc139574700"/>
      <w:r>
        <w:t>Recommendations</w:t>
      </w:r>
      <w:bookmarkEnd w:id="36"/>
      <w:r>
        <w:t xml:space="preserve"> </w:t>
      </w:r>
    </w:p>
    <w:p w14:paraId="421AD6FE" w14:textId="04997CD8" w:rsidR="0081189B" w:rsidRPr="00B329DE" w:rsidRDefault="788CAFC5" w:rsidP="6FBE1E71">
      <w:pPr>
        <w:rPr>
          <w:rFonts w:ascii="Calibri" w:eastAsia="Calibri" w:hAnsi="Calibri" w:cs="Calibri"/>
          <w:b w:val="0"/>
          <w:sz w:val="24"/>
          <w:szCs w:val="20"/>
        </w:rPr>
      </w:pPr>
      <w:r w:rsidRPr="00B329DE">
        <w:rPr>
          <w:rFonts w:ascii="Calibri" w:eastAsia="Calibri" w:hAnsi="Calibri" w:cs="Calibri"/>
          <w:b w:val="0"/>
          <w:sz w:val="24"/>
          <w:szCs w:val="20"/>
        </w:rPr>
        <w:t xml:space="preserve">According to the current state of bionic hands, people have the potential to restore motor functions and enhance the quality of life for people who work from far distances. The dexterity, sensory </w:t>
      </w:r>
      <w:r w:rsidRPr="00B329DE">
        <w:rPr>
          <w:rFonts w:ascii="Calibri" w:eastAsia="Calibri" w:hAnsi="Calibri" w:cs="Calibri"/>
          <w:b w:val="0"/>
          <w:sz w:val="24"/>
          <w:szCs w:val="20"/>
        </w:rPr>
        <w:lastRenderedPageBreak/>
        <w:t>feedback, and natural control of these devices, however, could still be improved. Prioritizing the development of affordable manufacturing methods and simplified production processes is essential to ensure the widespread distribution and accessibility of bionic hands.</w:t>
      </w:r>
    </w:p>
    <w:p w14:paraId="750D2C72" w14:textId="32404B9C" w:rsidR="0081189B" w:rsidRPr="00B329DE" w:rsidRDefault="788CAFC5" w:rsidP="6FBE1E71">
      <w:pPr>
        <w:rPr>
          <w:rFonts w:ascii="Calibri" w:eastAsia="Calibri" w:hAnsi="Calibri" w:cs="Calibri"/>
          <w:b w:val="0"/>
          <w:sz w:val="24"/>
          <w:szCs w:val="20"/>
        </w:rPr>
      </w:pPr>
      <w:r w:rsidRPr="00B329DE">
        <w:rPr>
          <w:rFonts w:ascii="Calibri" w:eastAsia="Calibri" w:hAnsi="Calibri" w:cs="Calibri"/>
          <w:b w:val="0"/>
          <w:sz w:val="24"/>
          <w:szCs w:val="20"/>
        </w:rPr>
        <w:t xml:space="preserve"> </w:t>
      </w:r>
    </w:p>
    <w:p w14:paraId="6F9FF64B" w14:textId="5006F8A0" w:rsidR="0081189B" w:rsidRPr="00B329DE" w:rsidRDefault="00216B6C" w:rsidP="008101DE">
      <w:pPr>
        <w:rPr>
          <w:rFonts w:ascii="Calibri" w:eastAsia="Calibri" w:hAnsi="Calibri" w:cs="Calibri"/>
          <w:b w:val="0"/>
          <w:sz w:val="24"/>
          <w:szCs w:val="20"/>
        </w:rPr>
      </w:pPr>
      <w:r>
        <w:rPr>
          <w:rFonts w:ascii="Calibri" w:eastAsia="Calibri" w:hAnsi="Calibri" w:cs="Calibri"/>
          <w:b w:val="0"/>
          <w:sz w:val="24"/>
          <w:szCs w:val="20"/>
        </w:rPr>
        <w:t>B</w:t>
      </w:r>
      <w:r w:rsidR="788CAFC5" w:rsidRPr="00B329DE">
        <w:rPr>
          <w:rFonts w:ascii="Calibri" w:eastAsia="Calibri" w:hAnsi="Calibri" w:cs="Calibri"/>
          <w:b w:val="0"/>
          <w:sz w:val="24"/>
          <w:szCs w:val="20"/>
        </w:rPr>
        <w:t>ionic hands can free up human workers from many tasks that could cause injury, such as:</w:t>
      </w:r>
    </w:p>
    <w:p w14:paraId="76C12753" w14:textId="4B63E050" w:rsidR="0081189B" w:rsidRPr="00B329DE" w:rsidRDefault="788CAFC5" w:rsidP="6FBE1E71">
      <w:pPr>
        <w:rPr>
          <w:rFonts w:ascii="Calibri" w:eastAsia="Calibri" w:hAnsi="Calibri" w:cs="Calibri"/>
          <w:b w:val="0"/>
          <w:sz w:val="24"/>
          <w:szCs w:val="20"/>
        </w:rPr>
      </w:pPr>
      <w:r w:rsidRPr="00B329DE">
        <w:rPr>
          <w:rFonts w:ascii="Calibri" w:eastAsia="Calibri" w:hAnsi="Calibri" w:cs="Calibri"/>
          <w:b w:val="0"/>
          <w:sz w:val="24"/>
          <w:szCs w:val="20"/>
        </w:rPr>
        <w:t>The bionic hand can and will be very helpful in the military because it can complete tasks like defusing a bomb without the help of a human, which will save time and effort. The medical field can also greatly benefit from the use of bionic hands, which can perform robotic surgery under human control from a distance, saving the lives of many people from various countries who do not have access to medical experts. In other words, it encourages direct therapy without requiring physical appearance in these locations.</w:t>
      </w:r>
    </w:p>
    <w:p w14:paraId="398A3F08" w14:textId="309F7577" w:rsidR="0081189B" w:rsidRPr="00B329DE" w:rsidRDefault="788CAFC5" w:rsidP="6FBE1E71">
      <w:pPr>
        <w:rPr>
          <w:rFonts w:ascii="Calibri" w:eastAsia="Calibri" w:hAnsi="Calibri" w:cs="Calibri"/>
          <w:b w:val="0"/>
          <w:sz w:val="24"/>
          <w:szCs w:val="20"/>
        </w:rPr>
      </w:pPr>
      <w:r w:rsidRPr="00B329DE">
        <w:rPr>
          <w:rFonts w:ascii="Calibri" w:eastAsia="Calibri" w:hAnsi="Calibri" w:cs="Calibri"/>
          <w:b w:val="0"/>
          <w:sz w:val="24"/>
          <w:szCs w:val="20"/>
        </w:rPr>
        <w:t xml:space="preserve"> </w:t>
      </w:r>
    </w:p>
    <w:p w14:paraId="2D551F0E" w14:textId="0A8E502F" w:rsidR="0081189B" w:rsidRPr="00B329DE" w:rsidRDefault="788CAFC5" w:rsidP="6FBE1E71">
      <w:pPr>
        <w:rPr>
          <w:rFonts w:ascii="Calibri" w:eastAsia="Calibri" w:hAnsi="Calibri" w:cs="Calibri"/>
          <w:b w:val="0"/>
          <w:sz w:val="24"/>
          <w:szCs w:val="20"/>
        </w:rPr>
      </w:pPr>
      <w:r w:rsidRPr="00B329DE">
        <w:rPr>
          <w:rFonts w:ascii="Calibri" w:eastAsia="Calibri" w:hAnsi="Calibri" w:cs="Calibri"/>
          <w:b w:val="0"/>
          <w:sz w:val="24"/>
          <w:szCs w:val="20"/>
        </w:rPr>
        <w:t>Robotic hands can also be useful equipment in the manufacturing and industrial sectors. It can be used for complex operations or tasks that call for precise movements, like assembling components.  The bionic hands can work alongside humans or independently in situations that might be dangerous or physically demanding for human workers. These hands are ideal for simplifying production processes and boosting productivity because of their speed, accuracy, and capacity for repeating tasks repeatedly.</w:t>
      </w:r>
    </w:p>
    <w:p w14:paraId="0CDE4C15" w14:textId="77777777" w:rsidR="0081189B" w:rsidRDefault="0081189B" w:rsidP="72EBA69E">
      <w:pPr>
        <w:pStyle w:val="ListParagraph"/>
        <w:ind w:left="0"/>
      </w:pPr>
    </w:p>
    <w:p w14:paraId="2C2783E3" w14:textId="195E4A15" w:rsidR="0081189B" w:rsidRDefault="0081189B" w:rsidP="0081189B">
      <w:pPr>
        <w:pStyle w:val="Heading1"/>
        <w:numPr>
          <w:ilvl w:val="0"/>
          <w:numId w:val="1"/>
        </w:numPr>
      </w:pPr>
      <w:bookmarkStart w:id="37" w:name="_Toc139574701"/>
      <w:r>
        <w:t>Attainment of Objectives</w:t>
      </w:r>
      <w:bookmarkEnd w:id="37"/>
    </w:p>
    <w:p w14:paraId="6D7B42C0" w14:textId="3BFF6C78" w:rsidR="305E71A8" w:rsidRPr="00746425" w:rsidRDefault="5BADD896" w:rsidP="0F015CBD">
      <w:pPr>
        <w:rPr>
          <w:b w:val="0"/>
          <w:sz w:val="24"/>
          <w:szCs w:val="24"/>
        </w:rPr>
      </w:pPr>
      <w:r w:rsidRPr="00746425">
        <w:rPr>
          <w:b w:val="0"/>
          <w:sz w:val="24"/>
          <w:szCs w:val="24"/>
        </w:rPr>
        <w:t>The achievement of objectives is one of the most key aspects of any project's success. All project goals, including those listed below, have been achieved in accordance with the plan that was established before the project started.</w:t>
      </w:r>
    </w:p>
    <w:p w14:paraId="659DA1F7" w14:textId="2F649783" w:rsidR="305E71A8" w:rsidRPr="00746425" w:rsidRDefault="5BADD896" w:rsidP="00D33E56">
      <w:pPr>
        <w:rPr>
          <w:b w:val="0"/>
          <w:sz w:val="24"/>
          <w:szCs w:val="24"/>
        </w:rPr>
      </w:pPr>
      <w:r w:rsidRPr="00746425">
        <w:rPr>
          <w:b w:val="0"/>
          <w:sz w:val="24"/>
          <w:szCs w:val="24"/>
        </w:rPr>
        <w:t xml:space="preserve"> </w:t>
      </w:r>
    </w:p>
    <w:p w14:paraId="51C888FE" w14:textId="11A14197" w:rsidR="305E71A8" w:rsidRPr="00746425" w:rsidRDefault="5BADD896" w:rsidP="0F015CBD">
      <w:pPr>
        <w:rPr>
          <w:b w:val="0"/>
          <w:sz w:val="24"/>
          <w:szCs w:val="20"/>
        </w:rPr>
      </w:pPr>
      <w:r w:rsidRPr="00746425">
        <w:rPr>
          <w:b w:val="0"/>
          <w:sz w:val="24"/>
          <w:szCs w:val="20"/>
        </w:rPr>
        <w:t xml:space="preserve">The project's initial goal was to print a hand using a 3D printer </w:t>
      </w:r>
      <w:proofErr w:type="gramStart"/>
      <w:r w:rsidRPr="00746425">
        <w:rPr>
          <w:b w:val="0"/>
          <w:sz w:val="24"/>
          <w:szCs w:val="20"/>
        </w:rPr>
        <w:t>in order to</w:t>
      </w:r>
      <w:proofErr w:type="gramEnd"/>
      <w:r w:rsidRPr="00746425">
        <w:rPr>
          <w:b w:val="0"/>
          <w:sz w:val="24"/>
          <w:szCs w:val="20"/>
        </w:rPr>
        <w:t xml:space="preserve"> capture the overall concept and future appearance of the project. The next step was to collect all the components, including flex sensors, servo motors, fishing line, jumping wires, </w:t>
      </w:r>
      <w:proofErr w:type="spellStart"/>
      <w:r w:rsidRPr="00746425">
        <w:rPr>
          <w:b w:val="0"/>
          <w:sz w:val="24"/>
          <w:szCs w:val="20"/>
        </w:rPr>
        <w:t>perfboard</w:t>
      </w:r>
      <w:proofErr w:type="spellEnd"/>
      <w:r w:rsidRPr="00746425">
        <w:rPr>
          <w:b w:val="0"/>
          <w:sz w:val="24"/>
          <w:szCs w:val="20"/>
        </w:rPr>
        <w:t xml:space="preserve">, and an Arduino board, </w:t>
      </w:r>
      <w:bookmarkStart w:id="38" w:name="_Int_hThi88Vt"/>
      <w:proofErr w:type="gramStart"/>
      <w:r w:rsidRPr="00746425">
        <w:rPr>
          <w:b w:val="0"/>
          <w:sz w:val="24"/>
          <w:szCs w:val="20"/>
        </w:rPr>
        <w:t>in order to</w:t>
      </w:r>
      <w:bookmarkEnd w:id="38"/>
      <w:proofErr w:type="gramEnd"/>
      <w:r w:rsidRPr="00746425">
        <w:rPr>
          <w:b w:val="0"/>
          <w:sz w:val="24"/>
          <w:szCs w:val="20"/>
        </w:rPr>
        <w:t xml:space="preserve"> begin integrating them into the 3D-printed hand.</w:t>
      </w:r>
    </w:p>
    <w:p w14:paraId="7FE4952F" w14:textId="7C9FCFCD" w:rsidR="305E71A8" w:rsidRPr="00746425" w:rsidRDefault="5BADD896" w:rsidP="00D33E56">
      <w:pPr>
        <w:rPr>
          <w:b w:val="0"/>
          <w:sz w:val="24"/>
          <w:szCs w:val="24"/>
        </w:rPr>
      </w:pPr>
      <w:r w:rsidRPr="00746425">
        <w:rPr>
          <w:b w:val="0"/>
          <w:sz w:val="24"/>
          <w:szCs w:val="24"/>
        </w:rPr>
        <w:t xml:space="preserve"> </w:t>
      </w:r>
    </w:p>
    <w:p w14:paraId="72A15737" w14:textId="341748F6" w:rsidR="305E71A8" w:rsidRPr="00746425" w:rsidRDefault="5BADD896" w:rsidP="0F015CBD">
      <w:pPr>
        <w:rPr>
          <w:b w:val="0"/>
          <w:sz w:val="24"/>
          <w:szCs w:val="24"/>
        </w:rPr>
      </w:pPr>
      <w:r w:rsidRPr="00746425">
        <w:rPr>
          <w:b w:val="0"/>
          <w:sz w:val="24"/>
          <w:szCs w:val="24"/>
        </w:rPr>
        <w:t xml:space="preserve">The team then began working on the next goal, which was the integration of the flex sensors on the </w:t>
      </w:r>
      <w:proofErr w:type="spellStart"/>
      <w:r w:rsidRPr="00746425">
        <w:rPr>
          <w:b w:val="0"/>
          <w:sz w:val="24"/>
          <w:szCs w:val="24"/>
        </w:rPr>
        <w:t>Perfboard</w:t>
      </w:r>
      <w:proofErr w:type="spellEnd"/>
      <w:r w:rsidRPr="00746425">
        <w:rPr>
          <w:b w:val="0"/>
          <w:sz w:val="24"/>
          <w:szCs w:val="24"/>
        </w:rPr>
        <w:t xml:space="preserve">. The team decided to integrate the flex sensors on the </w:t>
      </w:r>
      <w:proofErr w:type="spellStart"/>
      <w:r w:rsidR="00746425">
        <w:rPr>
          <w:b w:val="0"/>
          <w:sz w:val="24"/>
          <w:szCs w:val="24"/>
        </w:rPr>
        <w:t>per</w:t>
      </w:r>
      <w:r w:rsidRPr="00746425">
        <w:rPr>
          <w:b w:val="0"/>
          <w:sz w:val="24"/>
          <w:szCs w:val="24"/>
        </w:rPr>
        <w:t>fboard</w:t>
      </w:r>
      <w:proofErr w:type="spellEnd"/>
      <w:r w:rsidRPr="00746425">
        <w:rPr>
          <w:b w:val="0"/>
          <w:sz w:val="24"/>
          <w:szCs w:val="24"/>
        </w:rPr>
        <w:t xml:space="preserve"> </w:t>
      </w:r>
      <w:proofErr w:type="gramStart"/>
      <w:r w:rsidRPr="00746425">
        <w:rPr>
          <w:b w:val="0"/>
          <w:sz w:val="24"/>
          <w:szCs w:val="24"/>
        </w:rPr>
        <w:t>in order to</w:t>
      </w:r>
      <w:proofErr w:type="gramEnd"/>
      <w:r w:rsidRPr="00746425">
        <w:rPr>
          <w:b w:val="0"/>
          <w:sz w:val="24"/>
          <w:szCs w:val="24"/>
        </w:rPr>
        <w:t xml:space="preserve"> save space and cut down on the number of wires used on the Arduino board. After that, the team has begun attaching servo motors and fishing line to the 3D-printed hand </w:t>
      </w:r>
      <w:proofErr w:type="gramStart"/>
      <w:r w:rsidRPr="00746425">
        <w:rPr>
          <w:b w:val="0"/>
          <w:sz w:val="24"/>
          <w:szCs w:val="24"/>
        </w:rPr>
        <w:t>in order to</w:t>
      </w:r>
      <w:proofErr w:type="gramEnd"/>
      <w:r w:rsidRPr="00746425">
        <w:rPr>
          <w:b w:val="0"/>
          <w:sz w:val="24"/>
          <w:szCs w:val="24"/>
        </w:rPr>
        <w:t xml:space="preserve"> enable the fingers to rotate whenever the servo motors do.</w:t>
      </w:r>
    </w:p>
    <w:p w14:paraId="5391FCED" w14:textId="2492D48C" w:rsidR="305E71A8" w:rsidRPr="00746425" w:rsidRDefault="5BADD896" w:rsidP="00746425">
      <w:pPr>
        <w:rPr>
          <w:b w:val="0"/>
          <w:sz w:val="24"/>
          <w:szCs w:val="24"/>
        </w:rPr>
      </w:pPr>
      <w:r w:rsidRPr="00746425">
        <w:rPr>
          <w:b w:val="0"/>
          <w:sz w:val="24"/>
          <w:szCs w:val="24"/>
        </w:rPr>
        <w:t xml:space="preserve"> </w:t>
      </w:r>
    </w:p>
    <w:p w14:paraId="372045E8" w14:textId="28738BD2" w:rsidR="305E71A8" w:rsidRPr="00746425" w:rsidRDefault="5BADD896" w:rsidP="12320D13">
      <w:pPr>
        <w:rPr>
          <w:b w:val="0"/>
          <w:sz w:val="24"/>
          <w:szCs w:val="20"/>
        </w:rPr>
      </w:pPr>
      <w:r w:rsidRPr="00746425">
        <w:rPr>
          <w:b w:val="0"/>
          <w:sz w:val="24"/>
          <w:szCs w:val="20"/>
        </w:rPr>
        <w:t xml:space="preserve">The next objective was to attach the flex sensors and the </w:t>
      </w:r>
      <w:proofErr w:type="spellStart"/>
      <w:r w:rsidR="00746425">
        <w:rPr>
          <w:b w:val="0"/>
          <w:sz w:val="24"/>
          <w:szCs w:val="20"/>
        </w:rPr>
        <w:t>p</w:t>
      </w:r>
      <w:r w:rsidRPr="00746425">
        <w:rPr>
          <w:b w:val="0"/>
          <w:sz w:val="24"/>
          <w:szCs w:val="20"/>
        </w:rPr>
        <w:t>erfboard</w:t>
      </w:r>
      <w:proofErr w:type="spellEnd"/>
      <w:r w:rsidRPr="00746425">
        <w:rPr>
          <w:b w:val="0"/>
          <w:sz w:val="24"/>
          <w:szCs w:val="20"/>
        </w:rPr>
        <w:t xml:space="preserve"> to a leather glove so that users could use it to control the 3D-printed hand's fingers. When the flex sensors rotated from the glove, the fingers would also rotate simultaneously. Following that, the final objective of the project is to </w:t>
      </w:r>
      <w:r w:rsidRPr="00746425">
        <w:rPr>
          <w:b w:val="0"/>
          <w:sz w:val="24"/>
          <w:szCs w:val="20"/>
        </w:rPr>
        <w:lastRenderedPageBreak/>
        <w:t>connect everything. To do this, the 3D-printed hand and the glove with the flex sensors will both be connected to an Arduino board. This will then power up all the components.</w:t>
      </w:r>
    </w:p>
    <w:p w14:paraId="09E91302" w14:textId="25A125DF" w:rsidR="0081189B" w:rsidRDefault="0081189B" w:rsidP="00B50E58">
      <w:pPr>
        <w:pStyle w:val="Heading1"/>
        <w:numPr>
          <w:ilvl w:val="0"/>
          <w:numId w:val="1"/>
        </w:numPr>
      </w:pPr>
      <w:bookmarkStart w:id="39" w:name="_Toc139574702"/>
      <w:r>
        <w:t>Appendix</w:t>
      </w:r>
      <w:bookmarkEnd w:id="39"/>
      <w:r>
        <w:t xml:space="preserve"> </w:t>
      </w:r>
    </w:p>
    <w:p w14:paraId="6AD31EBD" w14:textId="26CE40ED" w:rsidR="528FC73A" w:rsidRPr="00C07E7C" w:rsidRDefault="7C13E28B" w:rsidP="000F1564">
      <w:pPr>
        <w:pStyle w:val="Heading2"/>
        <w:numPr>
          <w:ilvl w:val="1"/>
          <w:numId w:val="1"/>
        </w:numPr>
      </w:pPr>
      <w:bookmarkStart w:id="40" w:name="_Toc139574703"/>
      <w:r w:rsidRPr="04844F68">
        <w:t xml:space="preserve">Appendix </w:t>
      </w:r>
      <w:r w:rsidRPr="0A56BB37">
        <w:t>A</w:t>
      </w:r>
      <w:r w:rsidRPr="04844F68">
        <w:t>: Gantt Chart</w:t>
      </w:r>
      <w:bookmarkEnd w:id="40"/>
    </w:p>
    <w:p w14:paraId="4964C87F" w14:textId="383CDC71" w:rsidR="7C13E28B" w:rsidRPr="00C07E7C" w:rsidRDefault="7C13E28B" w:rsidP="00C07E7C">
      <w:pPr>
        <w:pStyle w:val="Heading3"/>
      </w:pPr>
      <w:r w:rsidRPr="00C07E7C">
        <w:t xml:space="preserve">               </w:t>
      </w:r>
      <w:r w:rsidRPr="00C07E7C">
        <w:t xml:space="preserve"> </w:t>
      </w:r>
      <w:r w:rsidRPr="00C07E7C">
        <w:t xml:space="preserve">   </w:t>
      </w:r>
      <w:bookmarkStart w:id="41" w:name="_Toc139574704"/>
      <w:r w:rsidRPr="00C07E7C">
        <w:t xml:space="preserve">11.1.1      </w:t>
      </w:r>
      <w:r w:rsidRPr="00C07E7C">
        <w:t xml:space="preserve"> </w:t>
      </w:r>
      <w:r w:rsidRPr="00C07E7C">
        <w:t>Autumn Semester 2022</w:t>
      </w:r>
      <w:bookmarkEnd w:id="41"/>
    </w:p>
    <w:p w14:paraId="69F34074" w14:textId="382E80C2" w:rsidR="3427ECD3" w:rsidRDefault="00CC6209" w:rsidP="000B37CE">
      <w:pPr>
        <w:pStyle w:val="Content"/>
      </w:pPr>
      <w:r w:rsidRPr="00CC6209">
        <w:drawing>
          <wp:inline distT="0" distB="0" distL="0" distR="0" wp14:anchorId="6B0E5AA1" wp14:editId="0EBDD10B">
            <wp:extent cx="6952615" cy="1715763"/>
            <wp:effectExtent l="19050" t="19050" r="19685" b="18415"/>
            <wp:docPr id="580718027" name="Picture 5807180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18027" name="Picture 1" descr="A screenshot of a computer&#10;&#10;Description automatically generated"/>
                    <pic:cNvPicPr/>
                  </pic:nvPicPr>
                  <pic:blipFill>
                    <a:blip r:embed="rId27"/>
                    <a:stretch>
                      <a:fillRect/>
                    </a:stretch>
                  </pic:blipFill>
                  <pic:spPr>
                    <a:xfrm>
                      <a:off x="0" y="0"/>
                      <a:ext cx="6994607" cy="1726126"/>
                    </a:xfrm>
                    <a:prstGeom prst="rect">
                      <a:avLst/>
                    </a:prstGeom>
                    <a:ln>
                      <a:solidFill>
                        <a:schemeClr val="tx1"/>
                      </a:solidFill>
                    </a:ln>
                  </pic:spPr>
                </pic:pic>
              </a:graphicData>
            </a:graphic>
          </wp:inline>
        </w:drawing>
      </w:r>
    </w:p>
    <w:p w14:paraId="186B2F55" w14:textId="278DA887" w:rsidR="7C13E28B" w:rsidRPr="00C07E7C" w:rsidRDefault="7C13E28B" w:rsidP="00C07E7C">
      <w:pPr>
        <w:pStyle w:val="Heading3"/>
      </w:pPr>
      <w:r w:rsidRPr="00C07E7C">
        <w:t xml:space="preserve">              </w:t>
      </w:r>
      <w:r w:rsidRPr="00C07E7C">
        <w:t xml:space="preserve"> </w:t>
      </w:r>
      <w:r w:rsidRPr="00C07E7C">
        <w:t xml:space="preserve"> </w:t>
      </w:r>
      <w:r w:rsidRPr="00C07E7C">
        <w:t xml:space="preserve">   </w:t>
      </w:r>
      <w:r w:rsidRPr="00C07E7C">
        <w:t xml:space="preserve"> </w:t>
      </w:r>
      <w:bookmarkStart w:id="42" w:name="_Toc139574705"/>
      <w:r w:rsidRPr="00C07E7C">
        <w:t>11.1.2        Winter Semester 2023</w:t>
      </w:r>
      <w:bookmarkEnd w:id="42"/>
      <w:r w:rsidRPr="00C07E7C">
        <w:t xml:space="preserve"> </w:t>
      </w:r>
    </w:p>
    <w:p w14:paraId="6720DF43" w14:textId="3DBB432D" w:rsidR="0A56BB37" w:rsidRDefault="00AB494C" w:rsidP="000B37CE">
      <w:pPr>
        <w:pStyle w:val="Content"/>
      </w:pPr>
      <w:r w:rsidRPr="00AB494C">
        <w:drawing>
          <wp:inline distT="0" distB="0" distL="0" distR="0" wp14:anchorId="540CDD5B" wp14:editId="34FD6870">
            <wp:extent cx="6832600" cy="1680644"/>
            <wp:effectExtent l="19050" t="19050" r="25400" b="15240"/>
            <wp:docPr id="417079951" name="Picture 41707995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79951" name="Picture 1" descr="A close-up of a chart&#10;&#10;Description automatically generated"/>
                    <pic:cNvPicPr/>
                  </pic:nvPicPr>
                  <pic:blipFill>
                    <a:blip r:embed="rId28"/>
                    <a:stretch>
                      <a:fillRect/>
                    </a:stretch>
                  </pic:blipFill>
                  <pic:spPr>
                    <a:xfrm>
                      <a:off x="0" y="0"/>
                      <a:ext cx="6843506" cy="1683327"/>
                    </a:xfrm>
                    <a:prstGeom prst="rect">
                      <a:avLst/>
                    </a:prstGeom>
                    <a:ln>
                      <a:solidFill>
                        <a:schemeClr val="tx1"/>
                      </a:solidFill>
                    </a:ln>
                  </pic:spPr>
                </pic:pic>
              </a:graphicData>
            </a:graphic>
          </wp:inline>
        </w:drawing>
      </w:r>
    </w:p>
    <w:p w14:paraId="380903A3" w14:textId="4549F5C6" w:rsidR="4DA4C151" w:rsidRPr="00C07E7C" w:rsidRDefault="7C13E28B" w:rsidP="00C07E7C">
      <w:pPr>
        <w:pStyle w:val="Heading3"/>
      </w:pPr>
      <w:r w:rsidRPr="3085480C">
        <w:t xml:space="preserve">                    </w:t>
      </w:r>
      <w:bookmarkStart w:id="43" w:name="_Toc139574706"/>
      <w:r w:rsidRPr="00C07E7C">
        <w:t>11.1.3       Spring Semester 2023</w:t>
      </w:r>
      <w:bookmarkEnd w:id="43"/>
    </w:p>
    <w:p w14:paraId="06A5940B" w14:textId="540829A3" w:rsidR="4DA4C151" w:rsidRDefault="00EF0F03" w:rsidP="000B37CE">
      <w:pPr>
        <w:pStyle w:val="Content"/>
      </w:pPr>
      <w:r w:rsidRPr="00EF0F03">
        <w:drawing>
          <wp:inline distT="0" distB="0" distL="0" distR="0" wp14:anchorId="583242AE" wp14:editId="267A2744">
            <wp:extent cx="6883400" cy="1693139"/>
            <wp:effectExtent l="19050" t="19050" r="12700" b="21590"/>
            <wp:docPr id="1791727557" name="Picture 1791727557" descr="A graph with a grid and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27557" name="Picture 1" descr="A graph with a grid and a graph&#10;&#10;Description automatically generated"/>
                    <pic:cNvPicPr/>
                  </pic:nvPicPr>
                  <pic:blipFill>
                    <a:blip r:embed="rId29"/>
                    <a:stretch>
                      <a:fillRect/>
                    </a:stretch>
                  </pic:blipFill>
                  <pic:spPr>
                    <a:xfrm>
                      <a:off x="0" y="0"/>
                      <a:ext cx="6897351" cy="1696570"/>
                    </a:xfrm>
                    <a:prstGeom prst="rect">
                      <a:avLst/>
                    </a:prstGeom>
                    <a:ln>
                      <a:solidFill>
                        <a:schemeClr val="tx1"/>
                      </a:solidFill>
                    </a:ln>
                  </pic:spPr>
                </pic:pic>
              </a:graphicData>
            </a:graphic>
          </wp:inline>
        </w:drawing>
      </w:r>
    </w:p>
    <w:p w14:paraId="04A034D1" w14:textId="68458857" w:rsidR="7C13E28B" w:rsidRPr="00C07E7C" w:rsidRDefault="7C13E28B" w:rsidP="007B575E">
      <w:pPr>
        <w:pStyle w:val="Heading2"/>
        <w:numPr>
          <w:ilvl w:val="1"/>
          <w:numId w:val="1"/>
        </w:numPr>
      </w:pPr>
      <w:bookmarkStart w:id="44" w:name="_Toc139574707"/>
      <w:r w:rsidRPr="00C07E7C">
        <w:t>Appendix B: Minutes of Meeting</w:t>
      </w:r>
      <w:bookmarkEnd w:id="44"/>
    </w:p>
    <w:p w14:paraId="61A94101" w14:textId="6AFD9F80" w:rsidR="46CB1340" w:rsidRPr="000B37CE" w:rsidRDefault="7C13E28B" w:rsidP="003E2B4D">
      <w:pPr>
        <w:ind w:left="632"/>
        <w:rPr>
          <w:rFonts w:ascii="Calibri" w:eastAsia="Calibri" w:hAnsi="Calibri" w:cs="Calibri"/>
          <w:b w:val="0"/>
          <w:sz w:val="24"/>
          <w:szCs w:val="20"/>
        </w:rPr>
      </w:pPr>
      <w:r w:rsidRPr="000B37CE">
        <w:rPr>
          <w:rFonts w:ascii="Calibri" w:eastAsia="Calibri" w:hAnsi="Calibri" w:cs="Calibri"/>
          <w:b w:val="0"/>
          <w:sz w:val="24"/>
          <w:szCs w:val="20"/>
        </w:rPr>
        <w:t>Over the past three semesters, the team has conducted more than 23 meetings that are related to the discussion of our project and how to work and execute all project objectives. These meetings helped all the team members to share their opinions and ideas to make it a successful project in the end. For this semester, 9 meetings have been conducted between the team members.</w:t>
      </w:r>
    </w:p>
    <w:p w14:paraId="66F04501" w14:textId="433F9533" w:rsidR="3AEA061E" w:rsidRDefault="3AEA061E" w:rsidP="1804BA84"/>
    <w:p w14:paraId="44BD4A55" w14:textId="51A84206" w:rsidR="3AEA061E" w:rsidRDefault="0470589C" w:rsidP="003E2B4D">
      <w:pPr>
        <w:ind w:left="632"/>
      </w:pPr>
      <w:r w:rsidRPr="619177D0">
        <w:rPr>
          <w:rFonts w:ascii="Calibri" w:eastAsia="Calibri" w:hAnsi="Calibri" w:cs="Calibri"/>
          <w:color w:val="000000"/>
          <w:sz w:val="32"/>
          <w:szCs w:val="32"/>
        </w:rPr>
        <w:t>Minutes of meeting 16</w:t>
      </w:r>
    </w:p>
    <w:p w14:paraId="1233997D" w14:textId="4652CCF3" w:rsidR="3AEA061E" w:rsidRDefault="0470589C" w:rsidP="003E2B4D">
      <w:pPr>
        <w:ind w:left="632"/>
      </w:pPr>
      <w:r w:rsidRPr="619177D0">
        <w:rPr>
          <w:rFonts w:ascii="Calibri" w:eastAsia="Calibri" w:hAnsi="Calibri" w:cs="Calibri"/>
          <w:color w:val="000000"/>
          <w:szCs w:val="28"/>
        </w:rPr>
        <w:t xml:space="preserve">Robotic Hand Project </w:t>
      </w:r>
    </w:p>
    <w:p w14:paraId="2628F06B" w14:textId="565DD66E" w:rsidR="3AEA061E" w:rsidRDefault="0470589C" w:rsidP="003E2B4D">
      <w:pPr>
        <w:ind w:left="632"/>
      </w:pPr>
      <w:r w:rsidRPr="619177D0">
        <w:rPr>
          <w:rFonts w:ascii="Calibri" w:eastAsia="Calibri" w:hAnsi="Calibri" w:cs="Calibri"/>
          <w:color w:val="000000"/>
          <w:szCs w:val="28"/>
        </w:rPr>
        <w:t xml:space="preserve">Faculty of Engineering and Information Sciences </w:t>
      </w:r>
    </w:p>
    <w:p w14:paraId="4943680F" w14:textId="164B97DD" w:rsidR="3AEA061E" w:rsidRDefault="0470589C" w:rsidP="003E2B4D">
      <w:pPr>
        <w:ind w:left="632"/>
      </w:pPr>
      <w:r w:rsidRPr="619177D0">
        <w:rPr>
          <w:rFonts w:ascii="Calibri" w:eastAsia="Calibri" w:hAnsi="Calibri" w:cs="Calibri"/>
          <w:color w:val="000000"/>
          <w:szCs w:val="28"/>
        </w:rPr>
        <w:t xml:space="preserve">Date: 19 April 2023 </w:t>
      </w:r>
    </w:p>
    <w:p w14:paraId="47E6FE7F" w14:textId="1B5599BD" w:rsidR="3AEA061E" w:rsidRDefault="0470589C" w:rsidP="003E2B4D">
      <w:pPr>
        <w:ind w:left="632"/>
      </w:pPr>
      <w:r w:rsidRPr="619177D0">
        <w:rPr>
          <w:rFonts w:ascii="Calibri" w:eastAsia="Calibri" w:hAnsi="Calibri" w:cs="Calibri"/>
          <w:color w:val="000000"/>
          <w:szCs w:val="28"/>
        </w:rPr>
        <w:t xml:space="preserve">Time:  21:00PM – 22:00PM </w:t>
      </w:r>
    </w:p>
    <w:p w14:paraId="38AF04E8" w14:textId="1728ED3C" w:rsidR="3AEA061E" w:rsidRDefault="0470589C" w:rsidP="003E2B4D">
      <w:pPr>
        <w:ind w:left="632"/>
      </w:pPr>
      <w:r w:rsidRPr="619177D0">
        <w:rPr>
          <w:rFonts w:ascii="Calibri" w:eastAsia="Calibri" w:hAnsi="Calibri" w:cs="Calibri"/>
          <w:color w:val="000000"/>
          <w:szCs w:val="28"/>
        </w:rPr>
        <w:t>Place: Online meeting.</w:t>
      </w:r>
    </w:p>
    <w:p w14:paraId="5849B562" w14:textId="5A0A1876" w:rsidR="3AEA061E" w:rsidRDefault="0470589C" w:rsidP="003E2B4D">
      <w:pPr>
        <w:ind w:left="632"/>
      </w:pPr>
      <w:r w:rsidRPr="619177D0">
        <w:rPr>
          <w:rFonts w:ascii="Calibri" w:eastAsia="Calibri" w:hAnsi="Calibri" w:cs="Calibri"/>
          <w:color w:val="000000"/>
          <w:szCs w:val="28"/>
        </w:rPr>
        <w:t>Topic: Project progress</w:t>
      </w:r>
    </w:p>
    <w:p w14:paraId="2AF917A2" w14:textId="2409B374" w:rsidR="3AEA061E" w:rsidRDefault="0470589C" w:rsidP="003E2B4D">
      <w:pPr>
        <w:ind w:left="632"/>
      </w:pPr>
      <w:r w:rsidRPr="619177D0">
        <w:rPr>
          <w:rFonts w:ascii="Calibri" w:eastAsia="Calibri" w:hAnsi="Calibri" w:cs="Calibri"/>
          <w:color w:val="000000"/>
          <w:szCs w:val="28"/>
        </w:rPr>
        <w:t xml:space="preserve">Members Present: </w:t>
      </w:r>
    </w:p>
    <w:tbl>
      <w:tblPr>
        <w:tblW w:w="0" w:type="auto"/>
        <w:tblInd w:w="1262" w:type="dxa"/>
        <w:tblLayout w:type="fixed"/>
        <w:tblLook w:val="06A0" w:firstRow="1" w:lastRow="0" w:firstColumn="1" w:lastColumn="0" w:noHBand="1" w:noVBand="1"/>
      </w:tblPr>
      <w:tblGrid>
        <w:gridCol w:w="855"/>
        <w:gridCol w:w="3120"/>
        <w:gridCol w:w="3540"/>
      </w:tblGrid>
      <w:tr w:rsidR="619177D0" w14:paraId="70D0E219"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21AA6C17" w14:textId="3B4F75D8" w:rsidR="619177D0" w:rsidRDefault="619177D0">
            <w:r w:rsidRPr="619177D0">
              <w:rPr>
                <w:rFonts w:ascii="Calibri" w:eastAsia="Calibri" w:hAnsi="Calibri" w:cs="Calibri"/>
                <w:color w:val="000000"/>
                <w:sz w:val="24"/>
                <w:szCs w:val="24"/>
              </w:rPr>
              <w:t xml:space="preserve">No </w:t>
            </w:r>
          </w:p>
        </w:tc>
        <w:tc>
          <w:tcPr>
            <w:tcW w:w="3120"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044C4AF3" w14:textId="3073CE3E" w:rsidR="619177D0" w:rsidRDefault="619177D0" w:rsidP="619177D0">
            <w:pPr>
              <w:jc w:val="center"/>
            </w:pPr>
            <w:r w:rsidRPr="619177D0">
              <w:rPr>
                <w:rFonts w:ascii="Calibri" w:eastAsia="Calibri" w:hAnsi="Calibri" w:cs="Calibri"/>
                <w:color w:val="000000"/>
                <w:sz w:val="24"/>
                <w:szCs w:val="24"/>
              </w:rPr>
              <w:t xml:space="preserve">Student name </w:t>
            </w:r>
          </w:p>
        </w:tc>
        <w:tc>
          <w:tcPr>
            <w:tcW w:w="3540"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7B0575DC" w14:textId="56CD781C" w:rsidR="619177D0" w:rsidRDefault="619177D0">
            <w:r w:rsidRPr="619177D0">
              <w:rPr>
                <w:rFonts w:ascii="Calibri" w:eastAsia="Calibri" w:hAnsi="Calibri" w:cs="Calibri"/>
                <w:color w:val="000000"/>
                <w:sz w:val="24"/>
                <w:szCs w:val="24"/>
              </w:rPr>
              <w:t xml:space="preserve">Student ID number </w:t>
            </w:r>
          </w:p>
        </w:tc>
      </w:tr>
      <w:tr w:rsidR="619177D0" w14:paraId="22822425"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30DE96E8" w14:textId="5B9DE8B0" w:rsidR="619177D0" w:rsidRDefault="619177D0">
            <w:r w:rsidRPr="619177D0">
              <w:rPr>
                <w:rFonts w:ascii="Calibri" w:eastAsia="Calibri" w:hAnsi="Calibri" w:cs="Calibri"/>
                <w:color w:val="000000"/>
                <w:sz w:val="24"/>
                <w:szCs w:val="24"/>
              </w:rPr>
              <w:t xml:space="preserve">1.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4FC3FA41" w14:textId="7C5CC84A" w:rsidR="619177D0" w:rsidRDefault="619177D0">
            <w:r w:rsidRPr="619177D0">
              <w:rPr>
                <w:rFonts w:ascii="Calibri" w:eastAsia="Calibri" w:hAnsi="Calibri" w:cs="Calibri"/>
                <w:color w:val="000000"/>
                <w:sz w:val="24"/>
                <w:szCs w:val="24"/>
              </w:rPr>
              <w:t xml:space="preserve">Clayton </w:t>
            </w:r>
            <w:proofErr w:type="spellStart"/>
            <w:r w:rsidRPr="619177D0">
              <w:rPr>
                <w:rFonts w:ascii="Calibri" w:eastAsia="Calibri" w:hAnsi="Calibri" w:cs="Calibri"/>
                <w:color w:val="000000"/>
                <w:sz w:val="24"/>
                <w:szCs w:val="24"/>
              </w:rPr>
              <w:t>D’Gama</w:t>
            </w:r>
            <w:proofErr w:type="spellEnd"/>
            <w:r w:rsidRPr="619177D0">
              <w:rPr>
                <w:rFonts w:ascii="Calibri" w:eastAsia="Calibri" w:hAnsi="Calibri" w:cs="Calibri"/>
                <w:color w:val="000000"/>
                <w:sz w:val="24"/>
                <w:szCs w:val="24"/>
              </w:rPr>
              <w:t xml:space="preserv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01787C3D" w14:textId="24498BAF" w:rsidR="619177D0" w:rsidRDefault="619177D0">
            <w:r w:rsidRPr="619177D0">
              <w:rPr>
                <w:rFonts w:ascii="Calibri" w:eastAsia="Calibri" w:hAnsi="Calibri" w:cs="Calibri"/>
                <w:color w:val="000000"/>
                <w:sz w:val="24"/>
                <w:szCs w:val="24"/>
              </w:rPr>
              <w:t xml:space="preserve">7242293 </w:t>
            </w:r>
          </w:p>
        </w:tc>
      </w:tr>
      <w:tr w:rsidR="619177D0" w14:paraId="51459DE1"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32ACDB32" w14:textId="054A9740" w:rsidR="619177D0" w:rsidRDefault="619177D0">
            <w:r w:rsidRPr="619177D0">
              <w:rPr>
                <w:rFonts w:ascii="Calibri" w:eastAsia="Calibri" w:hAnsi="Calibri" w:cs="Calibri"/>
                <w:color w:val="000000"/>
                <w:sz w:val="24"/>
                <w:szCs w:val="24"/>
              </w:rPr>
              <w:t xml:space="preserve">2.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7A28E9A6" w14:textId="4A36D296" w:rsidR="619177D0" w:rsidRDefault="619177D0">
            <w:r w:rsidRPr="619177D0">
              <w:rPr>
                <w:rFonts w:ascii="Calibri" w:eastAsia="Calibri" w:hAnsi="Calibri" w:cs="Calibri"/>
                <w:color w:val="000000"/>
                <w:sz w:val="24"/>
                <w:szCs w:val="24"/>
              </w:rPr>
              <w:t xml:space="preserve">Saharsh </w:t>
            </w:r>
            <w:proofErr w:type="spellStart"/>
            <w:r w:rsidRPr="619177D0">
              <w:rPr>
                <w:rFonts w:ascii="Calibri" w:eastAsia="Calibri" w:hAnsi="Calibri" w:cs="Calibri"/>
                <w:color w:val="000000"/>
                <w:sz w:val="24"/>
                <w:szCs w:val="24"/>
              </w:rPr>
              <w:t>Madassery</w:t>
            </w:r>
            <w:proofErr w:type="spellEnd"/>
            <w:r w:rsidRPr="619177D0">
              <w:rPr>
                <w:rFonts w:ascii="Calibri" w:eastAsia="Calibri" w:hAnsi="Calibri" w:cs="Calibri"/>
                <w:color w:val="000000"/>
                <w:sz w:val="24"/>
                <w:szCs w:val="24"/>
              </w:rPr>
              <w:t xml:space="preserv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08351618" w14:textId="02DFD289" w:rsidR="619177D0" w:rsidRDefault="619177D0">
            <w:r w:rsidRPr="619177D0">
              <w:rPr>
                <w:rFonts w:ascii="Calibri" w:eastAsia="Calibri" w:hAnsi="Calibri" w:cs="Calibri"/>
                <w:color w:val="000000"/>
                <w:sz w:val="24"/>
                <w:szCs w:val="24"/>
              </w:rPr>
              <w:t xml:space="preserve">6922764 </w:t>
            </w:r>
          </w:p>
        </w:tc>
      </w:tr>
      <w:tr w:rsidR="619177D0" w14:paraId="1511CBB0"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23713638" w14:textId="12AA3D60" w:rsidR="619177D0" w:rsidRDefault="619177D0">
            <w:r w:rsidRPr="619177D0">
              <w:rPr>
                <w:rFonts w:ascii="Calibri" w:eastAsia="Calibri" w:hAnsi="Calibri" w:cs="Calibri"/>
                <w:color w:val="000000"/>
                <w:sz w:val="24"/>
                <w:szCs w:val="24"/>
              </w:rPr>
              <w:t xml:space="preserve">3.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3A4D3A9C" w14:textId="349A7606" w:rsidR="619177D0" w:rsidRDefault="619177D0">
            <w:r w:rsidRPr="619177D0">
              <w:rPr>
                <w:rFonts w:ascii="Calibri" w:eastAsia="Calibri" w:hAnsi="Calibri" w:cs="Calibri"/>
                <w:color w:val="000000"/>
                <w:sz w:val="24"/>
                <w:szCs w:val="24"/>
              </w:rPr>
              <w:t xml:space="preserve">Suraksha Kotte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69D13707" w14:textId="64219910" w:rsidR="619177D0" w:rsidRDefault="619177D0">
            <w:r w:rsidRPr="619177D0">
              <w:rPr>
                <w:rFonts w:ascii="Calibri" w:eastAsia="Calibri" w:hAnsi="Calibri" w:cs="Calibri"/>
                <w:color w:val="000000"/>
                <w:sz w:val="24"/>
                <w:szCs w:val="24"/>
              </w:rPr>
              <w:t xml:space="preserve">6996656 </w:t>
            </w:r>
          </w:p>
        </w:tc>
      </w:tr>
      <w:tr w:rsidR="619177D0" w14:paraId="6D59D719"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5F34798F" w14:textId="20D5496F" w:rsidR="619177D0" w:rsidRDefault="619177D0">
            <w:r w:rsidRPr="619177D0">
              <w:rPr>
                <w:rFonts w:ascii="Calibri" w:eastAsia="Calibri" w:hAnsi="Calibri" w:cs="Calibri"/>
                <w:color w:val="000000"/>
                <w:sz w:val="24"/>
                <w:szCs w:val="24"/>
              </w:rPr>
              <w:t xml:space="preserve">4.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11EE4409" w14:textId="3F217190" w:rsidR="619177D0" w:rsidRDefault="619177D0">
            <w:r w:rsidRPr="619177D0">
              <w:rPr>
                <w:rFonts w:ascii="Calibri" w:eastAsia="Calibri" w:hAnsi="Calibri" w:cs="Calibri"/>
                <w:color w:val="000000"/>
                <w:sz w:val="24"/>
                <w:szCs w:val="24"/>
              </w:rPr>
              <w:t xml:space="preserve">Mohamed </w:t>
            </w:r>
            <w:proofErr w:type="spellStart"/>
            <w:r w:rsidRPr="619177D0">
              <w:rPr>
                <w:rFonts w:ascii="Calibri" w:eastAsia="Calibri" w:hAnsi="Calibri" w:cs="Calibri"/>
                <w:color w:val="000000"/>
                <w:sz w:val="24"/>
                <w:szCs w:val="24"/>
              </w:rPr>
              <w:t>Abuklal</w:t>
            </w:r>
            <w:proofErr w:type="spellEnd"/>
            <w:r w:rsidRPr="619177D0">
              <w:rPr>
                <w:rFonts w:ascii="Calibri" w:eastAsia="Calibri" w:hAnsi="Calibri" w:cs="Calibri"/>
                <w:color w:val="000000"/>
                <w:sz w:val="24"/>
                <w:szCs w:val="24"/>
              </w:rPr>
              <w:t xml:space="preserv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7BCE72AC" w14:textId="7BC14E6C" w:rsidR="619177D0" w:rsidRDefault="619177D0">
            <w:r w:rsidRPr="619177D0">
              <w:rPr>
                <w:rFonts w:ascii="Calibri" w:eastAsia="Calibri" w:hAnsi="Calibri" w:cs="Calibri"/>
                <w:color w:val="000000"/>
                <w:sz w:val="24"/>
                <w:szCs w:val="24"/>
              </w:rPr>
              <w:t xml:space="preserve">5902514 </w:t>
            </w:r>
          </w:p>
        </w:tc>
      </w:tr>
    </w:tbl>
    <w:p w14:paraId="2622F2A7" w14:textId="0598B7DF" w:rsidR="3AEA061E" w:rsidRDefault="0470589C" w:rsidP="003E2B4D">
      <w:pPr>
        <w:ind w:left="632"/>
      </w:pPr>
      <w:r w:rsidRPr="619177D0">
        <w:rPr>
          <w:rFonts w:ascii="Calibri" w:eastAsia="Calibri" w:hAnsi="Calibri" w:cs="Calibri"/>
          <w:color w:val="000000"/>
          <w:szCs w:val="28"/>
        </w:rPr>
        <w:t xml:space="preserve"> </w:t>
      </w:r>
    </w:p>
    <w:tbl>
      <w:tblPr>
        <w:tblW w:w="0" w:type="auto"/>
        <w:tblInd w:w="1262" w:type="dxa"/>
        <w:tblLayout w:type="fixed"/>
        <w:tblLook w:val="06A0" w:firstRow="1" w:lastRow="0" w:firstColumn="1" w:lastColumn="0" w:noHBand="1" w:noVBand="1"/>
      </w:tblPr>
      <w:tblGrid>
        <w:gridCol w:w="1845"/>
        <w:gridCol w:w="5745"/>
      </w:tblGrid>
      <w:tr w:rsidR="619177D0" w14:paraId="53281E29" w14:textId="77777777" w:rsidTr="003E2B4D">
        <w:trPr>
          <w:trHeight w:val="300"/>
        </w:trPr>
        <w:tc>
          <w:tcPr>
            <w:tcW w:w="1845"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006D6466" w14:textId="6507A119" w:rsidR="619177D0" w:rsidRDefault="619177D0" w:rsidP="619177D0">
            <w:pPr>
              <w:jc w:val="center"/>
            </w:pPr>
            <w:r w:rsidRPr="619177D0">
              <w:rPr>
                <w:rFonts w:ascii="Calibri" w:eastAsia="Calibri" w:hAnsi="Calibri" w:cs="Calibri"/>
                <w:color w:val="000000"/>
                <w:sz w:val="24"/>
                <w:szCs w:val="24"/>
              </w:rPr>
              <w:t xml:space="preserve">No </w:t>
            </w:r>
          </w:p>
        </w:tc>
        <w:tc>
          <w:tcPr>
            <w:tcW w:w="5745"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1AEF471F" w14:textId="46F55C95" w:rsidR="619177D0" w:rsidRDefault="619177D0">
            <w:r w:rsidRPr="619177D0">
              <w:rPr>
                <w:rFonts w:ascii="Calibri" w:eastAsia="Calibri" w:hAnsi="Calibri" w:cs="Calibri"/>
                <w:color w:val="000000"/>
                <w:sz w:val="24"/>
                <w:szCs w:val="24"/>
              </w:rPr>
              <w:t xml:space="preserve">Subject </w:t>
            </w:r>
          </w:p>
        </w:tc>
      </w:tr>
      <w:tr w:rsidR="619177D0" w14:paraId="6BCEDB17" w14:textId="77777777" w:rsidTr="003E2B4D">
        <w:trPr>
          <w:trHeight w:val="300"/>
        </w:trPr>
        <w:tc>
          <w:tcPr>
            <w:tcW w:w="1845" w:type="dxa"/>
            <w:tcBorders>
              <w:top w:val="single" w:sz="8" w:space="0" w:color="auto"/>
              <w:left w:val="single" w:sz="8" w:space="0" w:color="auto"/>
              <w:bottom w:val="single" w:sz="8" w:space="0" w:color="auto"/>
              <w:right w:val="single" w:sz="8" w:space="0" w:color="auto"/>
            </w:tcBorders>
            <w:shd w:val="clear" w:color="auto" w:fill="D5DCE4"/>
            <w:tcMar>
              <w:left w:w="108" w:type="dxa"/>
              <w:right w:w="108" w:type="dxa"/>
            </w:tcMar>
          </w:tcPr>
          <w:p w14:paraId="1F30D73B" w14:textId="7E51DD1C" w:rsidR="619177D0" w:rsidRDefault="619177D0" w:rsidP="619177D0">
            <w:pPr>
              <w:jc w:val="center"/>
            </w:pPr>
            <w:r w:rsidRPr="619177D0">
              <w:rPr>
                <w:rFonts w:ascii="Calibri" w:eastAsia="Calibri" w:hAnsi="Calibri" w:cs="Calibri"/>
                <w:color w:val="000000"/>
                <w:sz w:val="24"/>
                <w:szCs w:val="24"/>
              </w:rPr>
              <w:t xml:space="preserve">1. </w:t>
            </w:r>
          </w:p>
        </w:tc>
        <w:tc>
          <w:tcPr>
            <w:tcW w:w="5745" w:type="dxa"/>
            <w:tcBorders>
              <w:top w:val="single" w:sz="8" w:space="0" w:color="auto"/>
              <w:left w:val="single" w:sz="8" w:space="0" w:color="auto"/>
              <w:bottom w:val="single" w:sz="8" w:space="0" w:color="auto"/>
              <w:right w:val="single" w:sz="8" w:space="0" w:color="auto"/>
            </w:tcBorders>
            <w:shd w:val="clear" w:color="auto" w:fill="D5DCE4"/>
            <w:tcMar>
              <w:left w:w="108" w:type="dxa"/>
              <w:right w:w="108" w:type="dxa"/>
            </w:tcMar>
          </w:tcPr>
          <w:p w14:paraId="0E2DFA00" w14:textId="0469C66D" w:rsidR="619177D0" w:rsidRDefault="619177D0">
            <w:r w:rsidRPr="619177D0">
              <w:rPr>
                <w:rFonts w:ascii="Calibri" w:eastAsia="Calibri" w:hAnsi="Calibri" w:cs="Calibri"/>
                <w:color w:val="000000"/>
                <w:sz w:val="24"/>
                <w:szCs w:val="24"/>
              </w:rPr>
              <w:t>Discussion</w:t>
            </w:r>
          </w:p>
        </w:tc>
      </w:tr>
      <w:tr w:rsidR="619177D0" w14:paraId="73E9AFA3" w14:textId="77777777" w:rsidTr="003E2B4D">
        <w:trPr>
          <w:trHeight w:val="780"/>
        </w:trPr>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2FE0ED26" w14:textId="64042170" w:rsidR="619177D0" w:rsidRDefault="619177D0" w:rsidP="619177D0">
            <w:pPr>
              <w:jc w:val="center"/>
            </w:pPr>
            <w:r w:rsidRPr="619177D0">
              <w:rPr>
                <w:rFonts w:ascii="Calibri" w:eastAsia="Calibri" w:hAnsi="Calibri" w:cs="Calibri"/>
                <w:color w:val="000000"/>
                <w:sz w:val="24"/>
                <w:szCs w:val="24"/>
              </w:rPr>
              <w:t xml:space="preserve"> </w:t>
            </w:r>
          </w:p>
        </w:tc>
        <w:tc>
          <w:tcPr>
            <w:tcW w:w="5745" w:type="dxa"/>
            <w:tcBorders>
              <w:top w:val="single" w:sz="8" w:space="0" w:color="auto"/>
              <w:left w:val="single" w:sz="8" w:space="0" w:color="auto"/>
              <w:bottom w:val="single" w:sz="8" w:space="0" w:color="auto"/>
              <w:right w:val="single" w:sz="8" w:space="0" w:color="auto"/>
            </w:tcBorders>
            <w:tcMar>
              <w:left w:w="108" w:type="dxa"/>
              <w:right w:w="108" w:type="dxa"/>
            </w:tcMar>
          </w:tcPr>
          <w:p w14:paraId="432F0211" w14:textId="118ED12B" w:rsidR="619177D0" w:rsidRDefault="619177D0" w:rsidP="619177D0">
            <w:pPr>
              <w:pStyle w:val="ListParagraph"/>
              <w:numPr>
                <w:ilvl w:val="0"/>
                <w:numId w:val="30"/>
              </w:numPr>
              <w:rPr>
                <w:color w:val="000000"/>
              </w:rPr>
            </w:pPr>
            <w:r w:rsidRPr="619177D0">
              <w:rPr>
                <w:color w:val="000000"/>
              </w:rPr>
              <w:t>Requesting flex sensors.</w:t>
            </w:r>
          </w:p>
          <w:p w14:paraId="57AF9C6E" w14:textId="024C4BA6" w:rsidR="619177D0" w:rsidRDefault="619177D0" w:rsidP="619177D0">
            <w:pPr>
              <w:pStyle w:val="ListParagraph"/>
              <w:numPr>
                <w:ilvl w:val="0"/>
                <w:numId w:val="30"/>
              </w:numPr>
              <w:rPr>
                <w:color w:val="000000"/>
              </w:rPr>
            </w:pPr>
            <w:r w:rsidRPr="619177D0">
              <w:rPr>
                <w:color w:val="000000"/>
              </w:rPr>
              <w:t>Decided to reprint the hand using 3D-printer.</w:t>
            </w:r>
          </w:p>
        </w:tc>
      </w:tr>
    </w:tbl>
    <w:p w14:paraId="5436EEC5" w14:textId="2499A2A3" w:rsidR="3AEA061E" w:rsidRDefault="0470589C" w:rsidP="003E2B4D">
      <w:pPr>
        <w:ind w:left="632"/>
      </w:pPr>
      <w:r w:rsidRPr="619177D0">
        <w:rPr>
          <w:rFonts w:ascii="Calibri" w:eastAsia="Calibri" w:hAnsi="Calibri" w:cs="Calibri"/>
          <w:color w:val="000000"/>
          <w:szCs w:val="28"/>
        </w:rPr>
        <w:t xml:space="preserve"> </w:t>
      </w:r>
    </w:p>
    <w:p w14:paraId="1A40CC91" w14:textId="19225A69" w:rsidR="3AEA061E" w:rsidRDefault="3AEA061E" w:rsidP="003E2B4D">
      <w:pPr>
        <w:ind w:left="632"/>
        <w:rPr>
          <w:rFonts w:ascii="Calibri" w:eastAsia="Calibri" w:hAnsi="Calibri" w:cs="Calibri"/>
          <w:color w:val="000000"/>
          <w:szCs w:val="28"/>
        </w:rPr>
      </w:pPr>
    </w:p>
    <w:p w14:paraId="4D051C0E" w14:textId="36FE1D64" w:rsidR="3AEA061E" w:rsidRDefault="0470589C" w:rsidP="003E2B4D">
      <w:pPr>
        <w:ind w:left="632"/>
      </w:pPr>
      <w:r w:rsidRPr="4AE9923C">
        <w:rPr>
          <w:rFonts w:ascii="Calibri" w:eastAsia="Calibri" w:hAnsi="Calibri" w:cs="Calibri"/>
          <w:color w:val="000000"/>
          <w:sz w:val="32"/>
          <w:szCs w:val="32"/>
        </w:rPr>
        <w:t>Minutes of meeting 17</w:t>
      </w:r>
    </w:p>
    <w:p w14:paraId="1667CAAF" w14:textId="264FFAD6" w:rsidR="3AEA061E" w:rsidRDefault="0470589C" w:rsidP="003E2B4D">
      <w:pPr>
        <w:ind w:left="632"/>
      </w:pPr>
      <w:r w:rsidRPr="4AE9923C">
        <w:rPr>
          <w:rFonts w:ascii="Calibri" w:eastAsia="Calibri" w:hAnsi="Calibri" w:cs="Calibri"/>
          <w:color w:val="000000"/>
          <w:szCs w:val="28"/>
        </w:rPr>
        <w:t xml:space="preserve">Robotic Hand Project </w:t>
      </w:r>
    </w:p>
    <w:p w14:paraId="63FA5486" w14:textId="4721A43A" w:rsidR="3AEA061E" w:rsidRDefault="0470589C" w:rsidP="003E2B4D">
      <w:pPr>
        <w:ind w:left="632"/>
      </w:pPr>
      <w:r w:rsidRPr="4AE9923C">
        <w:rPr>
          <w:rFonts w:ascii="Calibri" w:eastAsia="Calibri" w:hAnsi="Calibri" w:cs="Calibri"/>
          <w:color w:val="000000"/>
          <w:szCs w:val="28"/>
        </w:rPr>
        <w:t xml:space="preserve">Faculty of Engineering and Information Sciences </w:t>
      </w:r>
    </w:p>
    <w:p w14:paraId="7235885A" w14:textId="40BB78A2" w:rsidR="3AEA061E" w:rsidRDefault="0470589C" w:rsidP="003E2B4D">
      <w:pPr>
        <w:ind w:left="632"/>
      </w:pPr>
      <w:r w:rsidRPr="4AE9923C">
        <w:rPr>
          <w:rFonts w:ascii="Calibri" w:eastAsia="Calibri" w:hAnsi="Calibri" w:cs="Calibri"/>
          <w:color w:val="000000"/>
          <w:szCs w:val="28"/>
        </w:rPr>
        <w:t xml:space="preserve">Date: 28 April 2023 </w:t>
      </w:r>
    </w:p>
    <w:p w14:paraId="616BDB71" w14:textId="4266C66E" w:rsidR="3AEA061E" w:rsidRDefault="0470589C" w:rsidP="003E2B4D">
      <w:pPr>
        <w:ind w:left="632"/>
      </w:pPr>
      <w:r w:rsidRPr="4AE9923C">
        <w:rPr>
          <w:rFonts w:ascii="Calibri" w:eastAsia="Calibri" w:hAnsi="Calibri" w:cs="Calibri"/>
          <w:color w:val="000000"/>
          <w:szCs w:val="28"/>
        </w:rPr>
        <w:t xml:space="preserve">Time:  19:00PM – 19:30PM </w:t>
      </w:r>
    </w:p>
    <w:p w14:paraId="3BE61648" w14:textId="40859269" w:rsidR="3AEA061E" w:rsidRDefault="0470589C" w:rsidP="003E2B4D">
      <w:pPr>
        <w:ind w:left="632"/>
      </w:pPr>
      <w:r w:rsidRPr="4AE9923C">
        <w:rPr>
          <w:rFonts w:ascii="Calibri" w:eastAsia="Calibri" w:hAnsi="Calibri" w:cs="Calibri"/>
          <w:color w:val="000000"/>
          <w:szCs w:val="28"/>
        </w:rPr>
        <w:t>Place: Online meeting.</w:t>
      </w:r>
    </w:p>
    <w:p w14:paraId="0474D29E" w14:textId="5699ABDB" w:rsidR="3AEA061E" w:rsidRDefault="0470589C" w:rsidP="003E2B4D">
      <w:pPr>
        <w:ind w:left="632"/>
      </w:pPr>
      <w:r w:rsidRPr="4AE9923C">
        <w:rPr>
          <w:rFonts w:ascii="Calibri" w:eastAsia="Calibri" w:hAnsi="Calibri" w:cs="Calibri"/>
          <w:color w:val="000000"/>
          <w:szCs w:val="28"/>
        </w:rPr>
        <w:t>Topic: project progress.</w:t>
      </w:r>
    </w:p>
    <w:p w14:paraId="46A5366E" w14:textId="31863C8F" w:rsidR="3AEA061E" w:rsidRDefault="0470589C" w:rsidP="003E2B4D">
      <w:pPr>
        <w:ind w:left="632"/>
      </w:pPr>
      <w:r w:rsidRPr="4AE9923C">
        <w:rPr>
          <w:rFonts w:ascii="Calibri" w:eastAsia="Calibri" w:hAnsi="Calibri" w:cs="Calibri"/>
          <w:color w:val="000000"/>
          <w:szCs w:val="28"/>
        </w:rPr>
        <w:t xml:space="preserve">Members Present: </w:t>
      </w:r>
    </w:p>
    <w:tbl>
      <w:tblPr>
        <w:tblW w:w="0" w:type="auto"/>
        <w:tblInd w:w="1262" w:type="dxa"/>
        <w:tblLayout w:type="fixed"/>
        <w:tblLook w:val="06A0" w:firstRow="1" w:lastRow="0" w:firstColumn="1" w:lastColumn="0" w:noHBand="1" w:noVBand="1"/>
      </w:tblPr>
      <w:tblGrid>
        <w:gridCol w:w="855"/>
        <w:gridCol w:w="3120"/>
        <w:gridCol w:w="3540"/>
      </w:tblGrid>
      <w:tr w:rsidR="4AE9923C" w14:paraId="10D765E0"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4006DD91" w14:textId="43216415" w:rsidR="4AE9923C" w:rsidRDefault="4AE9923C">
            <w:r w:rsidRPr="4AE9923C">
              <w:rPr>
                <w:rFonts w:ascii="Calibri" w:eastAsia="Calibri" w:hAnsi="Calibri" w:cs="Calibri"/>
                <w:color w:val="000000"/>
                <w:sz w:val="24"/>
                <w:szCs w:val="24"/>
              </w:rPr>
              <w:t xml:space="preserve">No </w:t>
            </w:r>
          </w:p>
        </w:tc>
        <w:tc>
          <w:tcPr>
            <w:tcW w:w="3120"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7E75EF9F" w14:textId="136A2A52" w:rsidR="4AE9923C" w:rsidRDefault="4AE9923C" w:rsidP="4AE9923C">
            <w:pPr>
              <w:jc w:val="center"/>
            </w:pPr>
            <w:r w:rsidRPr="4AE9923C">
              <w:rPr>
                <w:rFonts w:ascii="Calibri" w:eastAsia="Calibri" w:hAnsi="Calibri" w:cs="Calibri"/>
                <w:color w:val="000000"/>
                <w:sz w:val="24"/>
                <w:szCs w:val="24"/>
              </w:rPr>
              <w:t xml:space="preserve">Student name </w:t>
            </w:r>
          </w:p>
        </w:tc>
        <w:tc>
          <w:tcPr>
            <w:tcW w:w="3540"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03BE5CA1" w14:textId="55B782D5" w:rsidR="4AE9923C" w:rsidRDefault="4AE9923C">
            <w:r w:rsidRPr="4AE9923C">
              <w:rPr>
                <w:rFonts w:ascii="Calibri" w:eastAsia="Calibri" w:hAnsi="Calibri" w:cs="Calibri"/>
                <w:color w:val="000000"/>
                <w:sz w:val="24"/>
                <w:szCs w:val="24"/>
              </w:rPr>
              <w:t xml:space="preserve">Student ID number </w:t>
            </w:r>
          </w:p>
        </w:tc>
      </w:tr>
      <w:tr w:rsidR="4AE9923C" w14:paraId="726A33CA"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4C0EA0E8" w14:textId="0B77C191" w:rsidR="4AE9923C" w:rsidRDefault="4AE9923C">
            <w:r w:rsidRPr="4AE9923C">
              <w:rPr>
                <w:rFonts w:ascii="Calibri" w:eastAsia="Calibri" w:hAnsi="Calibri" w:cs="Calibri"/>
                <w:color w:val="000000"/>
                <w:sz w:val="24"/>
                <w:szCs w:val="24"/>
              </w:rPr>
              <w:t xml:space="preserve">1.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79C21121" w14:textId="1604E629" w:rsidR="4AE9923C" w:rsidRDefault="4AE9923C">
            <w:r w:rsidRPr="4AE9923C">
              <w:rPr>
                <w:rFonts w:ascii="Calibri" w:eastAsia="Calibri" w:hAnsi="Calibri" w:cs="Calibri"/>
                <w:color w:val="000000"/>
                <w:sz w:val="24"/>
                <w:szCs w:val="24"/>
              </w:rPr>
              <w:t xml:space="preserve">Clayton </w:t>
            </w:r>
            <w:proofErr w:type="spellStart"/>
            <w:r w:rsidRPr="4AE9923C">
              <w:rPr>
                <w:rFonts w:ascii="Calibri" w:eastAsia="Calibri" w:hAnsi="Calibri" w:cs="Calibri"/>
                <w:color w:val="000000"/>
                <w:sz w:val="24"/>
                <w:szCs w:val="24"/>
              </w:rPr>
              <w:t>D’Gama</w:t>
            </w:r>
            <w:proofErr w:type="spellEnd"/>
            <w:r w:rsidRPr="4AE9923C">
              <w:rPr>
                <w:rFonts w:ascii="Calibri" w:eastAsia="Calibri" w:hAnsi="Calibri" w:cs="Calibri"/>
                <w:color w:val="000000"/>
                <w:sz w:val="24"/>
                <w:szCs w:val="24"/>
              </w:rPr>
              <w:t xml:space="preserv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10C169D9" w14:textId="47685F3C" w:rsidR="4AE9923C" w:rsidRDefault="4AE9923C">
            <w:r w:rsidRPr="4AE9923C">
              <w:rPr>
                <w:rFonts w:ascii="Calibri" w:eastAsia="Calibri" w:hAnsi="Calibri" w:cs="Calibri"/>
                <w:color w:val="000000"/>
                <w:sz w:val="24"/>
                <w:szCs w:val="24"/>
              </w:rPr>
              <w:t xml:space="preserve">7242293 </w:t>
            </w:r>
          </w:p>
        </w:tc>
      </w:tr>
      <w:tr w:rsidR="4AE9923C" w14:paraId="293B2581"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64B93D26" w14:textId="097813C3" w:rsidR="4AE9923C" w:rsidRDefault="4AE9923C">
            <w:r w:rsidRPr="4AE9923C">
              <w:rPr>
                <w:rFonts w:ascii="Calibri" w:eastAsia="Calibri" w:hAnsi="Calibri" w:cs="Calibri"/>
                <w:color w:val="000000"/>
                <w:sz w:val="24"/>
                <w:szCs w:val="24"/>
              </w:rPr>
              <w:t xml:space="preserve">2.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5C6E1D2A" w14:textId="318865D1" w:rsidR="4AE9923C" w:rsidRDefault="4AE9923C">
            <w:r w:rsidRPr="4AE9923C">
              <w:rPr>
                <w:rFonts w:ascii="Calibri" w:eastAsia="Calibri" w:hAnsi="Calibri" w:cs="Calibri"/>
                <w:color w:val="000000"/>
                <w:sz w:val="24"/>
                <w:szCs w:val="24"/>
              </w:rPr>
              <w:t xml:space="preserve">Saharsh </w:t>
            </w:r>
            <w:proofErr w:type="spellStart"/>
            <w:r w:rsidRPr="4AE9923C">
              <w:rPr>
                <w:rFonts w:ascii="Calibri" w:eastAsia="Calibri" w:hAnsi="Calibri" w:cs="Calibri"/>
                <w:color w:val="000000"/>
                <w:sz w:val="24"/>
                <w:szCs w:val="24"/>
              </w:rPr>
              <w:t>Madassery</w:t>
            </w:r>
            <w:proofErr w:type="spellEnd"/>
            <w:r w:rsidRPr="4AE9923C">
              <w:rPr>
                <w:rFonts w:ascii="Calibri" w:eastAsia="Calibri" w:hAnsi="Calibri" w:cs="Calibri"/>
                <w:color w:val="000000"/>
                <w:sz w:val="24"/>
                <w:szCs w:val="24"/>
              </w:rPr>
              <w:t xml:space="preserv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17A35179" w14:textId="4B0FE4EC" w:rsidR="4AE9923C" w:rsidRDefault="4AE9923C">
            <w:r w:rsidRPr="4AE9923C">
              <w:rPr>
                <w:rFonts w:ascii="Calibri" w:eastAsia="Calibri" w:hAnsi="Calibri" w:cs="Calibri"/>
                <w:color w:val="000000"/>
                <w:sz w:val="24"/>
                <w:szCs w:val="24"/>
              </w:rPr>
              <w:t xml:space="preserve">6922764 </w:t>
            </w:r>
          </w:p>
        </w:tc>
      </w:tr>
      <w:tr w:rsidR="4AE9923C" w14:paraId="77B47BCF"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202E8CE2" w14:textId="217028B6" w:rsidR="4AE9923C" w:rsidRDefault="4AE9923C">
            <w:r w:rsidRPr="4AE9923C">
              <w:rPr>
                <w:rFonts w:ascii="Calibri" w:eastAsia="Calibri" w:hAnsi="Calibri" w:cs="Calibri"/>
                <w:color w:val="000000"/>
                <w:sz w:val="24"/>
                <w:szCs w:val="24"/>
              </w:rPr>
              <w:t xml:space="preserve">3.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234BBC16" w14:textId="0730EC54" w:rsidR="4AE9923C" w:rsidRDefault="4AE9923C">
            <w:r w:rsidRPr="4AE9923C">
              <w:rPr>
                <w:rFonts w:ascii="Calibri" w:eastAsia="Calibri" w:hAnsi="Calibri" w:cs="Calibri"/>
                <w:color w:val="000000"/>
                <w:sz w:val="24"/>
                <w:szCs w:val="24"/>
              </w:rPr>
              <w:t xml:space="preserve">Suraksha Kotte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5BDFA06C" w14:textId="629535A6" w:rsidR="4AE9923C" w:rsidRDefault="4AE9923C">
            <w:r w:rsidRPr="4AE9923C">
              <w:rPr>
                <w:rFonts w:ascii="Calibri" w:eastAsia="Calibri" w:hAnsi="Calibri" w:cs="Calibri"/>
                <w:color w:val="000000"/>
                <w:sz w:val="24"/>
                <w:szCs w:val="24"/>
              </w:rPr>
              <w:t xml:space="preserve">6996656 </w:t>
            </w:r>
          </w:p>
        </w:tc>
      </w:tr>
      <w:tr w:rsidR="4AE9923C" w14:paraId="6930F38A"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5664BA9B" w14:textId="3DB86AAE" w:rsidR="4AE9923C" w:rsidRDefault="4AE9923C">
            <w:r w:rsidRPr="4AE9923C">
              <w:rPr>
                <w:rFonts w:ascii="Calibri" w:eastAsia="Calibri" w:hAnsi="Calibri" w:cs="Calibri"/>
                <w:color w:val="000000"/>
                <w:sz w:val="24"/>
                <w:szCs w:val="24"/>
              </w:rPr>
              <w:t xml:space="preserve">4.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4A534167" w14:textId="5A36FC20" w:rsidR="4AE9923C" w:rsidRDefault="4AE9923C">
            <w:r w:rsidRPr="4AE9923C">
              <w:rPr>
                <w:rFonts w:ascii="Calibri" w:eastAsia="Calibri" w:hAnsi="Calibri" w:cs="Calibri"/>
                <w:color w:val="000000"/>
                <w:sz w:val="24"/>
                <w:szCs w:val="24"/>
              </w:rPr>
              <w:t xml:space="preserve">Mohamed </w:t>
            </w:r>
            <w:proofErr w:type="spellStart"/>
            <w:r w:rsidRPr="4AE9923C">
              <w:rPr>
                <w:rFonts w:ascii="Calibri" w:eastAsia="Calibri" w:hAnsi="Calibri" w:cs="Calibri"/>
                <w:color w:val="000000"/>
                <w:sz w:val="24"/>
                <w:szCs w:val="24"/>
              </w:rPr>
              <w:t>Abuklal</w:t>
            </w:r>
            <w:proofErr w:type="spellEnd"/>
            <w:r w:rsidRPr="4AE9923C">
              <w:rPr>
                <w:rFonts w:ascii="Calibri" w:eastAsia="Calibri" w:hAnsi="Calibri" w:cs="Calibri"/>
                <w:color w:val="000000"/>
                <w:sz w:val="24"/>
                <w:szCs w:val="24"/>
              </w:rPr>
              <w:t xml:space="preserv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00BD6B67" w14:textId="117FE969" w:rsidR="4AE9923C" w:rsidRDefault="4AE9923C">
            <w:r w:rsidRPr="4AE9923C">
              <w:rPr>
                <w:rFonts w:ascii="Calibri" w:eastAsia="Calibri" w:hAnsi="Calibri" w:cs="Calibri"/>
                <w:color w:val="000000"/>
                <w:sz w:val="24"/>
                <w:szCs w:val="24"/>
              </w:rPr>
              <w:t xml:space="preserve">5902514 </w:t>
            </w:r>
          </w:p>
        </w:tc>
      </w:tr>
    </w:tbl>
    <w:p w14:paraId="4362C70F" w14:textId="00FADA77" w:rsidR="3AEA061E" w:rsidRDefault="3F3BD2D9" w:rsidP="003E2B4D">
      <w:pPr>
        <w:ind w:left="632"/>
      </w:pPr>
      <w:r w:rsidRPr="4AE9923C">
        <w:rPr>
          <w:rFonts w:ascii="Calibri" w:eastAsia="Calibri" w:hAnsi="Calibri" w:cs="Calibri"/>
          <w:color w:val="000000"/>
          <w:szCs w:val="28"/>
        </w:rPr>
        <w:t xml:space="preserve"> </w:t>
      </w:r>
    </w:p>
    <w:tbl>
      <w:tblPr>
        <w:tblW w:w="0" w:type="auto"/>
        <w:tblInd w:w="1262" w:type="dxa"/>
        <w:tblLayout w:type="fixed"/>
        <w:tblLook w:val="06A0" w:firstRow="1" w:lastRow="0" w:firstColumn="1" w:lastColumn="0" w:noHBand="1" w:noVBand="1"/>
      </w:tblPr>
      <w:tblGrid>
        <w:gridCol w:w="1845"/>
        <w:gridCol w:w="5745"/>
      </w:tblGrid>
      <w:tr w:rsidR="4AE9923C" w14:paraId="2E934327" w14:textId="77777777" w:rsidTr="003E2B4D">
        <w:trPr>
          <w:trHeight w:val="300"/>
        </w:trPr>
        <w:tc>
          <w:tcPr>
            <w:tcW w:w="1845"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41EF2CC8" w14:textId="3F24F7B0" w:rsidR="4AE9923C" w:rsidRDefault="4AE9923C" w:rsidP="4AE9923C">
            <w:pPr>
              <w:jc w:val="center"/>
            </w:pPr>
            <w:r w:rsidRPr="4AE9923C">
              <w:rPr>
                <w:rFonts w:ascii="Calibri" w:eastAsia="Calibri" w:hAnsi="Calibri" w:cs="Calibri"/>
                <w:color w:val="000000"/>
                <w:sz w:val="24"/>
                <w:szCs w:val="24"/>
              </w:rPr>
              <w:lastRenderedPageBreak/>
              <w:t xml:space="preserve">No </w:t>
            </w:r>
          </w:p>
        </w:tc>
        <w:tc>
          <w:tcPr>
            <w:tcW w:w="5745"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1D56701D" w14:textId="54E42821" w:rsidR="4AE9923C" w:rsidRDefault="4AE9923C">
            <w:r w:rsidRPr="4AE9923C">
              <w:rPr>
                <w:rFonts w:ascii="Calibri" w:eastAsia="Calibri" w:hAnsi="Calibri" w:cs="Calibri"/>
                <w:color w:val="000000"/>
                <w:sz w:val="24"/>
                <w:szCs w:val="24"/>
              </w:rPr>
              <w:t xml:space="preserve">Subject </w:t>
            </w:r>
          </w:p>
        </w:tc>
      </w:tr>
      <w:tr w:rsidR="4AE9923C" w14:paraId="67562C55" w14:textId="77777777" w:rsidTr="003E2B4D">
        <w:trPr>
          <w:trHeight w:val="300"/>
        </w:trPr>
        <w:tc>
          <w:tcPr>
            <w:tcW w:w="1845" w:type="dxa"/>
            <w:tcBorders>
              <w:top w:val="single" w:sz="8" w:space="0" w:color="auto"/>
              <w:left w:val="single" w:sz="8" w:space="0" w:color="auto"/>
              <w:bottom w:val="single" w:sz="8" w:space="0" w:color="auto"/>
              <w:right w:val="single" w:sz="8" w:space="0" w:color="auto"/>
            </w:tcBorders>
            <w:shd w:val="clear" w:color="auto" w:fill="D5DCE4"/>
            <w:tcMar>
              <w:left w:w="108" w:type="dxa"/>
              <w:right w:w="108" w:type="dxa"/>
            </w:tcMar>
          </w:tcPr>
          <w:p w14:paraId="1F414F69" w14:textId="052F28A4" w:rsidR="4AE9923C" w:rsidRDefault="4AE9923C" w:rsidP="4AE9923C">
            <w:pPr>
              <w:jc w:val="center"/>
            </w:pPr>
            <w:r w:rsidRPr="4AE9923C">
              <w:rPr>
                <w:rFonts w:ascii="Calibri" w:eastAsia="Calibri" w:hAnsi="Calibri" w:cs="Calibri"/>
                <w:color w:val="000000"/>
                <w:sz w:val="24"/>
                <w:szCs w:val="24"/>
              </w:rPr>
              <w:t xml:space="preserve">1. </w:t>
            </w:r>
          </w:p>
        </w:tc>
        <w:tc>
          <w:tcPr>
            <w:tcW w:w="5745" w:type="dxa"/>
            <w:tcBorders>
              <w:top w:val="single" w:sz="8" w:space="0" w:color="auto"/>
              <w:left w:val="single" w:sz="8" w:space="0" w:color="auto"/>
              <w:bottom w:val="single" w:sz="8" w:space="0" w:color="auto"/>
              <w:right w:val="single" w:sz="8" w:space="0" w:color="auto"/>
            </w:tcBorders>
            <w:shd w:val="clear" w:color="auto" w:fill="D5DCE4"/>
            <w:tcMar>
              <w:left w:w="108" w:type="dxa"/>
              <w:right w:w="108" w:type="dxa"/>
            </w:tcMar>
          </w:tcPr>
          <w:p w14:paraId="12E784BE" w14:textId="31D26166" w:rsidR="4AE9923C" w:rsidRDefault="4AE9923C">
            <w:r w:rsidRPr="4AE9923C">
              <w:rPr>
                <w:rFonts w:ascii="Calibri" w:eastAsia="Calibri" w:hAnsi="Calibri" w:cs="Calibri"/>
                <w:color w:val="000000"/>
                <w:sz w:val="24"/>
                <w:szCs w:val="24"/>
              </w:rPr>
              <w:t>Discussion</w:t>
            </w:r>
          </w:p>
        </w:tc>
      </w:tr>
      <w:tr w:rsidR="4AE9923C" w14:paraId="795F1404" w14:textId="77777777" w:rsidTr="003E2B4D">
        <w:trPr>
          <w:trHeight w:val="780"/>
        </w:trPr>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485D47CC" w14:textId="39B1D9B8" w:rsidR="4AE9923C" w:rsidRDefault="4AE9923C" w:rsidP="4AE9923C">
            <w:pPr>
              <w:jc w:val="center"/>
            </w:pPr>
            <w:r w:rsidRPr="4AE9923C">
              <w:rPr>
                <w:rFonts w:ascii="Calibri" w:eastAsia="Calibri" w:hAnsi="Calibri" w:cs="Calibri"/>
                <w:color w:val="000000"/>
                <w:sz w:val="24"/>
                <w:szCs w:val="24"/>
              </w:rPr>
              <w:t xml:space="preserve"> </w:t>
            </w:r>
          </w:p>
        </w:tc>
        <w:tc>
          <w:tcPr>
            <w:tcW w:w="5745" w:type="dxa"/>
            <w:tcBorders>
              <w:top w:val="single" w:sz="8" w:space="0" w:color="auto"/>
              <w:left w:val="single" w:sz="8" w:space="0" w:color="auto"/>
              <w:bottom w:val="single" w:sz="8" w:space="0" w:color="auto"/>
              <w:right w:val="single" w:sz="8" w:space="0" w:color="auto"/>
            </w:tcBorders>
            <w:tcMar>
              <w:left w:w="108" w:type="dxa"/>
              <w:right w:w="108" w:type="dxa"/>
            </w:tcMar>
          </w:tcPr>
          <w:p w14:paraId="6D7C7E82" w14:textId="3835659B" w:rsidR="4AE9923C" w:rsidRDefault="4AE9923C" w:rsidP="4AE9923C">
            <w:pPr>
              <w:pStyle w:val="ListParagraph"/>
              <w:numPr>
                <w:ilvl w:val="0"/>
                <w:numId w:val="33"/>
              </w:numPr>
              <w:rPr>
                <w:color w:val="000000"/>
              </w:rPr>
            </w:pPr>
            <w:r w:rsidRPr="4AE9923C">
              <w:rPr>
                <w:color w:val="000000"/>
              </w:rPr>
              <w:t>Discussed about the upcoming presentations and reports.</w:t>
            </w:r>
          </w:p>
        </w:tc>
      </w:tr>
    </w:tbl>
    <w:p w14:paraId="571C1F5C" w14:textId="16E4AA22" w:rsidR="3AEA061E" w:rsidRDefault="3AEA061E" w:rsidP="003E2B4D">
      <w:pPr>
        <w:ind w:left="632"/>
      </w:pPr>
    </w:p>
    <w:p w14:paraId="445C1FB1" w14:textId="28EDE56B" w:rsidR="46CB1340" w:rsidRDefault="46CB1340" w:rsidP="003E2B4D">
      <w:pPr>
        <w:ind w:left="632"/>
      </w:pPr>
    </w:p>
    <w:p w14:paraId="321A3C5E" w14:textId="16822118" w:rsidR="46CB1340" w:rsidRDefault="694F1905" w:rsidP="003E2B4D">
      <w:pPr>
        <w:ind w:left="632"/>
      </w:pPr>
      <w:r w:rsidRPr="4AE9923C">
        <w:rPr>
          <w:rFonts w:ascii="Calibri" w:eastAsia="Calibri" w:hAnsi="Calibri" w:cs="Calibri"/>
          <w:color w:val="000000"/>
          <w:sz w:val="32"/>
          <w:szCs w:val="32"/>
        </w:rPr>
        <w:t>Minutes of meeting 18</w:t>
      </w:r>
    </w:p>
    <w:p w14:paraId="21B11938" w14:textId="686E877D" w:rsidR="46CB1340" w:rsidRDefault="694F1905" w:rsidP="003E2B4D">
      <w:pPr>
        <w:ind w:left="632"/>
      </w:pPr>
      <w:r w:rsidRPr="4AE9923C">
        <w:rPr>
          <w:rFonts w:ascii="Calibri" w:eastAsia="Calibri" w:hAnsi="Calibri" w:cs="Calibri"/>
          <w:color w:val="000000"/>
          <w:szCs w:val="28"/>
        </w:rPr>
        <w:t xml:space="preserve">Robotic Hand Project </w:t>
      </w:r>
    </w:p>
    <w:p w14:paraId="468A0710" w14:textId="0333669F" w:rsidR="46CB1340" w:rsidRDefault="694F1905" w:rsidP="003E2B4D">
      <w:pPr>
        <w:ind w:left="632"/>
      </w:pPr>
      <w:r w:rsidRPr="4AE9923C">
        <w:rPr>
          <w:rFonts w:ascii="Calibri" w:eastAsia="Calibri" w:hAnsi="Calibri" w:cs="Calibri"/>
          <w:color w:val="000000"/>
          <w:szCs w:val="28"/>
        </w:rPr>
        <w:t xml:space="preserve">Faculty of Engineering and Information Sciences </w:t>
      </w:r>
    </w:p>
    <w:p w14:paraId="44A78AE0" w14:textId="1E80A016" w:rsidR="46CB1340" w:rsidRDefault="694F1905" w:rsidP="003E2B4D">
      <w:pPr>
        <w:ind w:left="632"/>
      </w:pPr>
      <w:r w:rsidRPr="4AE9923C">
        <w:rPr>
          <w:rFonts w:ascii="Calibri" w:eastAsia="Calibri" w:hAnsi="Calibri" w:cs="Calibri"/>
          <w:color w:val="000000"/>
          <w:szCs w:val="28"/>
        </w:rPr>
        <w:t xml:space="preserve">Date: 10 May 2023 </w:t>
      </w:r>
    </w:p>
    <w:p w14:paraId="303D21D7" w14:textId="274104AA" w:rsidR="46CB1340" w:rsidRDefault="694F1905" w:rsidP="003E2B4D">
      <w:pPr>
        <w:ind w:left="632"/>
      </w:pPr>
      <w:r w:rsidRPr="4AE9923C">
        <w:rPr>
          <w:rFonts w:ascii="Calibri" w:eastAsia="Calibri" w:hAnsi="Calibri" w:cs="Calibri"/>
          <w:color w:val="000000"/>
          <w:szCs w:val="28"/>
        </w:rPr>
        <w:t xml:space="preserve">Time:  21:00PM – 21:45PM </w:t>
      </w:r>
    </w:p>
    <w:p w14:paraId="0800FFF5" w14:textId="380EF033" w:rsidR="46CB1340" w:rsidRDefault="694F1905" w:rsidP="003E2B4D">
      <w:pPr>
        <w:ind w:left="632"/>
      </w:pPr>
      <w:r w:rsidRPr="4AE9923C">
        <w:rPr>
          <w:rFonts w:ascii="Calibri" w:eastAsia="Calibri" w:hAnsi="Calibri" w:cs="Calibri"/>
          <w:color w:val="000000"/>
          <w:szCs w:val="28"/>
        </w:rPr>
        <w:t>Place: Online meeting.</w:t>
      </w:r>
    </w:p>
    <w:p w14:paraId="139EC09E" w14:textId="04D48FBB" w:rsidR="46CB1340" w:rsidRDefault="694F1905" w:rsidP="003E2B4D">
      <w:pPr>
        <w:ind w:left="632"/>
      </w:pPr>
      <w:r w:rsidRPr="4AE9923C">
        <w:rPr>
          <w:rFonts w:ascii="Calibri" w:eastAsia="Calibri" w:hAnsi="Calibri" w:cs="Calibri"/>
          <w:color w:val="000000"/>
          <w:szCs w:val="28"/>
        </w:rPr>
        <w:t>Topic: Mid-project discussion.</w:t>
      </w:r>
    </w:p>
    <w:p w14:paraId="406FBB35" w14:textId="31197D4C" w:rsidR="46CB1340" w:rsidRDefault="694F1905" w:rsidP="003E2B4D">
      <w:pPr>
        <w:ind w:left="632"/>
      </w:pPr>
      <w:r w:rsidRPr="4AE9923C">
        <w:rPr>
          <w:rFonts w:ascii="Calibri" w:eastAsia="Calibri" w:hAnsi="Calibri" w:cs="Calibri"/>
          <w:color w:val="000000"/>
          <w:szCs w:val="28"/>
        </w:rPr>
        <w:t xml:space="preserve">Members Present: </w:t>
      </w:r>
    </w:p>
    <w:tbl>
      <w:tblPr>
        <w:tblW w:w="0" w:type="auto"/>
        <w:tblInd w:w="1262" w:type="dxa"/>
        <w:tblLayout w:type="fixed"/>
        <w:tblLook w:val="06A0" w:firstRow="1" w:lastRow="0" w:firstColumn="1" w:lastColumn="0" w:noHBand="1" w:noVBand="1"/>
      </w:tblPr>
      <w:tblGrid>
        <w:gridCol w:w="855"/>
        <w:gridCol w:w="3120"/>
        <w:gridCol w:w="3540"/>
      </w:tblGrid>
      <w:tr w:rsidR="4AE9923C" w14:paraId="2EF5C938"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6EFC1BE4" w14:textId="63EF9865" w:rsidR="4AE9923C" w:rsidRDefault="4AE9923C">
            <w:r w:rsidRPr="4AE9923C">
              <w:rPr>
                <w:rFonts w:ascii="Calibri" w:eastAsia="Calibri" w:hAnsi="Calibri" w:cs="Calibri"/>
                <w:color w:val="000000"/>
                <w:sz w:val="24"/>
                <w:szCs w:val="24"/>
              </w:rPr>
              <w:t xml:space="preserve">No </w:t>
            </w:r>
          </w:p>
        </w:tc>
        <w:tc>
          <w:tcPr>
            <w:tcW w:w="3120"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09F4F2B1" w14:textId="6980A97A" w:rsidR="4AE9923C" w:rsidRDefault="4AE9923C" w:rsidP="4AE9923C">
            <w:pPr>
              <w:jc w:val="center"/>
            </w:pPr>
            <w:r w:rsidRPr="4AE9923C">
              <w:rPr>
                <w:rFonts w:ascii="Calibri" w:eastAsia="Calibri" w:hAnsi="Calibri" w:cs="Calibri"/>
                <w:color w:val="000000"/>
                <w:sz w:val="24"/>
                <w:szCs w:val="24"/>
              </w:rPr>
              <w:t xml:space="preserve">Student name </w:t>
            </w:r>
          </w:p>
        </w:tc>
        <w:tc>
          <w:tcPr>
            <w:tcW w:w="3540"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1A4F6E52" w14:textId="288351C8" w:rsidR="4AE9923C" w:rsidRDefault="4AE9923C">
            <w:r w:rsidRPr="4AE9923C">
              <w:rPr>
                <w:rFonts w:ascii="Calibri" w:eastAsia="Calibri" w:hAnsi="Calibri" w:cs="Calibri"/>
                <w:color w:val="000000"/>
                <w:sz w:val="24"/>
                <w:szCs w:val="24"/>
              </w:rPr>
              <w:t xml:space="preserve">Student ID number </w:t>
            </w:r>
          </w:p>
        </w:tc>
      </w:tr>
      <w:tr w:rsidR="4AE9923C" w14:paraId="66CB0000"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10F4590C" w14:textId="0EBD5F72" w:rsidR="4AE9923C" w:rsidRDefault="4AE9923C">
            <w:r w:rsidRPr="4AE9923C">
              <w:rPr>
                <w:rFonts w:ascii="Calibri" w:eastAsia="Calibri" w:hAnsi="Calibri" w:cs="Calibri"/>
                <w:color w:val="000000"/>
                <w:sz w:val="24"/>
                <w:szCs w:val="24"/>
              </w:rPr>
              <w:t xml:space="preserve">1.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62C056E3" w14:textId="139EEB53" w:rsidR="4AE9923C" w:rsidRDefault="4AE9923C">
            <w:r w:rsidRPr="4AE9923C">
              <w:rPr>
                <w:rFonts w:ascii="Calibri" w:eastAsia="Calibri" w:hAnsi="Calibri" w:cs="Calibri"/>
                <w:color w:val="000000"/>
                <w:sz w:val="24"/>
                <w:szCs w:val="24"/>
              </w:rPr>
              <w:t xml:space="preserve">Clayton </w:t>
            </w:r>
            <w:proofErr w:type="spellStart"/>
            <w:r w:rsidRPr="4AE9923C">
              <w:rPr>
                <w:rFonts w:ascii="Calibri" w:eastAsia="Calibri" w:hAnsi="Calibri" w:cs="Calibri"/>
                <w:color w:val="000000"/>
                <w:sz w:val="24"/>
                <w:szCs w:val="24"/>
              </w:rPr>
              <w:t>D’Gama</w:t>
            </w:r>
            <w:proofErr w:type="spellEnd"/>
            <w:r w:rsidRPr="4AE9923C">
              <w:rPr>
                <w:rFonts w:ascii="Calibri" w:eastAsia="Calibri" w:hAnsi="Calibri" w:cs="Calibri"/>
                <w:color w:val="000000"/>
                <w:sz w:val="24"/>
                <w:szCs w:val="24"/>
              </w:rPr>
              <w:t xml:space="preserv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7D04A497" w14:textId="47A9659B" w:rsidR="4AE9923C" w:rsidRDefault="4AE9923C">
            <w:r w:rsidRPr="4AE9923C">
              <w:rPr>
                <w:rFonts w:ascii="Calibri" w:eastAsia="Calibri" w:hAnsi="Calibri" w:cs="Calibri"/>
                <w:color w:val="000000"/>
                <w:sz w:val="24"/>
                <w:szCs w:val="24"/>
              </w:rPr>
              <w:t xml:space="preserve">7242293 </w:t>
            </w:r>
          </w:p>
        </w:tc>
      </w:tr>
      <w:tr w:rsidR="4AE9923C" w14:paraId="63F8B103"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4F4A1BA3" w14:textId="6DCD3B61" w:rsidR="4AE9923C" w:rsidRDefault="4AE9923C">
            <w:r w:rsidRPr="4AE9923C">
              <w:rPr>
                <w:rFonts w:ascii="Calibri" w:eastAsia="Calibri" w:hAnsi="Calibri" w:cs="Calibri"/>
                <w:color w:val="000000"/>
                <w:sz w:val="24"/>
                <w:szCs w:val="24"/>
              </w:rPr>
              <w:t xml:space="preserve">2.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655F2174" w14:textId="69B55BD6" w:rsidR="4AE9923C" w:rsidRDefault="4AE9923C">
            <w:r w:rsidRPr="4AE9923C">
              <w:rPr>
                <w:rFonts w:ascii="Calibri" w:eastAsia="Calibri" w:hAnsi="Calibri" w:cs="Calibri"/>
                <w:color w:val="000000"/>
                <w:sz w:val="24"/>
                <w:szCs w:val="24"/>
              </w:rPr>
              <w:t xml:space="preserve">Saharsh </w:t>
            </w:r>
            <w:proofErr w:type="spellStart"/>
            <w:r w:rsidRPr="4AE9923C">
              <w:rPr>
                <w:rFonts w:ascii="Calibri" w:eastAsia="Calibri" w:hAnsi="Calibri" w:cs="Calibri"/>
                <w:color w:val="000000"/>
                <w:sz w:val="24"/>
                <w:szCs w:val="24"/>
              </w:rPr>
              <w:t>Madassery</w:t>
            </w:r>
            <w:proofErr w:type="spellEnd"/>
            <w:r w:rsidRPr="4AE9923C">
              <w:rPr>
                <w:rFonts w:ascii="Calibri" w:eastAsia="Calibri" w:hAnsi="Calibri" w:cs="Calibri"/>
                <w:color w:val="000000"/>
                <w:sz w:val="24"/>
                <w:szCs w:val="24"/>
              </w:rPr>
              <w:t xml:space="preserv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2BC635DC" w14:textId="2B0EB21D" w:rsidR="4AE9923C" w:rsidRDefault="4AE9923C">
            <w:r w:rsidRPr="4AE9923C">
              <w:rPr>
                <w:rFonts w:ascii="Calibri" w:eastAsia="Calibri" w:hAnsi="Calibri" w:cs="Calibri"/>
                <w:color w:val="000000"/>
                <w:sz w:val="24"/>
                <w:szCs w:val="24"/>
              </w:rPr>
              <w:t xml:space="preserve">6922764 </w:t>
            </w:r>
          </w:p>
        </w:tc>
      </w:tr>
      <w:tr w:rsidR="4AE9923C" w14:paraId="40A8443A"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5434B5F0" w14:textId="428CDA2C" w:rsidR="4AE9923C" w:rsidRDefault="4AE9923C">
            <w:r w:rsidRPr="4AE9923C">
              <w:rPr>
                <w:rFonts w:ascii="Calibri" w:eastAsia="Calibri" w:hAnsi="Calibri" w:cs="Calibri"/>
                <w:color w:val="000000"/>
                <w:sz w:val="24"/>
                <w:szCs w:val="24"/>
              </w:rPr>
              <w:t xml:space="preserve">3.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69A6F574" w14:textId="179F4343" w:rsidR="4AE9923C" w:rsidRDefault="4AE9923C">
            <w:r w:rsidRPr="4AE9923C">
              <w:rPr>
                <w:rFonts w:ascii="Calibri" w:eastAsia="Calibri" w:hAnsi="Calibri" w:cs="Calibri"/>
                <w:color w:val="000000"/>
                <w:sz w:val="24"/>
                <w:szCs w:val="24"/>
              </w:rPr>
              <w:t xml:space="preserve">Suraksha Kotte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6E51AB70" w14:textId="6EB977C5" w:rsidR="4AE9923C" w:rsidRDefault="4AE9923C">
            <w:r w:rsidRPr="4AE9923C">
              <w:rPr>
                <w:rFonts w:ascii="Calibri" w:eastAsia="Calibri" w:hAnsi="Calibri" w:cs="Calibri"/>
                <w:color w:val="000000"/>
                <w:sz w:val="24"/>
                <w:szCs w:val="24"/>
              </w:rPr>
              <w:t xml:space="preserve">6996656 </w:t>
            </w:r>
          </w:p>
        </w:tc>
      </w:tr>
      <w:tr w:rsidR="4AE9923C" w14:paraId="67E075B0"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47C2C3A5" w14:textId="35345FA0" w:rsidR="4AE9923C" w:rsidRDefault="4AE9923C">
            <w:r w:rsidRPr="4AE9923C">
              <w:rPr>
                <w:rFonts w:ascii="Calibri" w:eastAsia="Calibri" w:hAnsi="Calibri" w:cs="Calibri"/>
                <w:color w:val="000000"/>
                <w:sz w:val="24"/>
                <w:szCs w:val="24"/>
              </w:rPr>
              <w:t xml:space="preserve">4.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570AD994" w14:textId="7EF80A07" w:rsidR="4AE9923C" w:rsidRDefault="4AE9923C">
            <w:r w:rsidRPr="4AE9923C">
              <w:rPr>
                <w:rFonts w:ascii="Calibri" w:eastAsia="Calibri" w:hAnsi="Calibri" w:cs="Calibri"/>
                <w:color w:val="000000"/>
                <w:sz w:val="24"/>
                <w:szCs w:val="24"/>
              </w:rPr>
              <w:t xml:space="preserve">Mohamed </w:t>
            </w:r>
            <w:proofErr w:type="spellStart"/>
            <w:r w:rsidRPr="4AE9923C">
              <w:rPr>
                <w:rFonts w:ascii="Calibri" w:eastAsia="Calibri" w:hAnsi="Calibri" w:cs="Calibri"/>
                <w:color w:val="000000"/>
                <w:sz w:val="24"/>
                <w:szCs w:val="24"/>
              </w:rPr>
              <w:t>Abuklal</w:t>
            </w:r>
            <w:proofErr w:type="spellEnd"/>
            <w:r w:rsidRPr="4AE9923C">
              <w:rPr>
                <w:rFonts w:ascii="Calibri" w:eastAsia="Calibri" w:hAnsi="Calibri" w:cs="Calibri"/>
                <w:color w:val="000000"/>
                <w:sz w:val="24"/>
                <w:szCs w:val="24"/>
              </w:rPr>
              <w:t xml:space="preserv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5A8AB1A8" w14:textId="6FC6D688" w:rsidR="4AE9923C" w:rsidRDefault="4AE9923C">
            <w:r w:rsidRPr="4AE9923C">
              <w:rPr>
                <w:rFonts w:ascii="Calibri" w:eastAsia="Calibri" w:hAnsi="Calibri" w:cs="Calibri"/>
                <w:color w:val="000000"/>
                <w:sz w:val="24"/>
                <w:szCs w:val="24"/>
              </w:rPr>
              <w:t xml:space="preserve">5902514 </w:t>
            </w:r>
          </w:p>
        </w:tc>
      </w:tr>
    </w:tbl>
    <w:p w14:paraId="3363AD8D" w14:textId="448403C0" w:rsidR="46CB1340" w:rsidRDefault="694F1905" w:rsidP="003E2B4D">
      <w:pPr>
        <w:ind w:left="632"/>
      </w:pPr>
      <w:r w:rsidRPr="4AE9923C">
        <w:rPr>
          <w:rFonts w:ascii="Calibri" w:eastAsia="Calibri" w:hAnsi="Calibri" w:cs="Calibri"/>
          <w:color w:val="000000"/>
          <w:szCs w:val="28"/>
        </w:rPr>
        <w:t xml:space="preserve"> </w:t>
      </w:r>
    </w:p>
    <w:tbl>
      <w:tblPr>
        <w:tblW w:w="0" w:type="auto"/>
        <w:tblInd w:w="1262" w:type="dxa"/>
        <w:tblLayout w:type="fixed"/>
        <w:tblLook w:val="06A0" w:firstRow="1" w:lastRow="0" w:firstColumn="1" w:lastColumn="0" w:noHBand="1" w:noVBand="1"/>
      </w:tblPr>
      <w:tblGrid>
        <w:gridCol w:w="1845"/>
        <w:gridCol w:w="5745"/>
      </w:tblGrid>
      <w:tr w:rsidR="4AE9923C" w14:paraId="29952070" w14:textId="77777777" w:rsidTr="003E2B4D">
        <w:trPr>
          <w:trHeight w:val="300"/>
        </w:trPr>
        <w:tc>
          <w:tcPr>
            <w:tcW w:w="1845"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7559B83B" w14:textId="6E581FC0" w:rsidR="4AE9923C" w:rsidRDefault="4AE9923C" w:rsidP="4AE9923C">
            <w:pPr>
              <w:jc w:val="center"/>
            </w:pPr>
            <w:r w:rsidRPr="4AE9923C">
              <w:rPr>
                <w:rFonts w:ascii="Calibri" w:eastAsia="Calibri" w:hAnsi="Calibri" w:cs="Calibri"/>
                <w:color w:val="000000"/>
                <w:sz w:val="24"/>
                <w:szCs w:val="24"/>
              </w:rPr>
              <w:t xml:space="preserve">No </w:t>
            </w:r>
          </w:p>
        </w:tc>
        <w:tc>
          <w:tcPr>
            <w:tcW w:w="5745"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5C230BF9" w14:textId="2426C5BC" w:rsidR="4AE9923C" w:rsidRDefault="4AE9923C">
            <w:r w:rsidRPr="4AE9923C">
              <w:rPr>
                <w:rFonts w:ascii="Calibri" w:eastAsia="Calibri" w:hAnsi="Calibri" w:cs="Calibri"/>
                <w:color w:val="000000"/>
                <w:sz w:val="24"/>
                <w:szCs w:val="24"/>
              </w:rPr>
              <w:t xml:space="preserve">Subject </w:t>
            </w:r>
          </w:p>
        </w:tc>
      </w:tr>
      <w:tr w:rsidR="4AE9923C" w14:paraId="44A1A07A" w14:textId="77777777" w:rsidTr="003E2B4D">
        <w:trPr>
          <w:trHeight w:val="300"/>
        </w:trPr>
        <w:tc>
          <w:tcPr>
            <w:tcW w:w="1845" w:type="dxa"/>
            <w:tcBorders>
              <w:top w:val="single" w:sz="8" w:space="0" w:color="auto"/>
              <w:left w:val="single" w:sz="8" w:space="0" w:color="auto"/>
              <w:bottom w:val="single" w:sz="8" w:space="0" w:color="auto"/>
              <w:right w:val="single" w:sz="8" w:space="0" w:color="auto"/>
            </w:tcBorders>
            <w:shd w:val="clear" w:color="auto" w:fill="D5DCE4"/>
            <w:tcMar>
              <w:left w:w="108" w:type="dxa"/>
              <w:right w:w="108" w:type="dxa"/>
            </w:tcMar>
          </w:tcPr>
          <w:p w14:paraId="6BDAB66F" w14:textId="122CBF0B" w:rsidR="4AE9923C" w:rsidRDefault="4AE9923C" w:rsidP="4AE9923C">
            <w:pPr>
              <w:jc w:val="center"/>
            </w:pPr>
            <w:r w:rsidRPr="4AE9923C">
              <w:rPr>
                <w:rFonts w:ascii="Calibri" w:eastAsia="Calibri" w:hAnsi="Calibri" w:cs="Calibri"/>
                <w:color w:val="000000"/>
                <w:sz w:val="24"/>
                <w:szCs w:val="24"/>
              </w:rPr>
              <w:t xml:space="preserve">1. </w:t>
            </w:r>
          </w:p>
        </w:tc>
        <w:tc>
          <w:tcPr>
            <w:tcW w:w="5745" w:type="dxa"/>
            <w:tcBorders>
              <w:top w:val="single" w:sz="8" w:space="0" w:color="auto"/>
              <w:left w:val="single" w:sz="8" w:space="0" w:color="auto"/>
              <w:bottom w:val="single" w:sz="8" w:space="0" w:color="auto"/>
              <w:right w:val="single" w:sz="8" w:space="0" w:color="auto"/>
            </w:tcBorders>
            <w:shd w:val="clear" w:color="auto" w:fill="D5DCE4"/>
            <w:tcMar>
              <w:left w:w="108" w:type="dxa"/>
              <w:right w:w="108" w:type="dxa"/>
            </w:tcMar>
          </w:tcPr>
          <w:p w14:paraId="54032630" w14:textId="6BDF79A2" w:rsidR="4AE9923C" w:rsidRDefault="4AE9923C">
            <w:r w:rsidRPr="4AE9923C">
              <w:rPr>
                <w:rFonts w:ascii="Calibri" w:eastAsia="Calibri" w:hAnsi="Calibri" w:cs="Calibri"/>
                <w:color w:val="000000"/>
                <w:sz w:val="24"/>
                <w:szCs w:val="24"/>
              </w:rPr>
              <w:t>Discussion</w:t>
            </w:r>
          </w:p>
        </w:tc>
      </w:tr>
      <w:tr w:rsidR="4AE9923C" w14:paraId="6B7C737E" w14:textId="77777777" w:rsidTr="003E2B4D">
        <w:trPr>
          <w:trHeight w:val="780"/>
        </w:trPr>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47549A14" w14:textId="62C2FEA2" w:rsidR="4AE9923C" w:rsidRDefault="4AE9923C" w:rsidP="4AE9923C">
            <w:pPr>
              <w:jc w:val="center"/>
            </w:pPr>
            <w:r w:rsidRPr="4AE9923C">
              <w:rPr>
                <w:rFonts w:ascii="Calibri" w:eastAsia="Calibri" w:hAnsi="Calibri" w:cs="Calibri"/>
                <w:color w:val="000000"/>
                <w:sz w:val="24"/>
                <w:szCs w:val="24"/>
              </w:rPr>
              <w:t xml:space="preserve"> </w:t>
            </w:r>
          </w:p>
        </w:tc>
        <w:tc>
          <w:tcPr>
            <w:tcW w:w="5745" w:type="dxa"/>
            <w:tcBorders>
              <w:top w:val="single" w:sz="8" w:space="0" w:color="auto"/>
              <w:left w:val="single" w:sz="8" w:space="0" w:color="auto"/>
              <w:bottom w:val="single" w:sz="8" w:space="0" w:color="auto"/>
              <w:right w:val="single" w:sz="8" w:space="0" w:color="auto"/>
            </w:tcBorders>
            <w:tcMar>
              <w:left w:w="108" w:type="dxa"/>
              <w:right w:w="108" w:type="dxa"/>
            </w:tcMar>
          </w:tcPr>
          <w:p w14:paraId="5DE2AE60" w14:textId="2377C2DB" w:rsidR="4AE9923C" w:rsidRDefault="4AE9923C" w:rsidP="4AE9923C">
            <w:pPr>
              <w:pStyle w:val="ListParagraph"/>
              <w:numPr>
                <w:ilvl w:val="0"/>
                <w:numId w:val="32"/>
              </w:numPr>
              <w:rPr>
                <w:color w:val="000000"/>
              </w:rPr>
            </w:pPr>
            <w:r w:rsidRPr="4AE9923C">
              <w:rPr>
                <w:color w:val="000000"/>
              </w:rPr>
              <w:t>Discussion regarding the Mid-project demo.</w:t>
            </w:r>
          </w:p>
          <w:p w14:paraId="1D4739A7" w14:textId="0B182CD5" w:rsidR="4AE9923C" w:rsidRDefault="4AE9923C" w:rsidP="4AE9923C">
            <w:pPr>
              <w:pStyle w:val="ListParagraph"/>
              <w:numPr>
                <w:ilvl w:val="0"/>
                <w:numId w:val="32"/>
              </w:numPr>
              <w:rPr>
                <w:color w:val="000000"/>
              </w:rPr>
            </w:pPr>
            <w:r w:rsidRPr="4AE9923C">
              <w:rPr>
                <w:color w:val="000000"/>
              </w:rPr>
              <w:t>Discussion about preparing the hand for the demo.</w:t>
            </w:r>
          </w:p>
        </w:tc>
      </w:tr>
    </w:tbl>
    <w:p w14:paraId="7EE364A3" w14:textId="02107709" w:rsidR="46CB1340" w:rsidRDefault="46CB1340" w:rsidP="003E2B4D">
      <w:pPr>
        <w:ind w:left="632"/>
        <w:rPr>
          <w:rFonts w:ascii="Calibri" w:eastAsia="Calibri" w:hAnsi="Calibri" w:cs="Calibri"/>
          <w:color w:val="000000"/>
          <w:szCs w:val="28"/>
        </w:rPr>
      </w:pPr>
    </w:p>
    <w:p w14:paraId="6444F850" w14:textId="03A8A542" w:rsidR="46CB1340" w:rsidRDefault="46CB1340" w:rsidP="003E2B4D">
      <w:pPr>
        <w:ind w:left="632"/>
      </w:pPr>
    </w:p>
    <w:p w14:paraId="1E67474A" w14:textId="4D1EF797" w:rsidR="46CB1340" w:rsidRDefault="63C2CB34" w:rsidP="003E2B4D">
      <w:pPr>
        <w:ind w:left="632"/>
      </w:pPr>
      <w:r w:rsidRPr="4AE9923C">
        <w:rPr>
          <w:rFonts w:ascii="Calibri" w:eastAsia="Calibri" w:hAnsi="Calibri" w:cs="Calibri"/>
          <w:color w:val="000000"/>
          <w:sz w:val="32"/>
          <w:szCs w:val="32"/>
        </w:rPr>
        <w:t>Minutes of meeting 19</w:t>
      </w:r>
    </w:p>
    <w:p w14:paraId="39C3F455" w14:textId="12F6F45C" w:rsidR="46CB1340" w:rsidRDefault="63C2CB34" w:rsidP="003E2B4D">
      <w:pPr>
        <w:ind w:left="632"/>
      </w:pPr>
      <w:r w:rsidRPr="4AE9923C">
        <w:rPr>
          <w:rFonts w:ascii="Calibri" w:eastAsia="Calibri" w:hAnsi="Calibri" w:cs="Calibri"/>
          <w:color w:val="000000"/>
          <w:szCs w:val="28"/>
        </w:rPr>
        <w:t xml:space="preserve">Robotic Hand Project </w:t>
      </w:r>
    </w:p>
    <w:p w14:paraId="01CE2E11" w14:textId="2621E376" w:rsidR="46CB1340" w:rsidRDefault="63C2CB34" w:rsidP="003E2B4D">
      <w:pPr>
        <w:ind w:left="632"/>
      </w:pPr>
      <w:r w:rsidRPr="4AE9923C">
        <w:rPr>
          <w:rFonts w:ascii="Calibri" w:eastAsia="Calibri" w:hAnsi="Calibri" w:cs="Calibri"/>
          <w:color w:val="000000"/>
          <w:szCs w:val="28"/>
        </w:rPr>
        <w:t xml:space="preserve">Faculty of Engineering and Information Sciences </w:t>
      </w:r>
    </w:p>
    <w:p w14:paraId="5DFCE544" w14:textId="5381CF34" w:rsidR="46CB1340" w:rsidRDefault="63C2CB34" w:rsidP="003E2B4D">
      <w:pPr>
        <w:ind w:left="632"/>
      </w:pPr>
      <w:r w:rsidRPr="4AE9923C">
        <w:rPr>
          <w:rFonts w:ascii="Calibri" w:eastAsia="Calibri" w:hAnsi="Calibri" w:cs="Calibri"/>
          <w:color w:val="000000"/>
          <w:szCs w:val="28"/>
        </w:rPr>
        <w:t xml:space="preserve">Date: 20 May 2023 </w:t>
      </w:r>
    </w:p>
    <w:p w14:paraId="22A6B0EB" w14:textId="1D2775E7" w:rsidR="46CB1340" w:rsidRDefault="63C2CB34" w:rsidP="003E2B4D">
      <w:pPr>
        <w:ind w:left="632"/>
      </w:pPr>
      <w:r w:rsidRPr="4AE9923C">
        <w:rPr>
          <w:rFonts w:ascii="Calibri" w:eastAsia="Calibri" w:hAnsi="Calibri" w:cs="Calibri"/>
          <w:color w:val="000000"/>
          <w:szCs w:val="28"/>
        </w:rPr>
        <w:t xml:space="preserve">Time:  17:00PM – 18:00PM </w:t>
      </w:r>
    </w:p>
    <w:p w14:paraId="1B194315" w14:textId="43A4E54D" w:rsidR="46CB1340" w:rsidRDefault="63C2CB34" w:rsidP="003E2B4D">
      <w:pPr>
        <w:ind w:left="632"/>
      </w:pPr>
      <w:r w:rsidRPr="4AE9923C">
        <w:rPr>
          <w:rFonts w:ascii="Calibri" w:eastAsia="Calibri" w:hAnsi="Calibri" w:cs="Calibri"/>
          <w:color w:val="000000"/>
          <w:szCs w:val="28"/>
        </w:rPr>
        <w:t>Place: Online meeting.</w:t>
      </w:r>
    </w:p>
    <w:p w14:paraId="50629DD6" w14:textId="48EC1B8C" w:rsidR="46CB1340" w:rsidRDefault="63C2CB34" w:rsidP="003E2B4D">
      <w:pPr>
        <w:ind w:left="632"/>
      </w:pPr>
      <w:r w:rsidRPr="4AE9923C">
        <w:rPr>
          <w:rFonts w:ascii="Calibri" w:eastAsia="Calibri" w:hAnsi="Calibri" w:cs="Calibri"/>
          <w:color w:val="000000"/>
          <w:szCs w:val="28"/>
        </w:rPr>
        <w:t>Topic: Mid-project presentation.</w:t>
      </w:r>
    </w:p>
    <w:p w14:paraId="75B208F1" w14:textId="7FDC8A5C" w:rsidR="46CB1340" w:rsidRDefault="63C2CB34" w:rsidP="003E2B4D">
      <w:pPr>
        <w:ind w:left="632"/>
      </w:pPr>
      <w:r w:rsidRPr="4AE9923C">
        <w:rPr>
          <w:rFonts w:ascii="Calibri" w:eastAsia="Calibri" w:hAnsi="Calibri" w:cs="Calibri"/>
          <w:color w:val="000000"/>
          <w:szCs w:val="28"/>
        </w:rPr>
        <w:t xml:space="preserve">Members Present: </w:t>
      </w:r>
    </w:p>
    <w:tbl>
      <w:tblPr>
        <w:tblW w:w="0" w:type="auto"/>
        <w:tblInd w:w="1262" w:type="dxa"/>
        <w:tblLayout w:type="fixed"/>
        <w:tblLook w:val="06A0" w:firstRow="1" w:lastRow="0" w:firstColumn="1" w:lastColumn="0" w:noHBand="1" w:noVBand="1"/>
      </w:tblPr>
      <w:tblGrid>
        <w:gridCol w:w="855"/>
        <w:gridCol w:w="3120"/>
        <w:gridCol w:w="3540"/>
      </w:tblGrid>
      <w:tr w:rsidR="4AE9923C" w14:paraId="142FD284"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664D612C" w14:textId="644D7F16" w:rsidR="4AE9923C" w:rsidRDefault="4AE9923C">
            <w:r w:rsidRPr="4AE9923C">
              <w:rPr>
                <w:rFonts w:ascii="Calibri" w:eastAsia="Calibri" w:hAnsi="Calibri" w:cs="Calibri"/>
                <w:color w:val="000000"/>
                <w:sz w:val="24"/>
                <w:szCs w:val="24"/>
              </w:rPr>
              <w:lastRenderedPageBreak/>
              <w:t xml:space="preserve">No </w:t>
            </w:r>
          </w:p>
        </w:tc>
        <w:tc>
          <w:tcPr>
            <w:tcW w:w="3120"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49A674BC" w14:textId="668B4141" w:rsidR="4AE9923C" w:rsidRDefault="4AE9923C" w:rsidP="4AE9923C">
            <w:pPr>
              <w:jc w:val="center"/>
            </w:pPr>
            <w:r w:rsidRPr="4AE9923C">
              <w:rPr>
                <w:rFonts w:ascii="Calibri" w:eastAsia="Calibri" w:hAnsi="Calibri" w:cs="Calibri"/>
                <w:color w:val="000000"/>
                <w:sz w:val="24"/>
                <w:szCs w:val="24"/>
              </w:rPr>
              <w:t xml:space="preserve">Student name </w:t>
            </w:r>
          </w:p>
        </w:tc>
        <w:tc>
          <w:tcPr>
            <w:tcW w:w="3540"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72BF3390" w14:textId="1F4A323A" w:rsidR="4AE9923C" w:rsidRDefault="4AE9923C">
            <w:r w:rsidRPr="4AE9923C">
              <w:rPr>
                <w:rFonts w:ascii="Calibri" w:eastAsia="Calibri" w:hAnsi="Calibri" w:cs="Calibri"/>
                <w:color w:val="000000"/>
                <w:sz w:val="24"/>
                <w:szCs w:val="24"/>
              </w:rPr>
              <w:t xml:space="preserve">Student ID number </w:t>
            </w:r>
          </w:p>
        </w:tc>
      </w:tr>
      <w:tr w:rsidR="4AE9923C" w14:paraId="45ACD071"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0BF011C9" w14:textId="567231A3" w:rsidR="4AE9923C" w:rsidRDefault="4AE9923C">
            <w:r w:rsidRPr="4AE9923C">
              <w:rPr>
                <w:rFonts w:ascii="Calibri" w:eastAsia="Calibri" w:hAnsi="Calibri" w:cs="Calibri"/>
                <w:color w:val="000000"/>
                <w:sz w:val="24"/>
                <w:szCs w:val="24"/>
              </w:rPr>
              <w:t xml:space="preserve">1.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609F766D" w14:textId="511AC48D" w:rsidR="4AE9923C" w:rsidRDefault="4AE9923C">
            <w:r w:rsidRPr="4AE9923C">
              <w:rPr>
                <w:rFonts w:ascii="Calibri" w:eastAsia="Calibri" w:hAnsi="Calibri" w:cs="Calibri"/>
                <w:color w:val="000000"/>
                <w:sz w:val="24"/>
                <w:szCs w:val="24"/>
              </w:rPr>
              <w:t xml:space="preserve">Clayton </w:t>
            </w:r>
            <w:proofErr w:type="spellStart"/>
            <w:r w:rsidRPr="4AE9923C">
              <w:rPr>
                <w:rFonts w:ascii="Calibri" w:eastAsia="Calibri" w:hAnsi="Calibri" w:cs="Calibri"/>
                <w:color w:val="000000"/>
                <w:sz w:val="24"/>
                <w:szCs w:val="24"/>
              </w:rPr>
              <w:t>D’Gama</w:t>
            </w:r>
            <w:proofErr w:type="spellEnd"/>
            <w:r w:rsidRPr="4AE9923C">
              <w:rPr>
                <w:rFonts w:ascii="Calibri" w:eastAsia="Calibri" w:hAnsi="Calibri" w:cs="Calibri"/>
                <w:color w:val="000000"/>
                <w:sz w:val="24"/>
                <w:szCs w:val="24"/>
              </w:rPr>
              <w:t xml:space="preserv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4E08D1BB" w14:textId="2FAC2873" w:rsidR="4AE9923C" w:rsidRDefault="4AE9923C">
            <w:r w:rsidRPr="4AE9923C">
              <w:rPr>
                <w:rFonts w:ascii="Calibri" w:eastAsia="Calibri" w:hAnsi="Calibri" w:cs="Calibri"/>
                <w:color w:val="000000"/>
                <w:sz w:val="24"/>
                <w:szCs w:val="24"/>
              </w:rPr>
              <w:t xml:space="preserve">7242293 </w:t>
            </w:r>
          </w:p>
        </w:tc>
      </w:tr>
      <w:tr w:rsidR="4AE9923C" w14:paraId="73803C1F"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102BC953" w14:textId="2EA3116A" w:rsidR="4AE9923C" w:rsidRDefault="4AE9923C">
            <w:r w:rsidRPr="4AE9923C">
              <w:rPr>
                <w:rFonts w:ascii="Calibri" w:eastAsia="Calibri" w:hAnsi="Calibri" w:cs="Calibri"/>
                <w:color w:val="000000"/>
                <w:sz w:val="24"/>
                <w:szCs w:val="24"/>
              </w:rPr>
              <w:t xml:space="preserve">2.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4D57E007" w14:textId="1DB8C048" w:rsidR="4AE9923C" w:rsidRDefault="4AE9923C">
            <w:r w:rsidRPr="4AE9923C">
              <w:rPr>
                <w:rFonts w:ascii="Calibri" w:eastAsia="Calibri" w:hAnsi="Calibri" w:cs="Calibri"/>
                <w:color w:val="000000"/>
                <w:sz w:val="24"/>
                <w:szCs w:val="24"/>
              </w:rPr>
              <w:t xml:space="preserve">Saharsh </w:t>
            </w:r>
            <w:proofErr w:type="spellStart"/>
            <w:r w:rsidRPr="4AE9923C">
              <w:rPr>
                <w:rFonts w:ascii="Calibri" w:eastAsia="Calibri" w:hAnsi="Calibri" w:cs="Calibri"/>
                <w:color w:val="000000"/>
                <w:sz w:val="24"/>
                <w:szCs w:val="24"/>
              </w:rPr>
              <w:t>Madassery</w:t>
            </w:r>
            <w:proofErr w:type="spellEnd"/>
            <w:r w:rsidRPr="4AE9923C">
              <w:rPr>
                <w:rFonts w:ascii="Calibri" w:eastAsia="Calibri" w:hAnsi="Calibri" w:cs="Calibri"/>
                <w:color w:val="000000"/>
                <w:sz w:val="24"/>
                <w:szCs w:val="24"/>
              </w:rPr>
              <w:t xml:space="preserv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41F16F82" w14:textId="625FE0EF" w:rsidR="4AE9923C" w:rsidRDefault="4AE9923C">
            <w:r w:rsidRPr="4AE9923C">
              <w:rPr>
                <w:rFonts w:ascii="Calibri" w:eastAsia="Calibri" w:hAnsi="Calibri" w:cs="Calibri"/>
                <w:color w:val="000000"/>
                <w:sz w:val="24"/>
                <w:szCs w:val="24"/>
              </w:rPr>
              <w:t xml:space="preserve">6922764 </w:t>
            </w:r>
          </w:p>
        </w:tc>
      </w:tr>
      <w:tr w:rsidR="4AE9923C" w14:paraId="1D11CDA8"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103A5F0D" w14:textId="59772484" w:rsidR="4AE9923C" w:rsidRDefault="4AE9923C">
            <w:r w:rsidRPr="4AE9923C">
              <w:rPr>
                <w:rFonts w:ascii="Calibri" w:eastAsia="Calibri" w:hAnsi="Calibri" w:cs="Calibri"/>
                <w:color w:val="000000"/>
                <w:sz w:val="24"/>
                <w:szCs w:val="24"/>
              </w:rPr>
              <w:t xml:space="preserve">3.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70451E5B" w14:textId="58129A46" w:rsidR="4AE9923C" w:rsidRDefault="4AE9923C">
            <w:r w:rsidRPr="4AE9923C">
              <w:rPr>
                <w:rFonts w:ascii="Calibri" w:eastAsia="Calibri" w:hAnsi="Calibri" w:cs="Calibri"/>
                <w:color w:val="000000"/>
                <w:sz w:val="24"/>
                <w:szCs w:val="24"/>
              </w:rPr>
              <w:t xml:space="preserve">Suraksha Kotte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0D1527EC" w14:textId="0E48324C" w:rsidR="4AE9923C" w:rsidRDefault="4AE9923C">
            <w:r w:rsidRPr="4AE9923C">
              <w:rPr>
                <w:rFonts w:ascii="Calibri" w:eastAsia="Calibri" w:hAnsi="Calibri" w:cs="Calibri"/>
                <w:color w:val="000000"/>
                <w:sz w:val="24"/>
                <w:szCs w:val="24"/>
              </w:rPr>
              <w:t xml:space="preserve">6996656 </w:t>
            </w:r>
          </w:p>
        </w:tc>
      </w:tr>
      <w:tr w:rsidR="4AE9923C" w14:paraId="55CEB9D1"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47983EF4" w14:textId="594C18DB" w:rsidR="4AE9923C" w:rsidRDefault="4AE9923C">
            <w:r w:rsidRPr="4AE9923C">
              <w:rPr>
                <w:rFonts w:ascii="Calibri" w:eastAsia="Calibri" w:hAnsi="Calibri" w:cs="Calibri"/>
                <w:color w:val="000000"/>
                <w:sz w:val="24"/>
                <w:szCs w:val="24"/>
              </w:rPr>
              <w:t xml:space="preserve">4.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37BAE5E4" w14:textId="71D6A3F7" w:rsidR="4AE9923C" w:rsidRDefault="4AE9923C">
            <w:r w:rsidRPr="4AE9923C">
              <w:rPr>
                <w:rFonts w:ascii="Calibri" w:eastAsia="Calibri" w:hAnsi="Calibri" w:cs="Calibri"/>
                <w:color w:val="000000"/>
                <w:sz w:val="24"/>
                <w:szCs w:val="24"/>
              </w:rPr>
              <w:t xml:space="preserve">Mohamed </w:t>
            </w:r>
            <w:proofErr w:type="spellStart"/>
            <w:r w:rsidRPr="4AE9923C">
              <w:rPr>
                <w:rFonts w:ascii="Calibri" w:eastAsia="Calibri" w:hAnsi="Calibri" w:cs="Calibri"/>
                <w:color w:val="000000"/>
                <w:sz w:val="24"/>
                <w:szCs w:val="24"/>
              </w:rPr>
              <w:t>Abuklal</w:t>
            </w:r>
            <w:proofErr w:type="spellEnd"/>
            <w:r w:rsidRPr="4AE9923C">
              <w:rPr>
                <w:rFonts w:ascii="Calibri" w:eastAsia="Calibri" w:hAnsi="Calibri" w:cs="Calibri"/>
                <w:color w:val="000000"/>
                <w:sz w:val="24"/>
                <w:szCs w:val="24"/>
              </w:rPr>
              <w:t xml:space="preserv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647A984E" w14:textId="213882FF" w:rsidR="4AE9923C" w:rsidRDefault="4AE9923C">
            <w:r w:rsidRPr="4AE9923C">
              <w:rPr>
                <w:rFonts w:ascii="Calibri" w:eastAsia="Calibri" w:hAnsi="Calibri" w:cs="Calibri"/>
                <w:color w:val="000000"/>
                <w:sz w:val="24"/>
                <w:szCs w:val="24"/>
              </w:rPr>
              <w:t xml:space="preserve">5902514 </w:t>
            </w:r>
          </w:p>
        </w:tc>
      </w:tr>
    </w:tbl>
    <w:p w14:paraId="753A3223" w14:textId="70DC24F9" w:rsidR="46CB1340" w:rsidRDefault="63C2CB34" w:rsidP="003E2B4D">
      <w:pPr>
        <w:ind w:left="632"/>
      </w:pPr>
      <w:r w:rsidRPr="4AE9923C">
        <w:rPr>
          <w:rFonts w:ascii="Calibri" w:eastAsia="Calibri" w:hAnsi="Calibri" w:cs="Calibri"/>
          <w:color w:val="000000"/>
          <w:szCs w:val="28"/>
        </w:rPr>
        <w:t xml:space="preserve"> </w:t>
      </w:r>
    </w:p>
    <w:tbl>
      <w:tblPr>
        <w:tblW w:w="0" w:type="auto"/>
        <w:tblInd w:w="1262" w:type="dxa"/>
        <w:tblLayout w:type="fixed"/>
        <w:tblLook w:val="06A0" w:firstRow="1" w:lastRow="0" w:firstColumn="1" w:lastColumn="0" w:noHBand="1" w:noVBand="1"/>
      </w:tblPr>
      <w:tblGrid>
        <w:gridCol w:w="1845"/>
        <w:gridCol w:w="5745"/>
      </w:tblGrid>
      <w:tr w:rsidR="4AE9923C" w14:paraId="00F1FF72" w14:textId="77777777" w:rsidTr="003E2B4D">
        <w:trPr>
          <w:trHeight w:val="300"/>
        </w:trPr>
        <w:tc>
          <w:tcPr>
            <w:tcW w:w="1845"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6F2D9DA8" w14:textId="523E75B0" w:rsidR="4AE9923C" w:rsidRDefault="4AE9923C" w:rsidP="4AE9923C">
            <w:pPr>
              <w:jc w:val="center"/>
            </w:pPr>
            <w:r w:rsidRPr="4AE9923C">
              <w:rPr>
                <w:rFonts w:ascii="Calibri" w:eastAsia="Calibri" w:hAnsi="Calibri" w:cs="Calibri"/>
                <w:color w:val="000000"/>
                <w:sz w:val="24"/>
                <w:szCs w:val="24"/>
              </w:rPr>
              <w:t xml:space="preserve">No </w:t>
            </w:r>
          </w:p>
        </w:tc>
        <w:tc>
          <w:tcPr>
            <w:tcW w:w="5745"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50538046" w14:textId="3C2D0CFF" w:rsidR="4AE9923C" w:rsidRDefault="4AE9923C">
            <w:r w:rsidRPr="4AE9923C">
              <w:rPr>
                <w:rFonts w:ascii="Calibri" w:eastAsia="Calibri" w:hAnsi="Calibri" w:cs="Calibri"/>
                <w:color w:val="000000"/>
                <w:sz w:val="24"/>
                <w:szCs w:val="24"/>
              </w:rPr>
              <w:t xml:space="preserve">Subject </w:t>
            </w:r>
          </w:p>
        </w:tc>
      </w:tr>
      <w:tr w:rsidR="4AE9923C" w14:paraId="13530B48" w14:textId="77777777" w:rsidTr="003E2B4D">
        <w:trPr>
          <w:trHeight w:val="300"/>
        </w:trPr>
        <w:tc>
          <w:tcPr>
            <w:tcW w:w="1845" w:type="dxa"/>
            <w:tcBorders>
              <w:top w:val="single" w:sz="8" w:space="0" w:color="auto"/>
              <w:left w:val="single" w:sz="8" w:space="0" w:color="auto"/>
              <w:bottom w:val="single" w:sz="8" w:space="0" w:color="auto"/>
              <w:right w:val="single" w:sz="8" w:space="0" w:color="auto"/>
            </w:tcBorders>
            <w:shd w:val="clear" w:color="auto" w:fill="D5DCE4"/>
            <w:tcMar>
              <w:left w:w="108" w:type="dxa"/>
              <w:right w:w="108" w:type="dxa"/>
            </w:tcMar>
          </w:tcPr>
          <w:p w14:paraId="0E62F07B" w14:textId="17BA43D6" w:rsidR="4AE9923C" w:rsidRDefault="4AE9923C" w:rsidP="4AE9923C">
            <w:pPr>
              <w:jc w:val="center"/>
            </w:pPr>
            <w:r w:rsidRPr="4AE9923C">
              <w:rPr>
                <w:rFonts w:ascii="Calibri" w:eastAsia="Calibri" w:hAnsi="Calibri" w:cs="Calibri"/>
                <w:color w:val="000000"/>
                <w:sz w:val="24"/>
                <w:szCs w:val="24"/>
              </w:rPr>
              <w:t xml:space="preserve">1. </w:t>
            </w:r>
          </w:p>
        </w:tc>
        <w:tc>
          <w:tcPr>
            <w:tcW w:w="5745" w:type="dxa"/>
            <w:tcBorders>
              <w:top w:val="single" w:sz="8" w:space="0" w:color="auto"/>
              <w:left w:val="single" w:sz="8" w:space="0" w:color="auto"/>
              <w:bottom w:val="single" w:sz="8" w:space="0" w:color="auto"/>
              <w:right w:val="single" w:sz="8" w:space="0" w:color="auto"/>
            </w:tcBorders>
            <w:shd w:val="clear" w:color="auto" w:fill="D5DCE4"/>
            <w:tcMar>
              <w:left w:w="108" w:type="dxa"/>
              <w:right w:w="108" w:type="dxa"/>
            </w:tcMar>
          </w:tcPr>
          <w:p w14:paraId="58533BFC" w14:textId="379B16C2" w:rsidR="4AE9923C" w:rsidRDefault="4AE9923C">
            <w:r w:rsidRPr="4AE9923C">
              <w:rPr>
                <w:rFonts w:ascii="Calibri" w:eastAsia="Calibri" w:hAnsi="Calibri" w:cs="Calibri"/>
                <w:color w:val="000000"/>
                <w:sz w:val="24"/>
                <w:szCs w:val="24"/>
              </w:rPr>
              <w:t>Discussion</w:t>
            </w:r>
          </w:p>
        </w:tc>
      </w:tr>
      <w:tr w:rsidR="4AE9923C" w14:paraId="0AEEE81B" w14:textId="77777777" w:rsidTr="003E2B4D">
        <w:trPr>
          <w:trHeight w:val="780"/>
        </w:trPr>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5EEA861F" w14:textId="58DCFA13" w:rsidR="4AE9923C" w:rsidRDefault="4AE9923C" w:rsidP="4AE9923C">
            <w:pPr>
              <w:jc w:val="center"/>
            </w:pPr>
            <w:r w:rsidRPr="4AE9923C">
              <w:rPr>
                <w:rFonts w:ascii="Calibri" w:eastAsia="Calibri" w:hAnsi="Calibri" w:cs="Calibri"/>
                <w:color w:val="000000"/>
                <w:sz w:val="24"/>
                <w:szCs w:val="24"/>
              </w:rPr>
              <w:t xml:space="preserve"> </w:t>
            </w:r>
          </w:p>
        </w:tc>
        <w:tc>
          <w:tcPr>
            <w:tcW w:w="5745" w:type="dxa"/>
            <w:tcBorders>
              <w:top w:val="single" w:sz="8" w:space="0" w:color="auto"/>
              <w:left w:val="single" w:sz="8" w:space="0" w:color="auto"/>
              <w:bottom w:val="single" w:sz="8" w:space="0" w:color="auto"/>
              <w:right w:val="single" w:sz="8" w:space="0" w:color="auto"/>
            </w:tcBorders>
            <w:tcMar>
              <w:left w:w="108" w:type="dxa"/>
              <w:right w:w="108" w:type="dxa"/>
            </w:tcMar>
          </w:tcPr>
          <w:p w14:paraId="75121DF9" w14:textId="0EDE2362" w:rsidR="4AE9923C" w:rsidRDefault="4AE9923C" w:rsidP="4AE9923C">
            <w:pPr>
              <w:ind w:left="360" w:hanging="360"/>
            </w:pPr>
            <w:r w:rsidRPr="4AE9923C">
              <w:rPr>
                <w:rFonts w:ascii="Symbol" w:eastAsia="Symbol" w:hAnsi="Symbol" w:cs="Symbol"/>
                <w:color w:val="000000"/>
                <w:sz w:val="24"/>
                <w:szCs w:val="24"/>
              </w:rPr>
              <w:t>·</w:t>
            </w:r>
            <w:r w:rsidRPr="4AE9923C">
              <w:rPr>
                <w:rFonts w:ascii="Times New Roman" w:eastAsia="Times New Roman" w:hAnsi="Times New Roman" w:cs="Times New Roman"/>
                <w:color w:val="000000"/>
                <w:sz w:val="14"/>
                <w:szCs w:val="14"/>
              </w:rPr>
              <w:t xml:space="preserve">      </w:t>
            </w:r>
            <w:r w:rsidRPr="4AE9923C">
              <w:rPr>
                <w:rFonts w:ascii="Calibri" w:eastAsia="Calibri" w:hAnsi="Calibri" w:cs="Calibri"/>
                <w:color w:val="000000"/>
                <w:sz w:val="24"/>
                <w:szCs w:val="24"/>
              </w:rPr>
              <w:t>Distributing the parts between all team members.</w:t>
            </w:r>
          </w:p>
        </w:tc>
      </w:tr>
    </w:tbl>
    <w:p w14:paraId="6DA8F673" w14:textId="52340F38" w:rsidR="46CB1340" w:rsidRDefault="46CB1340" w:rsidP="003E2B4D">
      <w:pPr>
        <w:ind w:left="632"/>
      </w:pPr>
    </w:p>
    <w:p w14:paraId="6C567ACC" w14:textId="1EECB89D" w:rsidR="46CB1340" w:rsidRDefault="46CB1340" w:rsidP="003E2B4D">
      <w:pPr>
        <w:ind w:left="632"/>
      </w:pPr>
    </w:p>
    <w:p w14:paraId="3BAC2C24" w14:textId="1C2DAF8C" w:rsidR="46CB1340" w:rsidRDefault="1AD4F8B2" w:rsidP="003E2B4D">
      <w:pPr>
        <w:ind w:left="632"/>
      </w:pPr>
      <w:r w:rsidRPr="4AE9923C">
        <w:rPr>
          <w:rFonts w:ascii="Calibri" w:eastAsia="Calibri" w:hAnsi="Calibri" w:cs="Calibri"/>
          <w:color w:val="000000"/>
          <w:sz w:val="32"/>
          <w:szCs w:val="32"/>
        </w:rPr>
        <w:t>Minutes of meeting 20</w:t>
      </w:r>
    </w:p>
    <w:p w14:paraId="48865FDC" w14:textId="21D4FA2B" w:rsidR="46CB1340" w:rsidRDefault="1AD4F8B2" w:rsidP="003E2B4D">
      <w:pPr>
        <w:ind w:left="632"/>
      </w:pPr>
      <w:r w:rsidRPr="4AE9923C">
        <w:rPr>
          <w:rFonts w:ascii="Calibri" w:eastAsia="Calibri" w:hAnsi="Calibri" w:cs="Calibri"/>
          <w:color w:val="000000"/>
          <w:szCs w:val="28"/>
        </w:rPr>
        <w:t xml:space="preserve">Robotic Hand Project </w:t>
      </w:r>
    </w:p>
    <w:p w14:paraId="5FD2A54D" w14:textId="27B6CAE9" w:rsidR="46CB1340" w:rsidRDefault="1AD4F8B2" w:rsidP="003E2B4D">
      <w:pPr>
        <w:ind w:left="632"/>
      </w:pPr>
      <w:r w:rsidRPr="4AE9923C">
        <w:rPr>
          <w:rFonts w:ascii="Calibri" w:eastAsia="Calibri" w:hAnsi="Calibri" w:cs="Calibri"/>
          <w:color w:val="000000"/>
          <w:szCs w:val="28"/>
        </w:rPr>
        <w:t xml:space="preserve">Faculty of Engineering and Information Sciences </w:t>
      </w:r>
    </w:p>
    <w:p w14:paraId="5544E9DF" w14:textId="5073170A" w:rsidR="46CB1340" w:rsidRDefault="1AD4F8B2" w:rsidP="003E2B4D">
      <w:pPr>
        <w:ind w:left="632"/>
      </w:pPr>
      <w:r w:rsidRPr="4AE9923C">
        <w:rPr>
          <w:rFonts w:ascii="Calibri" w:eastAsia="Calibri" w:hAnsi="Calibri" w:cs="Calibri"/>
          <w:color w:val="000000"/>
          <w:szCs w:val="28"/>
        </w:rPr>
        <w:t xml:space="preserve">Date: 05 June 2023 </w:t>
      </w:r>
    </w:p>
    <w:p w14:paraId="0ABF60C2" w14:textId="4034D403" w:rsidR="46CB1340" w:rsidRDefault="1AD4F8B2" w:rsidP="003E2B4D">
      <w:pPr>
        <w:ind w:left="632"/>
      </w:pPr>
      <w:r w:rsidRPr="4AE9923C">
        <w:rPr>
          <w:rFonts w:ascii="Calibri" w:eastAsia="Calibri" w:hAnsi="Calibri" w:cs="Calibri"/>
          <w:color w:val="000000"/>
          <w:szCs w:val="28"/>
        </w:rPr>
        <w:t xml:space="preserve">Time:  20:00PM – 21:00PM </w:t>
      </w:r>
    </w:p>
    <w:p w14:paraId="7B4A30AD" w14:textId="6A2AE664" w:rsidR="46CB1340" w:rsidRDefault="1AD4F8B2" w:rsidP="003E2B4D">
      <w:pPr>
        <w:ind w:left="632"/>
      </w:pPr>
      <w:r w:rsidRPr="4AE9923C">
        <w:rPr>
          <w:rFonts w:ascii="Calibri" w:eastAsia="Calibri" w:hAnsi="Calibri" w:cs="Calibri"/>
          <w:color w:val="000000"/>
          <w:szCs w:val="28"/>
        </w:rPr>
        <w:t>Place: Online meeting.</w:t>
      </w:r>
    </w:p>
    <w:p w14:paraId="52B1850E" w14:textId="0FE9D4F5" w:rsidR="46CB1340" w:rsidRDefault="1AD4F8B2" w:rsidP="003E2B4D">
      <w:pPr>
        <w:ind w:left="632"/>
      </w:pPr>
      <w:r w:rsidRPr="4AE9923C">
        <w:rPr>
          <w:rFonts w:ascii="Calibri" w:eastAsia="Calibri" w:hAnsi="Calibri" w:cs="Calibri"/>
          <w:color w:val="000000"/>
          <w:szCs w:val="28"/>
        </w:rPr>
        <w:t>Topic: Project progress.</w:t>
      </w:r>
    </w:p>
    <w:p w14:paraId="78632CC8" w14:textId="442E1A71" w:rsidR="46CB1340" w:rsidRDefault="1AD4F8B2" w:rsidP="003E2B4D">
      <w:pPr>
        <w:ind w:left="632"/>
      </w:pPr>
      <w:r w:rsidRPr="4AE9923C">
        <w:rPr>
          <w:rFonts w:ascii="Calibri" w:eastAsia="Calibri" w:hAnsi="Calibri" w:cs="Calibri"/>
          <w:color w:val="000000"/>
          <w:szCs w:val="28"/>
        </w:rPr>
        <w:t xml:space="preserve">Members Present: </w:t>
      </w:r>
    </w:p>
    <w:tbl>
      <w:tblPr>
        <w:tblW w:w="0" w:type="auto"/>
        <w:tblInd w:w="1262" w:type="dxa"/>
        <w:tblLayout w:type="fixed"/>
        <w:tblLook w:val="06A0" w:firstRow="1" w:lastRow="0" w:firstColumn="1" w:lastColumn="0" w:noHBand="1" w:noVBand="1"/>
      </w:tblPr>
      <w:tblGrid>
        <w:gridCol w:w="855"/>
        <w:gridCol w:w="3120"/>
        <w:gridCol w:w="3540"/>
      </w:tblGrid>
      <w:tr w:rsidR="4AE9923C" w14:paraId="4D3A3F92"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2F9A5F48" w14:textId="3C049DB6" w:rsidR="4AE9923C" w:rsidRDefault="4AE9923C">
            <w:r w:rsidRPr="4AE9923C">
              <w:rPr>
                <w:rFonts w:ascii="Calibri" w:eastAsia="Calibri" w:hAnsi="Calibri" w:cs="Calibri"/>
                <w:color w:val="000000"/>
                <w:sz w:val="24"/>
                <w:szCs w:val="24"/>
              </w:rPr>
              <w:t xml:space="preserve">No </w:t>
            </w:r>
          </w:p>
        </w:tc>
        <w:tc>
          <w:tcPr>
            <w:tcW w:w="3120"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3C68A664" w14:textId="07783076" w:rsidR="4AE9923C" w:rsidRDefault="4AE9923C" w:rsidP="4AE9923C">
            <w:pPr>
              <w:jc w:val="center"/>
            </w:pPr>
            <w:r w:rsidRPr="4AE9923C">
              <w:rPr>
                <w:rFonts w:ascii="Calibri" w:eastAsia="Calibri" w:hAnsi="Calibri" w:cs="Calibri"/>
                <w:color w:val="000000"/>
                <w:sz w:val="24"/>
                <w:szCs w:val="24"/>
              </w:rPr>
              <w:t xml:space="preserve">Student name </w:t>
            </w:r>
          </w:p>
        </w:tc>
        <w:tc>
          <w:tcPr>
            <w:tcW w:w="3540"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09F51B29" w14:textId="3F7B03FF" w:rsidR="4AE9923C" w:rsidRDefault="4AE9923C">
            <w:r w:rsidRPr="4AE9923C">
              <w:rPr>
                <w:rFonts w:ascii="Calibri" w:eastAsia="Calibri" w:hAnsi="Calibri" w:cs="Calibri"/>
                <w:color w:val="000000"/>
                <w:sz w:val="24"/>
                <w:szCs w:val="24"/>
              </w:rPr>
              <w:t xml:space="preserve">Student ID number </w:t>
            </w:r>
          </w:p>
        </w:tc>
      </w:tr>
      <w:tr w:rsidR="4AE9923C" w14:paraId="45D06604"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22D5A339" w14:textId="28901D7A" w:rsidR="4AE9923C" w:rsidRDefault="4AE9923C">
            <w:r w:rsidRPr="4AE9923C">
              <w:rPr>
                <w:rFonts w:ascii="Calibri" w:eastAsia="Calibri" w:hAnsi="Calibri" w:cs="Calibri"/>
                <w:color w:val="000000"/>
                <w:sz w:val="24"/>
                <w:szCs w:val="24"/>
              </w:rPr>
              <w:t xml:space="preserve">1.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3A4B035B" w14:textId="0964F86E" w:rsidR="4AE9923C" w:rsidRDefault="4AE9923C">
            <w:r w:rsidRPr="4AE9923C">
              <w:rPr>
                <w:rFonts w:ascii="Calibri" w:eastAsia="Calibri" w:hAnsi="Calibri" w:cs="Calibri"/>
                <w:color w:val="000000"/>
                <w:sz w:val="24"/>
                <w:szCs w:val="24"/>
              </w:rPr>
              <w:t xml:space="preserve">Clayton </w:t>
            </w:r>
            <w:proofErr w:type="spellStart"/>
            <w:r w:rsidRPr="4AE9923C">
              <w:rPr>
                <w:rFonts w:ascii="Calibri" w:eastAsia="Calibri" w:hAnsi="Calibri" w:cs="Calibri"/>
                <w:color w:val="000000"/>
                <w:sz w:val="24"/>
                <w:szCs w:val="24"/>
              </w:rPr>
              <w:t>D’Gama</w:t>
            </w:r>
            <w:proofErr w:type="spellEnd"/>
            <w:r w:rsidRPr="4AE9923C">
              <w:rPr>
                <w:rFonts w:ascii="Calibri" w:eastAsia="Calibri" w:hAnsi="Calibri" w:cs="Calibri"/>
                <w:color w:val="000000"/>
                <w:sz w:val="24"/>
                <w:szCs w:val="24"/>
              </w:rPr>
              <w:t xml:space="preserv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6E45D4BF" w14:textId="79437259" w:rsidR="4AE9923C" w:rsidRDefault="4AE9923C">
            <w:r w:rsidRPr="4AE9923C">
              <w:rPr>
                <w:rFonts w:ascii="Calibri" w:eastAsia="Calibri" w:hAnsi="Calibri" w:cs="Calibri"/>
                <w:color w:val="000000"/>
                <w:sz w:val="24"/>
                <w:szCs w:val="24"/>
              </w:rPr>
              <w:t xml:space="preserve">7242293 </w:t>
            </w:r>
          </w:p>
        </w:tc>
      </w:tr>
      <w:tr w:rsidR="4AE9923C" w14:paraId="441CD13D"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239511AF" w14:textId="2F3EA6B5" w:rsidR="4AE9923C" w:rsidRDefault="4AE9923C">
            <w:r w:rsidRPr="4AE9923C">
              <w:rPr>
                <w:rFonts w:ascii="Calibri" w:eastAsia="Calibri" w:hAnsi="Calibri" w:cs="Calibri"/>
                <w:color w:val="000000"/>
                <w:sz w:val="24"/>
                <w:szCs w:val="24"/>
              </w:rPr>
              <w:t xml:space="preserve">2.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63684453" w14:textId="05BE8A36" w:rsidR="4AE9923C" w:rsidRDefault="4AE9923C">
            <w:r w:rsidRPr="4AE9923C">
              <w:rPr>
                <w:rFonts w:ascii="Calibri" w:eastAsia="Calibri" w:hAnsi="Calibri" w:cs="Calibri"/>
                <w:color w:val="000000"/>
                <w:sz w:val="24"/>
                <w:szCs w:val="24"/>
              </w:rPr>
              <w:t xml:space="preserve">Saharsh </w:t>
            </w:r>
            <w:proofErr w:type="spellStart"/>
            <w:r w:rsidRPr="4AE9923C">
              <w:rPr>
                <w:rFonts w:ascii="Calibri" w:eastAsia="Calibri" w:hAnsi="Calibri" w:cs="Calibri"/>
                <w:color w:val="000000"/>
                <w:sz w:val="24"/>
                <w:szCs w:val="24"/>
              </w:rPr>
              <w:t>Madassery</w:t>
            </w:r>
            <w:proofErr w:type="spellEnd"/>
            <w:r w:rsidRPr="4AE9923C">
              <w:rPr>
                <w:rFonts w:ascii="Calibri" w:eastAsia="Calibri" w:hAnsi="Calibri" w:cs="Calibri"/>
                <w:color w:val="000000"/>
                <w:sz w:val="24"/>
                <w:szCs w:val="24"/>
              </w:rPr>
              <w:t xml:space="preserv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121C594C" w14:textId="3084175C" w:rsidR="4AE9923C" w:rsidRDefault="4AE9923C">
            <w:r w:rsidRPr="4AE9923C">
              <w:rPr>
                <w:rFonts w:ascii="Calibri" w:eastAsia="Calibri" w:hAnsi="Calibri" w:cs="Calibri"/>
                <w:color w:val="000000"/>
                <w:sz w:val="24"/>
                <w:szCs w:val="24"/>
              </w:rPr>
              <w:t xml:space="preserve">6922764 </w:t>
            </w:r>
          </w:p>
        </w:tc>
      </w:tr>
      <w:tr w:rsidR="4AE9923C" w14:paraId="03CA403E"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4184AD64" w14:textId="53223874" w:rsidR="4AE9923C" w:rsidRDefault="4AE9923C">
            <w:r w:rsidRPr="4AE9923C">
              <w:rPr>
                <w:rFonts w:ascii="Calibri" w:eastAsia="Calibri" w:hAnsi="Calibri" w:cs="Calibri"/>
                <w:color w:val="000000"/>
                <w:sz w:val="24"/>
                <w:szCs w:val="24"/>
              </w:rPr>
              <w:t xml:space="preserve">3.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32531DF2" w14:textId="28312567" w:rsidR="4AE9923C" w:rsidRDefault="4AE9923C">
            <w:r w:rsidRPr="4AE9923C">
              <w:rPr>
                <w:rFonts w:ascii="Calibri" w:eastAsia="Calibri" w:hAnsi="Calibri" w:cs="Calibri"/>
                <w:color w:val="000000"/>
                <w:sz w:val="24"/>
                <w:szCs w:val="24"/>
              </w:rPr>
              <w:t xml:space="preserve">Suraksha Kotte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138BD248" w14:textId="3BC8A097" w:rsidR="4AE9923C" w:rsidRDefault="4AE9923C">
            <w:r w:rsidRPr="4AE9923C">
              <w:rPr>
                <w:rFonts w:ascii="Calibri" w:eastAsia="Calibri" w:hAnsi="Calibri" w:cs="Calibri"/>
                <w:color w:val="000000"/>
                <w:sz w:val="24"/>
                <w:szCs w:val="24"/>
              </w:rPr>
              <w:t xml:space="preserve">6996656 </w:t>
            </w:r>
          </w:p>
        </w:tc>
      </w:tr>
      <w:tr w:rsidR="4AE9923C" w14:paraId="0324DCE9"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D2F2B11" w14:textId="151FA006" w:rsidR="4AE9923C" w:rsidRDefault="4AE9923C">
            <w:r w:rsidRPr="4AE9923C">
              <w:rPr>
                <w:rFonts w:ascii="Calibri" w:eastAsia="Calibri" w:hAnsi="Calibri" w:cs="Calibri"/>
                <w:color w:val="000000"/>
                <w:sz w:val="24"/>
                <w:szCs w:val="24"/>
              </w:rPr>
              <w:t xml:space="preserve">4.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608FAC08" w14:textId="72C6828C" w:rsidR="4AE9923C" w:rsidRDefault="4AE9923C">
            <w:r w:rsidRPr="4AE9923C">
              <w:rPr>
                <w:rFonts w:ascii="Calibri" w:eastAsia="Calibri" w:hAnsi="Calibri" w:cs="Calibri"/>
                <w:color w:val="000000"/>
                <w:sz w:val="24"/>
                <w:szCs w:val="24"/>
              </w:rPr>
              <w:t xml:space="preserve">Mohamed </w:t>
            </w:r>
            <w:proofErr w:type="spellStart"/>
            <w:r w:rsidRPr="4AE9923C">
              <w:rPr>
                <w:rFonts w:ascii="Calibri" w:eastAsia="Calibri" w:hAnsi="Calibri" w:cs="Calibri"/>
                <w:color w:val="000000"/>
                <w:sz w:val="24"/>
                <w:szCs w:val="24"/>
              </w:rPr>
              <w:t>Abuklal</w:t>
            </w:r>
            <w:proofErr w:type="spellEnd"/>
            <w:r w:rsidRPr="4AE9923C">
              <w:rPr>
                <w:rFonts w:ascii="Calibri" w:eastAsia="Calibri" w:hAnsi="Calibri" w:cs="Calibri"/>
                <w:color w:val="000000"/>
                <w:sz w:val="24"/>
                <w:szCs w:val="24"/>
              </w:rPr>
              <w:t xml:space="preserv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42340A1D" w14:textId="360D16E3" w:rsidR="4AE9923C" w:rsidRDefault="4AE9923C">
            <w:r w:rsidRPr="4AE9923C">
              <w:rPr>
                <w:rFonts w:ascii="Calibri" w:eastAsia="Calibri" w:hAnsi="Calibri" w:cs="Calibri"/>
                <w:color w:val="000000"/>
                <w:sz w:val="24"/>
                <w:szCs w:val="24"/>
              </w:rPr>
              <w:t xml:space="preserve">5902514 </w:t>
            </w:r>
          </w:p>
        </w:tc>
      </w:tr>
    </w:tbl>
    <w:p w14:paraId="57FD05AB" w14:textId="6A07954C" w:rsidR="46CB1340" w:rsidRDefault="1AD4F8B2" w:rsidP="003E2B4D">
      <w:pPr>
        <w:ind w:left="632"/>
      </w:pPr>
      <w:r w:rsidRPr="4AE9923C">
        <w:rPr>
          <w:rFonts w:ascii="Calibri" w:eastAsia="Calibri" w:hAnsi="Calibri" w:cs="Calibri"/>
          <w:color w:val="000000"/>
          <w:szCs w:val="28"/>
        </w:rPr>
        <w:t xml:space="preserve"> </w:t>
      </w:r>
    </w:p>
    <w:tbl>
      <w:tblPr>
        <w:tblW w:w="0" w:type="auto"/>
        <w:tblInd w:w="1262" w:type="dxa"/>
        <w:tblLayout w:type="fixed"/>
        <w:tblLook w:val="06A0" w:firstRow="1" w:lastRow="0" w:firstColumn="1" w:lastColumn="0" w:noHBand="1" w:noVBand="1"/>
      </w:tblPr>
      <w:tblGrid>
        <w:gridCol w:w="1845"/>
        <w:gridCol w:w="5745"/>
      </w:tblGrid>
      <w:tr w:rsidR="4AE9923C" w14:paraId="089DE237" w14:textId="77777777" w:rsidTr="003E2B4D">
        <w:trPr>
          <w:trHeight w:val="300"/>
        </w:trPr>
        <w:tc>
          <w:tcPr>
            <w:tcW w:w="1845"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09BA517D" w14:textId="3A11A08B" w:rsidR="4AE9923C" w:rsidRDefault="4AE9923C" w:rsidP="4AE9923C">
            <w:pPr>
              <w:jc w:val="center"/>
            </w:pPr>
            <w:r w:rsidRPr="4AE9923C">
              <w:rPr>
                <w:rFonts w:ascii="Calibri" w:eastAsia="Calibri" w:hAnsi="Calibri" w:cs="Calibri"/>
                <w:color w:val="000000"/>
                <w:sz w:val="24"/>
                <w:szCs w:val="24"/>
              </w:rPr>
              <w:t xml:space="preserve">No </w:t>
            </w:r>
          </w:p>
        </w:tc>
        <w:tc>
          <w:tcPr>
            <w:tcW w:w="5745"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3E4F1FC8" w14:textId="51BEFCC5" w:rsidR="4AE9923C" w:rsidRDefault="4AE9923C">
            <w:r w:rsidRPr="4AE9923C">
              <w:rPr>
                <w:rFonts w:ascii="Calibri" w:eastAsia="Calibri" w:hAnsi="Calibri" w:cs="Calibri"/>
                <w:color w:val="000000"/>
                <w:sz w:val="24"/>
                <w:szCs w:val="24"/>
              </w:rPr>
              <w:t xml:space="preserve">Subject </w:t>
            </w:r>
          </w:p>
        </w:tc>
      </w:tr>
      <w:tr w:rsidR="4AE9923C" w14:paraId="136D05FD" w14:textId="77777777" w:rsidTr="003E2B4D">
        <w:trPr>
          <w:trHeight w:val="300"/>
        </w:trPr>
        <w:tc>
          <w:tcPr>
            <w:tcW w:w="1845" w:type="dxa"/>
            <w:tcBorders>
              <w:top w:val="single" w:sz="8" w:space="0" w:color="auto"/>
              <w:left w:val="single" w:sz="8" w:space="0" w:color="auto"/>
              <w:bottom w:val="single" w:sz="8" w:space="0" w:color="auto"/>
              <w:right w:val="single" w:sz="8" w:space="0" w:color="auto"/>
            </w:tcBorders>
            <w:shd w:val="clear" w:color="auto" w:fill="D5DCE4"/>
            <w:tcMar>
              <w:left w:w="108" w:type="dxa"/>
              <w:right w:w="108" w:type="dxa"/>
            </w:tcMar>
          </w:tcPr>
          <w:p w14:paraId="6A225F40" w14:textId="6D55DC7F" w:rsidR="4AE9923C" w:rsidRDefault="4AE9923C" w:rsidP="4AE9923C">
            <w:pPr>
              <w:jc w:val="center"/>
            </w:pPr>
            <w:r w:rsidRPr="4AE9923C">
              <w:rPr>
                <w:rFonts w:ascii="Calibri" w:eastAsia="Calibri" w:hAnsi="Calibri" w:cs="Calibri"/>
                <w:color w:val="000000"/>
                <w:sz w:val="24"/>
                <w:szCs w:val="24"/>
              </w:rPr>
              <w:t xml:space="preserve">1. </w:t>
            </w:r>
          </w:p>
        </w:tc>
        <w:tc>
          <w:tcPr>
            <w:tcW w:w="5745" w:type="dxa"/>
            <w:tcBorders>
              <w:top w:val="single" w:sz="8" w:space="0" w:color="auto"/>
              <w:left w:val="single" w:sz="8" w:space="0" w:color="auto"/>
              <w:bottom w:val="single" w:sz="8" w:space="0" w:color="auto"/>
              <w:right w:val="single" w:sz="8" w:space="0" w:color="auto"/>
            </w:tcBorders>
            <w:shd w:val="clear" w:color="auto" w:fill="D5DCE4"/>
            <w:tcMar>
              <w:left w:w="108" w:type="dxa"/>
              <w:right w:w="108" w:type="dxa"/>
            </w:tcMar>
          </w:tcPr>
          <w:p w14:paraId="57D6A65F" w14:textId="5D337BC2" w:rsidR="4AE9923C" w:rsidRDefault="4AE9923C">
            <w:r w:rsidRPr="4AE9923C">
              <w:rPr>
                <w:rFonts w:ascii="Calibri" w:eastAsia="Calibri" w:hAnsi="Calibri" w:cs="Calibri"/>
                <w:color w:val="000000"/>
                <w:sz w:val="24"/>
                <w:szCs w:val="24"/>
              </w:rPr>
              <w:t>Discussion</w:t>
            </w:r>
          </w:p>
        </w:tc>
      </w:tr>
      <w:tr w:rsidR="4AE9923C" w14:paraId="27AFE45C" w14:textId="77777777" w:rsidTr="003E2B4D">
        <w:trPr>
          <w:trHeight w:val="780"/>
        </w:trPr>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67B0DFDA" w14:textId="3B09BD7A" w:rsidR="4AE9923C" w:rsidRDefault="4AE9923C" w:rsidP="4AE9923C">
            <w:pPr>
              <w:jc w:val="center"/>
            </w:pPr>
            <w:r w:rsidRPr="4AE9923C">
              <w:rPr>
                <w:rFonts w:ascii="Calibri" w:eastAsia="Calibri" w:hAnsi="Calibri" w:cs="Calibri"/>
                <w:color w:val="000000"/>
                <w:sz w:val="24"/>
                <w:szCs w:val="24"/>
              </w:rPr>
              <w:t xml:space="preserve"> </w:t>
            </w:r>
          </w:p>
        </w:tc>
        <w:tc>
          <w:tcPr>
            <w:tcW w:w="5745" w:type="dxa"/>
            <w:tcBorders>
              <w:top w:val="single" w:sz="8" w:space="0" w:color="auto"/>
              <w:left w:val="single" w:sz="8" w:space="0" w:color="auto"/>
              <w:bottom w:val="single" w:sz="8" w:space="0" w:color="auto"/>
              <w:right w:val="single" w:sz="8" w:space="0" w:color="auto"/>
            </w:tcBorders>
            <w:tcMar>
              <w:left w:w="108" w:type="dxa"/>
              <w:right w:w="108" w:type="dxa"/>
            </w:tcMar>
          </w:tcPr>
          <w:p w14:paraId="2B54EDCD" w14:textId="44F5E7DE" w:rsidR="4AE9923C" w:rsidRDefault="4AE9923C" w:rsidP="4AE9923C">
            <w:pPr>
              <w:ind w:left="360" w:hanging="360"/>
            </w:pPr>
            <w:r w:rsidRPr="4AE9923C">
              <w:rPr>
                <w:rFonts w:ascii="Symbol" w:eastAsia="Symbol" w:hAnsi="Symbol" w:cs="Symbol"/>
                <w:color w:val="000000"/>
                <w:sz w:val="24"/>
                <w:szCs w:val="24"/>
              </w:rPr>
              <w:t>·</w:t>
            </w:r>
            <w:r w:rsidRPr="4AE9923C">
              <w:rPr>
                <w:rFonts w:ascii="Times New Roman" w:eastAsia="Times New Roman" w:hAnsi="Times New Roman" w:cs="Times New Roman"/>
                <w:color w:val="000000"/>
                <w:sz w:val="14"/>
                <w:szCs w:val="14"/>
              </w:rPr>
              <w:t xml:space="preserve">      </w:t>
            </w:r>
            <w:r w:rsidRPr="4AE9923C">
              <w:rPr>
                <w:rFonts w:ascii="Calibri" w:eastAsia="Calibri" w:hAnsi="Calibri" w:cs="Calibri"/>
                <w:color w:val="000000"/>
                <w:sz w:val="24"/>
                <w:szCs w:val="24"/>
              </w:rPr>
              <w:t>Discussion regarding the upcoming presentations and reports.</w:t>
            </w:r>
          </w:p>
        </w:tc>
      </w:tr>
    </w:tbl>
    <w:p w14:paraId="44539BA9" w14:textId="28907558" w:rsidR="46CB1340" w:rsidRDefault="46CB1340" w:rsidP="003E2B4D">
      <w:pPr>
        <w:ind w:left="632"/>
      </w:pPr>
    </w:p>
    <w:p w14:paraId="23D3CD9A" w14:textId="612DE6AA" w:rsidR="46CB1340" w:rsidRDefault="46CB1340" w:rsidP="003E2B4D">
      <w:pPr>
        <w:ind w:left="632"/>
      </w:pPr>
    </w:p>
    <w:p w14:paraId="069DB0BB" w14:textId="7642A813" w:rsidR="46CB1340" w:rsidRDefault="1CBB4461" w:rsidP="003E2B4D">
      <w:pPr>
        <w:ind w:left="632"/>
      </w:pPr>
      <w:r w:rsidRPr="161BA107">
        <w:rPr>
          <w:rFonts w:ascii="Calibri" w:eastAsia="Calibri" w:hAnsi="Calibri" w:cs="Calibri"/>
          <w:color w:val="000000"/>
          <w:sz w:val="32"/>
          <w:szCs w:val="32"/>
        </w:rPr>
        <w:t>Minutes of meeting 21</w:t>
      </w:r>
    </w:p>
    <w:p w14:paraId="61847AFB" w14:textId="5FC512B0" w:rsidR="46CB1340" w:rsidRDefault="1CBB4461" w:rsidP="003E2B4D">
      <w:pPr>
        <w:ind w:left="632"/>
      </w:pPr>
      <w:r w:rsidRPr="161BA107">
        <w:rPr>
          <w:rFonts w:ascii="Calibri" w:eastAsia="Calibri" w:hAnsi="Calibri" w:cs="Calibri"/>
          <w:color w:val="000000"/>
          <w:szCs w:val="28"/>
        </w:rPr>
        <w:t xml:space="preserve">Robotic Hand Project </w:t>
      </w:r>
    </w:p>
    <w:p w14:paraId="245BFBAA" w14:textId="19C725CB" w:rsidR="46CB1340" w:rsidRDefault="1CBB4461" w:rsidP="003E2B4D">
      <w:pPr>
        <w:ind w:left="632"/>
      </w:pPr>
      <w:r w:rsidRPr="161BA107">
        <w:rPr>
          <w:rFonts w:ascii="Calibri" w:eastAsia="Calibri" w:hAnsi="Calibri" w:cs="Calibri"/>
          <w:color w:val="000000"/>
          <w:szCs w:val="28"/>
        </w:rPr>
        <w:t xml:space="preserve">Faculty of Engineering and Information Sciences </w:t>
      </w:r>
    </w:p>
    <w:p w14:paraId="20D6DA25" w14:textId="0E05FF47" w:rsidR="46CB1340" w:rsidRDefault="1CBB4461" w:rsidP="003E2B4D">
      <w:pPr>
        <w:ind w:left="632"/>
      </w:pPr>
      <w:r w:rsidRPr="161BA107">
        <w:rPr>
          <w:rFonts w:ascii="Calibri" w:eastAsia="Calibri" w:hAnsi="Calibri" w:cs="Calibri"/>
          <w:color w:val="000000"/>
          <w:szCs w:val="28"/>
        </w:rPr>
        <w:t xml:space="preserve">Date: 13 June 2023 </w:t>
      </w:r>
    </w:p>
    <w:p w14:paraId="523D37B0" w14:textId="37E344A7" w:rsidR="46CB1340" w:rsidRDefault="1CBB4461" w:rsidP="003E2B4D">
      <w:pPr>
        <w:ind w:left="632"/>
      </w:pPr>
      <w:r w:rsidRPr="161BA107">
        <w:rPr>
          <w:rFonts w:ascii="Calibri" w:eastAsia="Calibri" w:hAnsi="Calibri" w:cs="Calibri"/>
          <w:color w:val="000000"/>
          <w:szCs w:val="28"/>
        </w:rPr>
        <w:lastRenderedPageBreak/>
        <w:t xml:space="preserve">Time:  20:00PM – 21:00PM </w:t>
      </w:r>
    </w:p>
    <w:p w14:paraId="44CD5EC7" w14:textId="334365CB" w:rsidR="46CB1340" w:rsidRDefault="1CBB4461" w:rsidP="003E2B4D">
      <w:pPr>
        <w:ind w:left="632"/>
      </w:pPr>
      <w:r w:rsidRPr="161BA107">
        <w:rPr>
          <w:rFonts w:ascii="Calibri" w:eastAsia="Calibri" w:hAnsi="Calibri" w:cs="Calibri"/>
          <w:color w:val="000000"/>
          <w:szCs w:val="28"/>
        </w:rPr>
        <w:t>Place: Online meeting.</w:t>
      </w:r>
    </w:p>
    <w:p w14:paraId="27983B71" w14:textId="227C1ED3" w:rsidR="46CB1340" w:rsidRDefault="1CBB4461" w:rsidP="003E2B4D">
      <w:pPr>
        <w:ind w:left="632"/>
      </w:pPr>
      <w:r w:rsidRPr="161BA107">
        <w:rPr>
          <w:rFonts w:ascii="Calibri" w:eastAsia="Calibri" w:hAnsi="Calibri" w:cs="Calibri"/>
          <w:color w:val="000000"/>
          <w:szCs w:val="28"/>
        </w:rPr>
        <w:t>Topic: Final-project presentation.</w:t>
      </w:r>
    </w:p>
    <w:p w14:paraId="59C8D121" w14:textId="615B451E" w:rsidR="46CB1340" w:rsidRDefault="1CBB4461" w:rsidP="003E2B4D">
      <w:pPr>
        <w:ind w:left="632"/>
      </w:pPr>
      <w:r w:rsidRPr="161BA107">
        <w:rPr>
          <w:rFonts w:ascii="Calibri" w:eastAsia="Calibri" w:hAnsi="Calibri" w:cs="Calibri"/>
          <w:color w:val="000000"/>
          <w:szCs w:val="28"/>
        </w:rPr>
        <w:t xml:space="preserve">Members Present: </w:t>
      </w:r>
    </w:p>
    <w:tbl>
      <w:tblPr>
        <w:tblW w:w="0" w:type="auto"/>
        <w:tblInd w:w="1262" w:type="dxa"/>
        <w:tblLayout w:type="fixed"/>
        <w:tblLook w:val="06A0" w:firstRow="1" w:lastRow="0" w:firstColumn="1" w:lastColumn="0" w:noHBand="1" w:noVBand="1"/>
      </w:tblPr>
      <w:tblGrid>
        <w:gridCol w:w="855"/>
        <w:gridCol w:w="3120"/>
        <w:gridCol w:w="3540"/>
      </w:tblGrid>
      <w:tr w:rsidR="161BA107" w14:paraId="76C9F4E4"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3BB2080F" w14:textId="2AB981F1" w:rsidR="161BA107" w:rsidRDefault="161BA107">
            <w:r w:rsidRPr="161BA107">
              <w:rPr>
                <w:rFonts w:ascii="Calibri" w:eastAsia="Calibri" w:hAnsi="Calibri" w:cs="Calibri"/>
                <w:color w:val="000000"/>
                <w:sz w:val="24"/>
                <w:szCs w:val="24"/>
              </w:rPr>
              <w:t xml:space="preserve">No </w:t>
            </w:r>
          </w:p>
        </w:tc>
        <w:tc>
          <w:tcPr>
            <w:tcW w:w="3120"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7A5F9214" w14:textId="4CF0BC2C" w:rsidR="161BA107" w:rsidRDefault="161BA107" w:rsidP="161BA107">
            <w:pPr>
              <w:jc w:val="center"/>
            </w:pPr>
            <w:r w:rsidRPr="161BA107">
              <w:rPr>
                <w:rFonts w:ascii="Calibri" w:eastAsia="Calibri" w:hAnsi="Calibri" w:cs="Calibri"/>
                <w:color w:val="000000"/>
                <w:sz w:val="24"/>
                <w:szCs w:val="24"/>
              </w:rPr>
              <w:t xml:space="preserve">Student name </w:t>
            </w:r>
          </w:p>
        </w:tc>
        <w:tc>
          <w:tcPr>
            <w:tcW w:w="3540"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66E7C520" w14:textId="6A078EFC" w:rsidR="161BA107" w:rsidRDefault="161BA107">
            <w:r w:rsidRPr="161BA107">
              <w:rPr>
                <w:rFonts w:ascii="Calibri" w:eastAsia="Calibri" w:hAnsi="Calibri" w:cs="Calibri"/>
                <w:color w:val="000000"/>
                <w:sz w:val="24"/>
                <w:szCs w:val="24"/>
              </w:rPr>
              <w:t xml:space="preserve">Student ID number </w:t>
            </w:r>
          </w:p>
        </w:tc>
      </w:tr>
      <w:tr w:rsidR="161BA107" w14:paraId="255F62B4"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EE4369D" w14:textId="627FAD2D" w:rsidR="161BA107" w:rsidRDefault="161BA107">
            <w:r w:rsidRPr="161BA107">
              <w:rPr>
                <w:rFonts w:ascii="Calibri" w:eastAsia="Calibri" w:hAnsi="Calibri" w:cs="Calibri"/>
                <w:color w:val="000000"/>
                <w:sz w:val="24"/>
                <w:szCs w:val="24"/>
              </w:rPr>
              <w:t xml:space="preserve">1.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0C81F61D" w14:textId="5147A538" w:rsidR="161BA107" w:rsidRDefault="161BA107">
            <w:r w:rsidRPr="161BA107">
              <w:rPr>
                <w:rFonts w:ascii="Calibri" w:eastAsia="Calibri" w:hAnsi="Calibri" w:cs="Calibri"/>
                <w:color w:val="000000"/>
                <w:sz w:val="24"/>
                <w:szCs w:val="24"/>
              </w:rPr>
              <w:t xml:space="preserve">Clayton </w:t>
            </w:r>
            <w:proofErr w:type="spellStart"/>
            <w:r w:rsidRPr="161BA107">
              <w:rPr>
                <w:rFonts w:ascii="Calibri" w:eastAsia="Calibri" w:hAnsi="Calibri" w:cs="Calibri"/>
                <w:color w:val="000000"/>
                <w:sz w:val="24"/>
                <w:szCs w:val="24"/>
              </w:rPr>
              <w:t>D’Gama</w:t>
            </w:r>
            <w:proofErr w:type="spellEnd"/>
            <w:r w:rsidRPr="161BA107">
              <w:rPr>
                <w:rFonts w:ascii="Calibri" w:eastAsia="Calibri" w:hAnsi="Calibri" w:cs="Calibri"/>
                <w:color w:val="000000"/>
                <w:sz w:val="24"/>
                <w:szCs w:val="24"/>
              </w:rPr>
              <w:t xml:space="preserv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43C09C94" w14:textId="574B9E2A" w:rsidR="161BA107" w:rsidRDefault="161BA107">
            <w:r w:rsidRPr="161BA107">
              <w:rPr>
                <w:rFonts w:ascii="Calibri" w:eastAsia="Calibri" w:hAnsi="Calibri" w:cs="Calibri"/>
                <w:color w:val="000000"/>
                <w:sz w:val="24"/>
                <w:szCs w:val="24"/>
              </w:rPr>
              <w:t xml:space="preserve">7242293 </w:t>
            </w:r>
          </w:p>
        </w:tc>
      </w:tr>
      <w:tr w:rsidR="161BA107" w14:paraId="3FEF3BC1"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34250A1E" w14:textId="02CBB108" w:rsidR="161BA107" w:rsidRDefault="161BA107">
            <w:r w:rsidRPr="161BA107">
              <w:rPr>
                <w:rFonts w:ascii="Calibri" w:eastAsia="Calibri" w:hAnsi="Calibri" w:cs="Calibri"/>
                <w:color w:val="000000"/>
                <w:sz w:val="24"/>
                <w:szCs w:val="24"/>
              </w:rPr>
              <w:t xml:space="preserve">2.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711A85E2" w14:textId="2C4CE652" w:rsidR="161BA107" w:rsidRDefault="161BA107">
            <w:r w:rsidRPr="161BA107">
              <w:rPr>
                <w:rFonts w:ascii="Calibri" w:eastAsia="Calibri" w:hAnsi="Calibri" w:cs="Calibri"/>
                <w:color w:val="000000"/>
                <w:sz w:val="24"/>
                <w:szCs w:val="24"/>
              </w:rPr>
              <w:t xml:space="preserve">Saharsh </w:t>
            </w:r>
            <w:proofErr w:type="spellStart"/>
            <w:r w:rsidRPr="161BA107">
              <w:rPr>
                <w:rFonts w:ascii="Calibri" w:eastAsia="Calibri" w:hAnsi="Calibri" w:cs="Calibri"/>
                <w:color w:val="000000"/>
                <w:sz w:val="24"/>
                <w:szCs w:val="24"/>
              </w:rPr>
              <w:t>Madassery</w:t>
            </w:r>
            <w:proofErr w:type="spellEnd"/>
            <w:r w:rsidRPr="161BA107">
              <w:rPr>
                <w:rFonts w:ascii="Calibri" w:eastAsia="Calibri" w:hAnsi="Calibri" w:cs="Calibri"/>
                <w:color w:val="000000"/>
                <w:sz w:val="24"/>
                <w:szCs w:val="24"/>
              </w:rPr>
              <w:t xml:space="preserv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39B14F8A" w14:textId="37B24EBC" w:rsidR="161BA107" w:rsidRDefault="161BA107">
            <w:r w:rsidRPr="161BA107">
              <w:rPr>
                <w:rFonts w:ascii="Calibri" w:eastAsia="Calibri" w:hAnsi="Calibri" w:cs="Calibri"/>
                <w:color w:val="000000"/>
                <w:sz w:val="24"/>
                <w:szCs w:val="24"/>
              </w:rPr>
              <w:t xml:space="preserve">6922764 </w:t>
            </w:r>
          </w:p>
        </w:tc>
      </w:tr>
      <w:tr w:rsidR="161BA107" w14:paraId="2537F938"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35CFA928" w14:textId="17F21742" w:rsidR="161BA107" w:rsidRDefault="161BA107">
            <w:r w:rsidRPr="161BA107">
              <w:rPr>
                <w:rFonts w:ascii="Calibri" w:eastAsia="Calibri" w:hAnsi="Calibri" w:cs="Calibri"/>
                <w:color w:val="000000"/>
                <w:sz w:val="24"/>
                <w:szCs w:val="24"/>
              </w:rPr>
              <w:t xml:space="preserve">3.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0587FC6E" w14:textId="5275FBE1" w:rsidR="161BA107" w:rsidRDefault="161BA107">
            <w:r w:rsidRPr="161BA107">
              <w:rPr>
                <w:rFonts w:ascii="Calibri" w:eastAsia="Calibri" w:hAnsi="Calibri" w:cs="Calibri"/>
                <w:color w:val="000000"/>
                <w:sz w:val="24"/>
                <w:szCs w:val="24"/>
              </w:rPr>
              <w:t xml:space="preserve">Suraksha Kotte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5B715413" w14:textId="2EF020BA" w:rsidR="161BA107" w:rsidRDefault="161BA107">
            <w:r w:rsidRPr="161BA107">
              <w:rPr>
                <w:rFonts w:ascii="Calibri" w:eastAsia="Calibri" w:hAnsi="Calibri" w:cs="Calibri"/>
                <w:color w:val="000000"/>
                <w:sz w:val="24"/>
                <w:szCs w:val="24"/>
              </w:rPr>
              <w:t xml:space="preserve">6996656 </w:t>
            </w:r>
          </w:p>
        </w:tc>
      </w:tr>
      <w:tr w:rsidR="161BA107" w14:paraId="603DBE88"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3F690CDD" w14:textId="15B44A8C" w:rsidR="161BA107" w:rsidRDefault="161BA107">
            <w:r w:rsidRPr="161BA107">
              <w:rPr>
                <w:rFonts w:ascii="Calibri" w:eastAsia="Calibri" w:hAnsi="Calibri" w:cs="Calibri"/>
                <w:color w:val="000000"/>
                <w:sz w:val="24"/>
                <w:szCs w:val="24"/>
              </w:rPr>
              <w:t xml:space="preserve">4.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3C86F75E" w14:textId="51666F36" w:rsidR="161BA107" w:rsidRDefault="161BA107">
            <w:r w:rsidRPr="161BA107">
              <w:rPr>
                <w:rFonts w:ascii="Calibri" w:eastAsia="Calibri" w:hAnsi="Calibri" w:cs="Calibri"/>
                <w:color w:val="000000"/>
                <w:sz w:val="24"/>
                <w:szCs w:val="24"/>
              </w:rPr>
              <w:t xml:space="preserve">Mohamed </w:t>
            </w:r>
            <w:proofErr w:type="spellStart"/>
            <w:r w:rsidRPr="161BA107">
              <w:rPr>
                <w:rFonts w:ascii="Calibri" w:eastAsia="Calibri" w:hAnsi="Calibri" w:cs="Calibri"/>
                <w:color w:val="000000"/>
                <w:sz w:val="24"/>
                <w:szCs w:val="24"/>
              </w:rPr>
              <w:t>Abuklal</w:t>
            </w:r>
            <w:proofErr w:type="spellEnd"/>
            <w:r w:rsidRPr="161BA107">
              <w:rPr>
                <w:rFonts w:ascii="Calibri" w:eastAsia="Calibri" w:hAnsi="Calibri" w:cs="Calibri"/>
                <w:color w:val="000000"/>
                <w:sz w:val="24"/>
                <w:szCs w:val="24"/>
              </w:rPr>
              <w:t xml:space="preserv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59D0212B" w14:textId="37819F27" w:rsidR="161BA107" w:rsidRDefault="161BA107">
            <w:r w:rsidRPr="161BA107">
              <w:rPr>
                <w:rFonts w:ascii="Calibri" w:eastAsia="Calibri" w:hAnsi="Calibri" w:cs="Calibri"/>
                <w:color w:val="000000"/>
                <w:sz w:val="24"/>
                <w:szCs w:val="24"/>
              </w:rPr>
              <w:t xml:space="preserve">5902514 </w:t>
            </w:r>
          </w:p>
        </w:tc>
      </w:tr>
    </w:tbl>
    <w:p w14:paraId="49E1F672" w14:textId="7B5BBBD7" w:rsidR="46CB1340" w:rsidRDefault="1CBB4461" w:rsidP="003E2B4D">
      <w:pPr>
        <w:ind w:left="632"/>
      </w:pPr>
      <w:r w:rsidRPr="161BA107">
        <w:rPr>
          <w:rFonts w:ascii="Calibri" w:eastAsia="Calibri" w:hAnsi="Calibri" w:cs="Calibri"/>
          <w:color w:val="000000"/>
          <w:szCs w:val="28"/>
        </w:rPr>
        <w:t xml:space="preserve"> </w:t>
      </w:r>
    </w:p>
    <w:tbl>
      <w:tblPr>
        <w:tblW w:w="0" w:type="auto"/>
        <w:tblInd w:w="1262" w:type="dxa"/>
        <w:tblLayout w:type="fixed"/>
        <w:tblLook w:val="06A0" w:firstRow="1" w:lastRow="0" w:firstColumn="1" w:lastColumn="0" w:noHBand="1" w:noVBand="1"/>
      </w:tblPr>
      <w:tblGrid>
        <w:gridCol w:w="1845"/>
        <w:gridCol w:w="5745"/>
      </w:tblGrid>
      <w:tr w:rsidR="161BA107" w14:paraId="0ADBB9A4" w14:textId="77777777" w:rsidTr="003E2B4D">
        <w:trPr>
          <w:trHeight w:val="300"/>
        </w:trPr>
        <w:tc>
          <w:tcPr>
            <w:tcW w:w="1845"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066EBE02" w14:textId="6F7B1B54" w:rsidR="161BA107" w:rsidRDefault="161BA107" w:rsidP="161BA107">
            <w:pPr>
              <w:jc w:val="center"/>
            </w:pPr>
            <w:r w:rsidRPr="161BA107">
              <w:rPr>
                <w:rFonts w:ascii="Calibri" w:eastAsia="Calibri" w:hAnsi="Calibri" w:cs="Calibri"/>
                <w:color w:val="000000"/>
                <w:sz w:val="24"/>
                <w:szCs w:val="24"/>
              </w:rPr>
              <w:t xml:space="preserve">No </w:t>
            </w:r>
          </w:p>
        </w:tc>
        <w:tc>
          <w:tcPr>
            <w:tcW w:w="5745"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3CA1D8EE" w14:textId="3BA8D9BE" w:rsidR="161BA107" w:rsidRDefault="161BA107">
            <w:r w:rsidRPr="161BA107">
              <w:rPr>
                <w:rFonts w:ascii="Calibri" w:eastAsia="Calibri" w:hAnsi="Calibri" w:cs="Calibri"/>
                <w:color w:val="000000"/>
                <w:sz w:val="24"/>
                <w:szCs w:val="24"/>
              </w:rPr>
              <w:t xml:space="preserve">Subject </w:t>
            </w:r>
          </w:p>
        </w:tc>
      </w:tr>
      <w:tr w:rsidR="161BA107" w14:paraId="7B391DF5" w14:textId="77777777" w:rsidTr="003E2B4D">
        <w:trPr>
          <w:trHeight w:val="300"/>
        </w:trPr>
        <w:tc>
          <w:tcPr>
            <w:tcW w:w="1845" w:type="dxa"/>
            <w:tcBorders>
              <w:top w:val="single" w:sz="8" w:space="0" w:color="auto"/>
              <w:left w:val="single" w:sz="8" w:space="0" w:color="auto"/>
              <w:bottom w:val="single" w:sz="8" w:space="0" w:color="auto"/>
              <w:right w:val="single" w:sz="8" w:space="0" w:color="auto"/>
            </w:tcBorders>
            <w:shd w:val="clear" w:color="auto" w:fill="D5DCE4"/>
            <w:tcMar>
              <w:left w:w="108" w:type="dxa"/>
              <w:right w:w="108" w:type="dxa"/>
            </w:tcMar>
          </w:tcPr>
          <w:p w14:paraId="6A0AF0EC" w14:textId="4224C94D" w:rsidR="161BA107" w:rsidRDefault="161BA107" w:rsidP="161BA107">
            <w:pPr>
              <w:jc w:val="center"/>
            </w:pPr>
            <w:r w:rsidRPr="161BA107">
              <w:rPr>
                <w:rFonts w:ascii="Calibri" w:eastAsia="Calibri" w:hAnsi="Calibri" w:cs="Calibri"/>
                <w:color w:val="000000"/>
                <w:sz w:val="24"/>
                <w:szCs w:val="24"/>
              </w:rPr>
              <w:t xml:space="preserve">1. </w:t>
            </w:r>
          </w:p>
        </w:tc>
        <w:tc>
          <w:tcPr>
            <w:tcW w:w="5745" w:type="dxa"/>
            <w:tcBorders>
              <w:top w:val="single" w:sz="8" w:space="0" w:color="auto"/>
              <w:left w:val="single" w:sz="8" w:space="0" w:color="auto"/>
              <w:bottom w:val="single" w:sz="8" w:space="0" w:color="auto"/>
              <w:right w:val="single" w:sz="8" w:space="0" w:color="auto"/>
            </w:tcBorders>
            <w:shd w:val="clear" w:color="auto" w:fill="D5DCE4"/>
            <w:tcMar>
              <w:left w:w="108" w:type="dxa"/>
              <w:right w:w="108" w:type="dxa"/>
            </w:tcMar>
          </w:tcPr>
          <w:p w14:paraId="1ECED0AD" w14:textId="4938788F" w:rsidR="161BA107" w:rsidRDefault="161BA107">
            <w:r w:rsidRPr="161BA107">
              <w:rPr>
                <w:rFonts w:ascii="Calibri" w:eastAsia="Calibri" w:hAnsi="Calibri" w:cs="Calibri"/>
                <w:color w:val="000000"/>
                <w:sz w:val="24"/>
                <w:szCs w:val="24"/>
              </w:rPr>
              <w:t>Discussion</w:t>
            </w:r>
          </w:p>
        </w:tc>
      </w:tr>
      <w:tr w:rsidR="161BA107" w14:paraId="2178AC6B" w14:textId="77777777" w:rsidTr="003E2B4D">
        <w:trPr>
          <w:trHeight w:val="780"/>
        </w:trPr>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4996EB90" w14:textId="18921136" w:rsidR="161BA107" w:rsidRDefault="161BA107" w:rsidP="161BA107">
            <w:pPr>
              <w:jc w:val="center"/>
            </w:pPr>
            <w:r w:rsidRPr="161BA107">
              <w:rPr>
                <w:rFonts w:ascii="Calibri" w:eastAsia="Calibri" w:hAnsi="Calibri" w:cs="Calibri"/>
                <w:color w:val="000000"/>
                <w:sz w:val="24"/>
                <w:szCs w:val="24"/>
              </w:rPr>
              <w:t xml:space="preserve"> </w:t>
            </w:r>
          </w:p>
        </w:tc>
        <w:tc>
          <w:tcPr>
            <w:tcW w:w="5745" w:type="dxa"/>
            <w:tcBorders>
              <w:top w:val="single" w:sz="8" w:space="0" w:color="auto"/>
              <w:left w:val="single" w:sz="8" w:space="0" w:color="auto"/>
              <w:bottom w:val="single" w:sz="8" w:space="0" w:color="auto"/>
              <w:right w:val="single" w:sz="8" w:space="0" w:color="auto"/>
            </w:tcBorders>
            <w:tcMar>
              <w:left w:w="108" w:type="dxa"/>
              <w:right w:w="108" w:type="dxa"/>
            </w:tcMar>
          </w:tcPr>
          <w:p w14:paraId="3D6A2043" w14:textId="4ECE2A08" w:rsidR="161BA107" w:rsidRDefault="161BA107" w:rsidP="161BA107">
            <w:pPr>
              <w:ind w:left="360" w:hanging="360"/>
            </w:pPr>
            <w:r w:rsidRPr="161BA107">
              <w:rPr>
                <w:rFonts w:ascii="Symbol" w:eastAsia="Symbol" w:hAnsi="Symbol" w:cs="Symbol"/>
                <w:color w:val="000000"/>
                <w:sz w:val="24"/>
                <w:szCs w:val="24"/>
              </w:rPr>
              <w:t>·</w:t>
            </w:r>
            <w:r w:rsidRPr="161BA107">
              <w:rPr>
                <w:rFonts w:ascii="Times New Roman" w:eastAsia="Times New Roman" w:hAnsi="Times New Roman" w:cs="Times New Roman"/>
                <w:color w:val="000000"/>
                <w:sz w:val="14"/>
                <w:szCs w:val="14"/>
              </w:rPr>
              <w:t xml:space="preserve">      </w:t>
            </w:r>
            <w:r w:rsidRPr="161BA107">
              <w:rPr>
                <w:rFonts w:ascii="Calibri" w:eastAsia="Calibri" w:hAnsi="Calibri" w:cs="Calibri"/>
                <w:color w:val="000000"/>
                <w:sz w:val="24"/>
                <w:szCs w:val="24"/>
              </w:rPr>
              <w:t>All parts of the presentation needed have been distributed to each member of the team members.</w:t>
            </w:r>
          </w:p>
        </w:tc>
      </w:tr>
    </w:tbl>
    <w:p w14:paraId="7CF70C96" w14:textId="690789F5" w:rsidR="46CB1340" w:rsidRDefault="46CB1340" w:rsidP="003E2B4D">
      <w:pPr>
        <w:ind w:left="632"/>
      </w:pPr>
    </w:p>
    <w:p w14:paraId="1D3AA389" w14:textId="5988936D" w:rsidR="161BA107" w:rsidRDefault="161BA107" w:rsidP="003E2B4D">
      <w:pPr>
        <w:ind w:left="632"/>
      </w:pPr>
    </w:p>
    <w:p w14:paraId="26DA63FB" w14:textId="1098E0D1" w:rsidR="401DA1E1" w:rsidRDefault="401DA1E1" w:rsidP="003E2B4D">
      <w:pPr>
        <w:ind w:left="632"/>
      </w:pPr>
      <w:r w:rsidRPr="161BA107">
        <w:rPr>
          <w:rFonts w:ascii="Calibri" w:eastAsia="Calibri" w:hAnsi="Calibri" w:cs="Calibri"/>
          <w:color w:val="000000"/>
          <w:sz w:val="32"/>
          <w:szCs w:val="32"/>
        </w:rPr>
        <w:t>Minutes of meeting 22</w:t>
      </w:r>
    </w:p>
    <w:p w14:paraId="49347908" w14:textId="3BA93C4C" w:rsidR="401DA1E1" w:rsidRDefault="401DA1E1" w:rsidP="003E2B4D">
      <w:pPr>
        <w:ind w:left="632"/>
      </w:pPr>
      <w:r w:rsidRPr="161BA107">
        <w:rPr>
          <w:rFonts w:ascii="Calibri" w:eastAsia="Calibri" w:hAnsi="Calibri" w:cs="Calibri"/>
          <w:color w:val="000000"/>
          <w:szCs w:val="28"/>
        </w:rPr>
        <w:t xml:space="preserve">Robotic Hand Project </w:t>
      </w:r>
    </w:p>
    <w:p w14:paraId="3D7BBA8B" w14:textId="38D1AE15" w:rsidR="401DA1E1" w:rsidRDefault="401DA1E1" w:rsidP="003E2B4D">
      <w:pPr>
        <w:ind w:left="632"/>
      </w:pPr>
      <w:r w:rsidRPr="161BA107">
        <w:rPr>
          <w:rFonts w:ascii="Calibri" w:eastAsia="Calibri" w:hAnsi="Calibri" w:cs="Calibri"/>
          <w:color w:val="000000"/>
          <w:szCs w:val="28"/>
        </w:rPr>
        <w:t xml:space="preserve">Faculty of Engineering and Information Sciences </w:t>
      </w:r>
    </w:p>
    <w:p w14:paraId="184BFEE3" w14:textId="40FA81C1" w:rsidR="401DA1E1" w:rsidRDefault="401DA1E1" w:rsidP="003E2B4D">
      <w:pPr>
        <w:ind w:left="632"/>
      </w:pPr>
      <w:r w:rsidRPr="161BA107">
        <w:rPr>
          <w:rFonts w:ascii="Calibri" w:eastAsia="Calibri" w:hAnsi="Calibri" w:cs="Calibri"/>
          <w:color w:val="000000"/>
          <w:szCs w:val="28"/>
        </w:rPr>
        <w:t xml:space="preserve">Date: 17 June 2023 </w:t>
      </w:r>
    </w:p>
    <w:p w14:paraId="3F227E8A" w14:textId="53DFE258" w:rsidR="401DA1E1" w:rsidRDefault="401DA1E1" w:rsidP="003E2B4D">
      <w:pPr>
        <w:ind w:left="632"/>
      </w:pPr>
      <w:r w:rsidRPr="161BA107">
        <w:rPr>
          <w:rFonts w:ascii="Calibri" w:eastAsia="Calibri" w:hAnsi="Calibri" w:cs="Calibri"/>
          <w:color w:val="000000"/>
          <w:szCs w:val="28"/>
        </w:rPr>
        <w:t xml:space="preserve">Time:  20:00PM – 21:00PM </w:t>
      </w:r>
    </w:p>
    <w:p w14:paraId="16F92E91" w14:textId="02E5D801" w:rsidR="401DA1E1" w:rsidRDefault="401DA1E1" w:rsidP="003E2B4D">
      <w:pPr>
        <w:ind w:left="632"/>
      </w:pPr>
      <w:r w:rsidRPr="161BA107">
        <w:rPr>
          <w:rFonts w:ascii="Calibri" w:eastAsia="Calibri" w:hAnsi="Calibri" w:cs="Calibri"/>
          <w:color w:val="000000"/>
          <w:szCs w:val="28"/>
        </w:rPr>
        <w:t>Place: Online meeting.</w:t>
      </w:r>
    </w:p>
    <w:p w14:paraId="6FD46853" w14:textId="4A7798BC" w:rsidR="401DA1E1" w:rsidRDefault="401DA1E1" w:rsidP="003E2B4D">
      <w:pPr>
        <w:ind w:left="632"/>
      </w:pPr>
      <w:r w:rsidRPr="161BA107">
        <w:rPr>
          <w:rFonts w:ascii="Calibri" w:eastAsia="Calibri" w:hAnsi="Calibri" w:cs="Calibri"/>
          <w:color w:val="000000"/>
          <w:szCs w:val="28"/>
        </w:rPr>
        <w:t xml:space="preserve">Topic: Final-project Demonstration video. </w:t>
      </w:r>
    </w:p>
    <w:p w14:paraId="3153E0D6" w14:textId="299FD19E" w:rsidR="401DA1E1" w:rsidRDefault="401DA1E1" w:rsidP="003E2B4D">
      <w:pPr>
        <w:ind w:left="632"/>
      </w:pPr>
      <w:r w:rsidRPr="161BA107">
        <w:rPr>
          <w:rFonts w:ascii="Calibri" w:eastAsia="Calibri" w:hAnsi="Calibri" w:cs="Calibri"/>
          <w:color w:val="000000"/>
          <w:szCs w:val="28"/>
        </w:rPr>
        <w:t xml:space="preserve">Members Present: </w:t>
      </w:r>
    </w:p>
    <w:tbl>
      <w:tblPr>
        <w:tblW w:w="0" w:type="auto"/>
        <w:tblInd w:w="1262" w:type="dxa"/>
        <w:tblLayout w:type="fixed"/>
        <w:tblLook w:val="06A0" w:firstRow="1" w:lastRow="0" w:firstColumn="1" w:lastColumn="0" w:noHBand="1" w:noVBand="1"/>
      </w:tblPr>
      <w:tblGrid>
        <w:gridCol w:w="855"/>
        <w:gridCol w:w="3120"/>
        <w:gridCol w:w="3540"/>
      </w:tblGrid>
      <w:tr w:rsidR="161BA107" w14:paraId="071673D7"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3D5F9F51" w14:textId="239EA721" w:rsidR="161BA107" w:rsidRDefault="161BA107">
            <w:r w:rsidRPr="161BA107">
              <w:rPr>
                <w:rFonts w:ascii="Calibri" w:eastAsia="Calibri" w:hAnsi="Calibri" w:cs="Calibri"/>
                <w:color w:val="000000"/>
                <w:sz w:val="24"/>
                <w:szCs w:val="24"/>
              </w:rPr>
              <w:t xml:space="preserve">No </w:t>
            </w:r>
          </w:p>
        </w:tc>
        <w:tc>
          <w:tcPr>
            <w:tcW w:w="3120"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5095E77D" w14:textId="04FD2A8C" w:rsidR="161BA107" w:rsidRDefault="161BA107" w:rsidP="161BA107">
            <w:pPr>
              <w:jc w:val="center"/>
            </w:pPr>
            <w:r w:rsidRPr="161BA107">
              <w:rPr>
                <w:rFonts w:ascii="Calibri" w:eastAsia="Calibri" w:hAnsi="Calibri" w:cs="Calibri"/>
                <w:color w:val="000000"/>
                <w:sz w:val="24"/>
                <w:szCs w:val="24"/>
              </w:rPr>
              <w:t xml:space="preserve">Student name </w:t>
            </w:r>
          </w:p>
        </w:tc>
        <w:tc>
          <w:tcPr>
            <w:tcW w:w="3540"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2E5CB6D5" w14:textId="7A610D1C" w:rsidR="161BA107" w:rsidRDefault="161BA107">
            <w:r w:rsidRPr="161BA107">
              <w:rPr>
                <w:rFonts w:ascii="Calibri" w:eastAsia="Calibri" w:hAnsi="Calibri" w:cs="Calibri"/>
                <w:color w:val="000000"/>
                <w:sz w:val="24"/>
                <w:szCs w:val="24"/>
              </w:rPr>
              <w:t xml:space="preserve">Student ID number </w:t>
            </w:r>
          </w:p>
        </w:tc>
      </w:tr>
      <w:tr w:rsidR="161BA107" w14:paraId="338F374D"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65FCD70E" w14:textId="3CC07048" w:rsidR="161BA107" w:rsidRDefault="161BA107">
            <w:r w:rsidRPr="161BA107">
              <w:rPr>
                <w:rFonts w:ascii="Calibri" w:eastAsia="Calibri" w:hAnsi="Calibri" w:cs="Calibri"/>
                <w:color w:val="000000"/>
                <w:sz w:val="24"/>
                <w:szCs w:val="24"/>
              </w:rPr>
              <w:t xml:space="preserve">1.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753F6D4E" w14:textId="041CCCFB" w:rsidR="161BA107" w:rsidRDefault="161BA107">
            <w:r w:rsidRPr="161BA107">
              <w:rPr>
                <w:rFonts w:ascii="Calibri" w:eastAsia="Calibri" w:hAnsi="Calibri" w:cs="Calibri"/>
                <w:color w:val="000000"/>
                <w:sz w:val="24"/>
                <w:szCs w:val="24"/>
              </w:rPr>
              <w:t xml:space="preserve">Clayton </w:t>
            </w:r>
            <w:proofErr w:type="spellStart"/>
            <w:r w:rsidRPr="161BA107">
              <w:rPr>
                <w:rFonts w:ascii="Calibri" w:eastAsia="Calibri" w:hAnsi="Calibri" w:cs="Calibri"/>
                <w:color w:val="000000"/>
                <w:sz w:val="24"/>
                <w:szCs w:val="24"/>
              </w:rPr>
              <w:t>D’Gama</w:t>
            </w:r>
            <w:proofErr w:type="spellEnd"/>
            <w:r w:rsidRPr="161BA107">
              <w:rPr>
                <w:rFonts w:ascii="Calibri" w:eastAsia="Calibri" w:hAnsi="Calibri" w:cs="Calibri"/>
                <w:color w:val="000000"/>
                <w:sz w:val="24"/>
                <w:szCs w:val="24"/>
              </w:rPr>
              <w:t xml:space="preserv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6E49043D" w14:textId="71864E5F" w:rsidR="161BA107" w:rsidRDefault="161BA107">
            <w:r w:rsidRPr="161BA107">
              <w:rPr>
                <w:rFonts w:ascii="Calibri" w:eastAsia="Calibri" w:hAnsi="Calibri" w:cs="Calibri"/>
                <w:color w:val="000000"/>
                <w:sz w:val="24"/>
                <w:szCs w:val="24"/>
              </w:rPr>
              <w:t xml:space="preserve">7242293 </w:t>
            </w:r>
          </w:p>
        </w:tc>
      </w:tr>
      <w:tr w:rsidR="161BA107" w14:paraId="6E81E2E1"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FF0CDC3" w14:textId="1C565894" w:rsidR="161BA107" w:rsidRDefault="161BA107">
            <w:r w:rsidRPr="161BA107">
              <w:rPr>
                <w:rFonts w:ascii="Calibri" w:eastAsia="Calibri" w:hAnsi="Calibri" w:cs="Calibri"/>
                <w:color w:val="000000"/>
                <w:sz w:val="24"/>
                <w:szCs w:val="24"/>
              </w:rPr>
              <w:t xml:space="preserve">2.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03F43773" w14:textId="1CD42050" w:rsidR="161BA107" w:rsidRDefault="161BA107">
            <w:r w:rsidRPr="161BA107">
              <w:rPr>
                <w:rFonts w:ascii="Calibri" w:eastAsia="Calibri" w:hAnsi="Calibri" w:cs="Calibri"/>
                <w:color w:val="000000"/>
                <w:sz w:val="24"/>
                <w:szCs w:val="24"/>
              </w:rPr>
              <w:t xml:space="preserve">Saharsh </w:t>
            </w:r>
            <w:proofErr w:type="spellStart"/>
            <w:r w:rsidRPr="161BA107">
              <w:rPr>
                <w:rFonts w:ascii="Calibri" w:eastAsia="Calibri" w:hAnsi="Calibri" w:cs="Calibri"/>
                <w:color w:val="000000"/>
                <w:sz w:val="24"/>
                <w:szCs w:val="24"/>
              </w:rPr>
              <w:t>Madassery</w:t>
            </w:r>
            <w:proofErr w:type="spellEnd"/>
            <w:r w:rsidRPr="161BA107">
              <w:rPr>
                <w:rFonts w:ascii="Calibri" w:eastAsia="Calibri" w:hAnsi="Calibri" w:cs="Calibri"/>
                <w:color w:val="000000"/>
                <w:sz w:val="24"/>
                <w:szCs w:val="24"/>
              </w:rPr>
              <w:t xml:space="preserv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008FDA5A" w14:textId="1BBEDAB0" w:rsidR="161BA107" w:rsidRDefault="161BA107">
            <w:r w:rsidRPr="161BA107">
              <w:rPr>
                <w:rFonts w:ascii="Calibri" w:eastAsia="Calibri" w:hAnsi="Calibri" w:cs="Calibri"/>
                <w:color w:val="000000"/>
                <w:sz w:val="24"/>
                <w:szCs w:val="24"/>
              </w:rPr>
              <w:t xml:space="preserve">6922764 </w:t>
            </w:r>
          </w:p>
        </w:tc>
      </w:tr>
      <w:tr w:rsidR="161BA107" w14:paraId="3505DD39"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09EC02B1" w14:textId="251EE50A" w:rsidR="161BA107" w:rsidRDefault="161BA107">
            <w:r w:rsidRPr="161BA107">
              <w:rPr>
                <w:rFonts w:ascii="Calibri" w:eastAsia="Calibri" w:hAnsi="Calibri" w:cs="Calibri"/>
                <w:color w:val="000000"/>
                <w:sz w:val="24"/>
                <w:szCs w:val="24"/>
              </w:rPr>
              <w:t xml:space="preserve">3.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58A5D1F5" w14:textId="008708E2" w:rsidR="161BA107" w:rsidRDefault="161BA107">
            <w:r w:rsidRPr="161BA107">
              <w:rPr>
                <w:rFonts w:ascii="Calibri" w:eastAsia="Calibri" w:hAnsi="Calibri" w:cs="Calibri"/>
                <w:color w:val="000000"/>
                <w:sz w:val="24"/>
                <w:szCs w:val="24"/>
              </w:rPr>
              <w:t xml:space="preserve">Suraksha Kotte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3AFF90FF" w14:textId="7258B8A6" w:rsidR="161BA107" w:rsidRDefault="161BA107">
            <w:r w:rsidRPr="161BA107">
              <w:rPr>
                <w:rFonts w:ascii="Calibri" w:eastAsia="Calibri" w:hAnsi="Calibri" w:cs="Calibri"/>
                <w:color w:val="000000"/>
                <w:sz w:val="24"/>
                <w:szCs w:val="24"/>
              </w:rPr>
              <w:t xml:space="preserve">6996656 </w:t>
            </w:r>
          </w:p>
        </w:tc>
      </w:tr>
      <w:tr w:rsidR="161BA107" w14:paraId="76D54174"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06CD7B09" w14:textId="6C21AA52" w:rsidR="161BA107" w:rsidRDefault="161BA107">
            <w:r w:rsidRPr="161BA107">
              <w:rPr>
                <w:rFonts w:ascii="Calibri" w:eastAsia="Calibri" w:hAnsi="Calibri" w:cs="Calibri"/>
                <w:color w:val="000000"/>
                <w:sz w:val="24"/>
                <w:szCs w:val="24"/>
              </w:rPr>
              <w:t xml:space="preserve">4.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3DB4752A" w14:textId="247A49B6" w:rsidR="161BA107" w:rsidRDefault="161BA107">
            <w:r w:rsidRPr="161BA107">
              <w:rPr>
                <w:rFonts w:ascii="Calibri" w:eastAsia="Calibri" w:hAnsi="Calibri" w:cs="Calibri"/>
                <w:color w:val="000000"/>
                <w:sz w:val="24"/>
                <w:szCs w:val="24"/>
              </w:rPr>
              <w:t xml:space="preserve">Mohamed </w:t>
            </w:r>
            <w:proofErr w:type="spellStart"/>
            <w:r w:rsidRPr="161BA107">
              <w:rPr>
                <w:rFonts w:ascii="Calibri" w:eastAsia="Calibri" w:hAnsi="Calibri" w:cs="Calibri"/>
                <w:color w:val="000000"/>
                <w:sz w:val="24"/>
                <w:szCs w:val="24"/>
              </w:rPr>
              <w:t>Abuklal</w:t>
            </w:r>
            <w:proofErr w:type="spellEnd"/>
            <w:r w:rsidRPr="161BA107">
              <w:rPr>
                <w:rFonts w:ascii="Calibri" w:eastAsia="Calibri" w:hAnsi="Calibri" w:cs="Calibri"/>
                <w:color w:val="000000"/>
                <w:sz w:val="24"/>
                <w:szCs w:val="24"/>
              </w:rPr>
              <w:t xml:space="preserv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41DF230B" w14:textId="10749A99" w:rsidR="161BA107" w:rsidRDefault="161BA107">
            <w:r w:rsidRPr="161BA107">
              <w:rPr>
                <w:rFonts w:ascii="Calibri" w:eastAsia="Calibri" w:hAnsi="Calibri" w:cs="Calibri"/>
                <w:color w:val="000000"/>
                <w:sz w:val="24"/>
                <w:szCs w:val="24"/>
              </w:rPr>
              <w:t xml:space="preserve">5902514 </w:t>
            </w:r>
          </w:p>
        </w:tc>
      </w:tr>
    </w:tbl>
    <w:p w14:paraId="3E1F6E22" w14:textId="4078FAB4" w:rsidR="401DA1E1" w:rsidRDefault="401DA1E1" w:rsidP="003E2B4D">
      <w:pPr>
        <w:ind w:left="632"/>
      </w:pPr>
      <w:r w:rsidRPr="161BA107">
        <w:rPr>
          <w:rFonts w:ascii="Calibri" w:eastAsia="Calibri" w:hAnsi="Calibri" w:cs="Calibri"/>
          <w:color w:val="000000"/>
          <w:szCs w:val="28"/>
        </w:rPr>
        <w:t xml:space="preserve"> </w:t>
      </w:r>
    </w:p>
    <w:tbl>
      <w:tblPr>
        <w:tblW w:w="0" w:type="auto"/>
        <w:tblInd w:w="1262" w:type="dxa"/>
        <w:tblLayout w:type="fixed"/>
        <w:tblLook w:val="06A0" w:firstRow="1" w:lastRow="0" w:firstColumn="1" w:lastColumn="0" w:noHBand="1" w:noVBand="1"/>
      </w:tblPr>
      <w:tblGrid>
        <w:gridCol w:w="1845"/>
        <w:gridCol w:w="5745"/>
      </w:tblGrid>
      <w:tr w:rsidR="161BA107" w14:paraId="6FB0FEE6" w14:textId="77777777" w:rsidTr="003E2B4D">
        <w:trPr>
          <w:trHeight w:val="300"/>
        </w:trPr>
        <w:tc>
          <w:tcPr>
            <w:tcW w:w="1845"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32E10838" w14:textId="354668DF" w:rsidR="161BA107" w:rsidRDefault="161BA107" w:rsidP="161BA107">
            <w:pPr>
              <w:jc w:val="center"/>
            </w:pPr>
            <w:r w:rsidRPr="161BA107">
              <w:rPr>
                <w:rFonts w:ascii="Calibri" w:eastAsia="Calibri" w:hAnsi="Calibri" w:cs="Calibri"/>
                <w:color w:val="000000"/>
                <w:sz w:val="24"/>
                <w:szCs w:val="24"/>
              </w:rPr>
              <w:t xml:space="preserve">No </w:t>
            </w:r>
          </w:p>
        </w:tc>
        <w:tc>
          <w:tcPr>
            <w:tcW w:w="5745"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6141650B" w14:textId="7BC288D6" w:rsidR="161BA107" w:rsidRDefault="161BA107">
            <w:r w:rsidRPr="161BA107">
              <w:rPr>
                <w:rFonts w:ascii="Calibri" w:eastAsia="Calibri" w:hAnsi="Calibri" w:cs="Calibri"/>
                <w:color w:val="000000"/>
                <w:sz w:val="24"/>
                <w:szCs w:val="24"/>
              </w:rPr>
              <w:t xml:space="preserve">Subject </w:t>
            </w:r>
          </w:p>
        </w:tc>
      </w:tr>
      <w:tr w:rsidR="161BA107" w14:paraId="5C5F18FA" w14:textId="77777777" w:rsidTr="003E2B4D">
        <w:trPr>
          <w:trHeight w:val="300"/>
        </w:trPr>
        <w:tc>
          <w:tcPr>
            <w:tcW w:w="1845" w:type="dxa"/>
            <w:tcBorders>
              <w:top w:val="single" w:sz="8" w:space="0" w:color="auto"/>
              <w:left w:val="single" w:sz="8" w:space="0" w:color="auto"/>
              <w:bottom w:val="single" w:sz="8" w:space="0" w:color="auto"/>
              <w:right w:val="single" w:sz="8" w:space="0" w:color="auto"/>
            </w:tcBorders>
            <w:shd w:val="clear" w:color="auto" w:fill="D5DCE4"/>
            <w:tcMar>
              <w:left w:w="108" w:type="dxa"/>
              <w:right w:w="108" w:type="dxa"/>
            </w:tcMar>
          </w:tcPr>
          <w:p w14:paraId="38C79676" w14:textId="34B5F874" w:rsidR="161BA107" w:rsidRDefault="161BA107" w:rsidP="161BA107">
            <w:pPr>
              <w:jc w:val="center"/>
            </w:pPr>
            <w:r w:rsidRPr="161BA107">
              <w:rPr>
                <w:rFonts w:ascii="Calibri" w:eastAsia="Calibri" w:hAnsi="Calibri" w:cs="Calibri"/>
                <w:color w:val="000000"/>
                <w:sz w:val="24"/>
                <w:szCs w:val="24"/>
              </w:rPr>
              <w:t xml:space="preserve">1. </w:t>
            </w:r>
          </w:p>
        </w:tc>
        <w:tc>
          <w:tcPr>
            <w:tcW w:w="5745" w:type="dxa"/>
            <w:tcBorders>
              <w:top w:val="single" w:sz="8" w:space="0" w:color="auto"/>
              <w:left w:val="single" w:sz="8" w:space="0" w:color="auto"/>
              <w:bottom w:val="single" w:sz="8" w:space="0" w:color="auto"/>
              <w:right w:val="single" w:sz="8" w:space="0" w:color="auto"/>
            </w:tcBorders>
            <w:shd w:val="clear" w:color="auto" w:fill="D5DCE4"/>
            <w:tcMar>
              <w:left w:w="108" w:type="dxa"/>
              <w:right w:w="108" w:type="dxa"/>
            </w:tcMar>
          </w:tcPr>
          <w:p w14:paraId="4C64BB35" w14:textId="02EF81E3" w:rsidR="161BA107" w:rsidRDefault="161BA107">
            <w:r w:rsidRPr="161BA107">
              <w:rPr>
                <w:rFonts w:ascii="Calibri" w:eastAsia="Calibri" w:hAnsi="Calibri" w:cs="Calibri"/>
                <w:color w:val="000000"/>
                <w:sz w:val="24"/>
                <w:szCs w:val="24"/>
              </w:rPr>
              <w:t>Discussion</w:t>
            </w:r>
          </w:p>
        </w:tc>
      </w:tr>
      <w:tr w:rsidR="161BA107" w14:paraId="295AFE39" w14:textId="77777777" w:rsidTr="003E2B4D">
        <w:trPr>
          <w:trHeight w:val="780"/>
        </w:trPr>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1D081A66" w14:textId="205F33B4" w:rsidR="161BA107" w:rsidRDefault="161BA107" w:rsidP="161BA107">
            <w:pPr>
              <w:jc w:val="center"/>
            </w:pPr>
            <w:r w:rsidRPr="161BA107">
              <w:rPr>
                <w:rFonts w:ascii="Calibri" w:eastAsia="Calibri" w:hAnsi="Calibri" w:cs="Calibri"/>
                <w:color w:val="000000"/>
                <w:sz w:val="24"/>
                <w:szCs w:val="24"/>
              </w:rPr>
              <w:t xml:space="preserve"> </w:t>
            </w:r>
          </w:p>
        </w:tc>
        <w:tc>
          <w:tcPr>
            <w:tcW w:w="5745" w:type="dxa"/>
            <w:tcBorders>
              <w:top w:val="single" w:sz="8" w:space="0" w:color="auto"/>
              <w:left w:val="single" w:sz="8" w:space="0" w:color="auto"/>
              <w:bottom w:val="single" w:sz="8" w:space="0" w:color="auto"/>
              <w:right w:val="single" w:sz="8" w:space="0" w:color="auto"/>
            </w:tcBorders>
            <w:tcMar>
              <w:left w:w="108" w:type="dxa"/>
              <w:right w:w="108" w:type="dxa"/>
            </w:tcMar>
          </w:tcPr>
          <w:p w14:paraId="43F6BBBD" w14:textId="608CBE82" w:rsidR="161BA107" w:rsidRDefault="161BA107" w:rsidP="161BA107">
            <w:pPr>
              <w:ind w:left="360" w:hanging="360"/>
            </w:pPr>
            <w:r w:rsidRPr="161BA107">
              <w:rPr>
                <w:rFonts w:ascii="Symbol" w:eastAsia="Symbol" w:hAnsi="Symbol" w:cs="Symbol"/>
                <w:color w:val="000000"/>
                <w:sz w:val="24"/>
                <w:szCs w:val="24"/>
              </w:rPr>
              <w:t>·</w:t>
            </w:r>
            <w:r w:rsidRPr="161BA107">
              <w:rPr>
                <w:rFonts w:ascii="Times New Roman" w:eastAsia="Times New Roman" w:hAnsi="Times New Roman" w:cs="Times New Roman"/>
                <w:color w:val="000000"/>
                <w:sz w:val="14"/>
                <w:szCs w:val="14"/>
              </w:rPr>
              <w:t xml:space="preserve">      </w:t>
            </w:r>
            <w:r w:rsidRPr="161BA107">
              <w:rPr>
                <w:rFonts w:ascii="Calibri" w:eastAsia="Calibri" w:hAnsi="Calibri" w:cs="Calibri"/>
                <w:color w:val="000000"/>
                <w:sz w:val="24"/>
                <w:szCs w:val="24"/>
              </w:rPr>
              <w:t>Integrating all the projects components together for the final video.</w:t>
            </w:r>
          </w:p>
        </w:tc>
      </w:tr>
    </w:tbl>
    <w:p w14:paraId="133BB91C" w14:textId="5C3E9C92" w:rsidR="161BA107" w:rsidRDefault="161BA107" w:rsidP="003E2B4D">
      <w:pPr>
        <w:ind w:left="632"/>
      </w:pPr>
    </w:p>
    <w:p w14:paraId="5A10A64C" w14:textId="0CDA3E60" w:rsidR="161BA107" w:rsidRDefault="161BA107" w:rsidP="003E2B4D">
      <w:pPr>
        <w:ind w:left="632"/>
      </w:pPr>
    </w:p>
    <w:p w14:paraId="681EDD02" w14:textId="38DB06A0" w:rsidR="30DE1ABC" w:rsidRDefault="30DE1ABC" w:rsidP="003E2B4D">
      <w:pPr>
        <w:ind w:left="632"/>
      </w:pPr>
      <w:r w:rsidRPr="161BA107">
        <w:rPr>
          <w:rFonts w:ascii="Calibri" w:eastAsia="Calibri" w:hAnsi="Calibri" w:cs="Calibri"/>
          <w:color w:val="000000"/>
          <w:sz w:val="32"/>
          <w:szCs w:val="32"/>
        </w:rPr>
        <w:lastRenderedPageBreak/>
        <w:t>Minutes of meeting 23</w:t>
      </w:r>
    </w:p>
    <w:p w14:paraId="00AEEBE5" w14:textId="01DDAA9E" w:rsidR="30DE1ABC" w:rsidRDefault="30DE1ABC" w:rsidP="003E2B4D">
      <w:pPr>
        <w:ind w:left="632"/>
      </w:pPr>
      <w:r w:rsidRPr="161BA107">
        <w:rPr>
          <w:rFonts w:ascii="Calibri" w:eastAsia="Calibri" w:hAnsi="Calibri" w:cs="Calibri"/>
          <w:color w:val="000000"/>
          <w:szCs w:val="28"/>
        </w:rPr>
        <w:t xml:space="preserve">Robotic Hand Project </w:t>
      </w:r>
    </w:p>
    <w:p w14:paraId="0BD66A40" w14:textId="02733B71" w:rsidR="30DE1ABC" w:rsidRDefault="30DE1ABC" w:rsidP="003E2B4D">
      <w:pPr>
        <w:ind w:left="632"/>
      </w:pPr>
      <w:r w:rsidRPr="161BA107">
        <w:rPr>
          <w:rFonts w:ascii="Calibri" w:eastAsia="Calibri" w:hAnsi="Calibri" w:cs="Calibri"/>
          <w:color w:val="000000"/>
          <w:szCs w:val="28"/>
        </w:rPr>
        <w:t xml:space="preserve">Faculty of Engineering and Information Sciences </w:t>
      </w:r>
    </w:p>
    <w:p w14:paraId="4082BDA5" w14:textId="7006F2CB" w:rsidR="30DE1ABC" w:rsidRDefault="30DE1ABC" w:rsidP="003E2B4D">
      <w:pPr>
        <w:ind w:left="632"/>
      </w:pPr>
      <w:r w:rsidRPr="161BA107">
        <w:rPr>
          <w:rFonts w:ascii="Calibri" w:eastAsia="Calibri" w:hAnsi="Calibri" w:cs="Calibri"/>
          <w:color w:val="000000"/>
          <w:szCs w:val="28"/>
        </w:rPr>
        <w:t xml:space="preserve">Date: 23 June 2023 </w:t>
      </w:r>
    </w:p>
    <w:p w14:paraId="2AF7D9B7" w14:textId="326A0AEF" w:rsidR="30DE1ABC" w:rsidRDefault="30DE1ABC" w:rsidP="003E2B4D">
      <w:pPr>
        <w:ind w:left="632"/>
      </w:pPr>
      <w:r w:rsidRPr="161BA107">
        <w:rPr>
          <w:rFonts w:ascii="Calibri" w:eastAsia="Calibri" w:hAnsi="Calibri" w:cs="Calibri"/>
          <w:color w:val="000000"/>
          <w:szCs w:val="28"/>
        </w:rPr>
        <w:t xml:space="preserve">Time:  16:00PM – 17:30PM </w:t>
      </w:r>
    </w:p>
    <w:p w14:paraId="54E00DFD" w14:textId="2EE63EDF" w:rsidR="30DE1ABC" w:rsidRDefault="30DE1ABC" w:rsidP="003E2B4D">
      <w:pPr>
        <w:ind w:left="632"/>
      </w:pPr>
      <w:r w:rsidRPr="161BA107">
        <w:rPr>
          <w:rFonts w:ascii="Calibri" w:eastAsia="Calibri" w:hAnsi="Calibri" w:cs="Calibri"/>
          <w:color w:val="000000"/>
          <w:szCs w:val="28"/>
        </w:rPr>
        <w:t>Place: Online meeting.</w:t>
      </w:r>
    </w:p>
    <w:p w14:paraId="3486FD36" w14:textId="158A20E4" w:rsidR="30DE1ABC" w:rsidRDefault="30DE1ABC" w:rsidP="003E2B4D">
      <w:pPr>
        <w:ind w:left="632"/>
      </w:pPr>
      <w:r w:rsidRPr="161BA107">
        <w:rPr>
          <w:rFonts w:ascii="Calibri" w:eastAsia="Calibri" w:hAnsi="Calibri" w:cs="Calibri"/>
          <w:color w:val="000000"/>
          <w:szCs w:val="28"/>
        </w:rPr>
        <w:t xml:space="preserve">Topic: Final Report. </w:t>
      </w:r>
    </w:p>
    <w:p w14:paraId="3F598293" w14:textId="2A33FAF4" w:rsidR="30DE1ABC" w:rsidRDefault="30DE1ABC" w:rsidP="003E2B4D">
      <w:pPr>
        <w:ind w:left="632"/>
      </w:pPr>
      <w:r w:rsidRPr="161BA107">
        <w:rPr>
          <w:rFonts w:ascii="Calibri" w:eastAsia="Calibri" w:hAnsi="Calibri" w:cs="Calibri"/>
          <w:color w:val="000000"/>
          <w:szCs w:val="28"/>
        </w:rPr>
        <w:t xml:space="preserve">Members Present: </w:t>
      </w:r>
    </w:p>
    <w:tbl>
      <w:tblPr>
        <w:tblW w:w="0" w:type="auto"/>
        <w:tblInd w:w="1262" w:type="dxa"/>
        <w:tblLayout w:type="fixed"/>
        <w:tblLook w:val="06A0" w:firstRow="1" w:lastRow="0" w:firstColumn="1" w:lastColumn="0" w:noHBand="1" w:noVBand="1"/>
      </w:tblPr>
      <w:tblGrid>
        <w:gridCol w:w="855"/>
        <w:gridCol w:w="3120"/>
        <w:gridCol w:w="3540"/>
      </w:tblGrid>
      <w:tr w:rsidR="161BA107" w14:paraId="60252C89"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20A22BF7" w14:textId="68797C60" w:rsidR="161BA107" w:rsidRDefault="161BA107">
            <w:r w:rsidRPr="161BA107">
              <w:rPr>
                <w:rFonts w:ascii="Calibri" w:eastAsia="Calibri" w:hAnsi="Calibri" w:cs="Calibri"/>
                <w:color w:val="000000"/>
                <w:sz w:val="24"/>
                <w:szCs w:val="24"/>
              </w:rPr>
              <w:t xml:space="preserve">No </w:t>
            </w:r>
          </w:p>
        </w:tc>
        <w:tc>
          <w:tcPr>
            <w:tcW w:w="3120"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7EC4F359" w14:textId="70E29B7D" w:rsidR="161BA107" w:rsidRDefault="161BA107" w:rsidP="161BA107">
            <w:pPr>
              <w:jc w:val="center"/>
            </w:pPr>
            <w:r w:rsidRPr="161BA107">
              <w:rPr>
                <w:rFonts w:ascii="Calibri" w:eastAsia="Calibri" w:hAnsi="Calibri" w:cs="Calibri"/>
                <w:color w:val="000000"/>
                <w:sz w:val="24"/>
                <w:szCs w:val="24"/>
              </w:rPr>
              <w:t xml:space="preserve">Student name </w:t>
            </w:r>
          </w:p>
        </w:tc>
        <w:tc>
          <w:tcPr>
            <w:tcW w:w="3540"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64F7A4E4" w14:textId="0BF56153" w:rsidR="161BA107" w:rsidRDefault="161BA107">
            <w:r w:rsidRPr="161BA107">
              <w:rPr>
                <w:rFonts w:ascii="Calibri" w:eastAsia="Calibri" w:hAnsi="Calibri" w:cs="Calibri"/>
                <w:color w:val="000000"/>
                <w:sz w:val="24"/>
                <w:szCs w:val="24"/>
              </w:rPr>
              <w:t xml:space="preserve">Student ID number </w:t>
            </w:r>
          </w:p>
        </w:tc>
      </w:tr>
      <w:tr w:rsidR="161BA107" w14:paraId="3C774A73"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123AFB65" w14:textId="61B65CE7" w:rsidR="161BA107" w:rsidRDefault="161BA107">
            <w:r w:rsidRPr="161BA107">
              <w:rPr>
                <w:rFonts w:ascii="Calibri" w:eastAsia="Calibri" w:hAnsi="Calibri" w:cs="Calibri"/>
                <w:color w:val="000000"/>
                <w:sz w:val="24"/>
                <w:szCs w:val="24"/>
              </w:rPr>
              <w:t xml:space="preserve">1.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0ED0D488" w14:textId="1E9F8566" w:rsidR="161BA107" w:rsidRDefault="161BA107">
            <w:r w:rsidRPr="161BA107">
              <w:rPr>
                <w:rFonts w:ascii="Calibri" w:eastAsia="Calibri" w:hAnsi="Calibri" w:cs="Calibri"/>
                <w:color w:val="000000"/>
                <w:sz w:val="24"/>
                <w:szCs w:val="24"/>
              </w:rPr>
              <w:t xml:space="preserve">Clayton </w:t>
            </w:r>
            <w:proofErr w:type="spellStart"/>
            <w:r w:rsidRPr="161BA107">
              <w:rPr>
                <w:rFonts w:ascii="Calibri" w:eastAsia="Calibri" w:hAnsi="Calibri" w:cs="Calibri"/>
                <w:color w:val="000000"/>
                <w:sz w:val="24"/>
                <w:szCs w:val="24"/>
              </w:rPr>
              <w:t>D’Gama</w:t>
            </w:r>
            <w:proofErr w:type="spellEnd"/>
            <w:r w:rsidRPr="161BA107">
              <w:rPr>
                <w:rFonts w:ascii="Calibri" w:eastAsia="Calibri" w:hAnsi="Calibri" w:cs="Calibri"/>
                <w:color w:val="000000"/>
                <w:sz w:val="24"/>
                <w:szCs w:val="24"/>
              </w:rPr>
              <w:t xml:space="preserv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7F276B32" w14:textId="250AB2CA" w:rsidR="161BA107" w:rsidRDefault="161BA107">
            <w:r w:rsidRPr="161BA107">
              <w:rPr>
                <w:rFonts w:ascii="Calibri" w:eastAsia="Calibri" w:hAnsi="Calibri" w:cs="Calibri"/>
                <w:color w:val="000000"/>
                <w:sz w:val="24"/>
                <w:szCs w:val="24"/>
              </w:rPr>
              <w:t xml:space="preserve">7242293 </w:t>
            </w:r>
          </w:p>
        </w:tc>
      </w:tr>
      <w:tr w:rsidR="161BA107" w14:paraId="1EFF833E"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F99A683" w14:textId="042DF782" w:rsidR="161BA107" w:rsidRDefault="161BA107">
            <w:r w:rsidRPr="161BA107">
              <w:rPr>
                <w:rFonts w:ascii="Calibri" w:eastAsia="Calibri" w:hAnsi="Calibri" w:cs="Calibri"/>
                <w:color w:val="000000"/>
                <w:sz w:val="24"/>
                <w:szCs w:val="24"/>
              </w:rPr>
              <w:t xml:space="preserve">2.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7010676B" w14:textId="4A5155B3" w:rsidR="161BA107" w:rsidRDefault="161BA107">
            <w:r w:rsidRPr="161BA107">
              <w:rPr>
                <w:rFonts w:ascii="Calibri" w:eastAsia="Calibri" w:hAnsi="Calibri" w:cs="Calibri"/>
                <w:color w:val="000000"/>
                <w:sz w:val="24"/>
                <w:szCs w:val="24"/>
              </w:rPr>
              <w:t xml:space="preserve">Saharsh </w:t>
            </w:r>
            <w:proofErr w:type="spellStart"/>
            <w:r w:rsidRPr="161BA107">
              <w:rPr>
                <w:rFonts w:ascii="Calibri" w:eastAsia="Calibri" w:hAnsi="Calibri" w:cs="Calibri"/>
                <w:color w:val="000000"/>
                <w:sz w:val="24"/>
                <w:szCs w:val="24"/>
              </w:rPr>
              <w:t>Madassery</w:t>
            </w:r>
            <w:proofErr w:type="spellEnd"/>
            <w:r w:rsidRPr="161BA107">
              <w:rPr>
                <w:rFonts w:ascii="Calibri" w:eastAsia="Calibri" w:hAnsi="Calibri" w:cs="Calibri"/>
                <w:color w:val="000000"/>
                <w:sz w:val="24"/>
                <w:szCs w:val="24"/>
              </w:rPr>
              <w:t xml:space="preserv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5C7A7DB3" w14:textId="0291E3D9" w:rsidR="161BA107" w:rsidRDefault="161BA107">
            <w:r w:rsidRPr="161BA107">
              <w:rPr>
                <w:rFonts w:ascii="Calibri" w:eastAsia="Calibri" w:hAnsi="Calibri" w:cs="Calibri"/>
                <w:color w:val="000000"/>
                <w:sz w:val="24"/>
                <w:szCs w:val="24"/>
              </w:rPr>
              <w:t xml:space="preserve">6922764 </w:t>
            </w:r>
          </w:p>
        </w:tc>
      </w:tr>
      <w:tr w:rsidR="161BA107" w14:paraId="7B75E60D"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77809F0" w14:textId="7F3E229D" w:rsidR="161BA107" w:rsidRDefault="161BA107">
            <w:r w:rsidRPr="161BA107">
              <w:rPr>
                <w:rFonts w:ascii="Calibri" w:eastAsia="Calibri" w:hAnsi="Calibri" w:cs="Calibri"/>
                <w:color w:val="000000"/>
                <w:sz w:val="24"/>
                <w:szCs w:val="24"/>
              </w:rPr>
              <w:t xml:space="preserve">3.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4CA2FCEC" w14:textId="5C8C9C35" w:rsidR="161BA107" w:rsidRDefault="161BA107">
            <w:r w:rsidRPr="161BA107">
              <w:rPr>
                <w:rFonts w:ascii="Calibri" w:eastAsia="Calibri" w:hAnsi="Calibri" w:cs="Calibri"/>
                <w:color w:val="000000"/>
                <w:sz w:val="24"/>
                <w:szCs w:val="24"/>
              </w:rPr>
              <w:t xml:space="preserve">Suraksha Kotte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6DA4F382" w14:textId="186F6CF4" w:rsidR="161BA107" w:rsidRDefault="161BA107">
            <w:r w:rsidRPr="161BA107">
              <w:rPr>
                <w:rFonts w:ascii="Calibri" w:eastAsia="Calibri" w:hAnsi="Calibri" w:cs="Calibri"/>
                <w:color w:val="000000"/>
                <w:sz w:val="24"/>
                <w:szCs w:val="24"/>
              </w:rPr>
              <w:t xml:space="preserve">6996656 </w:t>
            </w:r>
          </w:p>
        </w:tc>
      </w:tr>
      <w:tr w:rsidR="161BA107" w14:paraId="575FD4CF"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6AF67A98" w14:textId="2D2AD0C4" w:rsidR="161BA107" w:rsidRDefault="161BA107">
            <w:r w:rsidRPr="161BA107">
              <w:rPr>
                <w:rFonts w:ascii="Calibri" w:eastAsia="Calibri" w:hAnsi="Calibri" w:cs="Calibri"/>
                <w:color w:val="000000"/>
                <w:sz w:val="24"/>
                <w:szCs w:val="24"/>
              </w:rPr>
              <w:t xml:space="preserve">4.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6E76524E" w14:textId="7D11C562" w:rsidR="161BA107" w:rsidRDefault="161BA107">
            <w:r w:rsidRPr="161BA107">
              <w:rPr>
                <w:rFonts w:ascii="Calibri" w:eastAsia="Calibri" w:hAnsi="Calibri" w:cs="Calibri"/>
                <w:color w:val="000000"/>
                <w:sz w:val="24"/>
                <w:szCs w:val="24"/>
              </w:rPr>
              <w:t xml:space="preserve">Mohamed </w:t>
            </w:r>
            <w:proofErr w:type="spellStart"/>
            <w:r w:rsidRPr="161BA107">
              <w:rPr>
                <w:rFonts w:ascii="Calibri" w:eastAsia="Calibri" w:hAnsi="Calibri" w:cs="Calibri"/>
                <w:color w:val="000000"/>
                <w:sz w:val="24"/>
                <w:szCs w:val="24"/>
              </w:rPr>
              <w:t>Abuklal</w:t>
            </w:r>
            <w:proofErr w:type="spellEnd"/>
            <w:r w:rsidRPr="161BA107">
              <w:rPr>
                <w:rFonts w:ascii="Calibri" w:eastAsia="Calibri" w:hAnsi="Calibri" w:cs="Calibri"/>
                <w:color w:val="000000"/>
                <w:sz w:val="24"/>
                <w:szCs w:val="24"/>
              </w:rPr>
              <w:t xml:space="preserv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536B69CB" w14:textId="6D9ED8FF" w:rsidR="161BA107" w:rsidRDefault="161BA107">
            <w:r w:rsidRPr="161BA107">
              <w:rPr>
                <w:rFonts w:ascii="Calibri" w:eastAsia="Calibri" w:hAnsi="Calibri" w:cs="Calibri"/>
                <w:color w:val="000000"/>
                <w:sz w:val="24"/>
                <w:szCs w:val="24"/>
              </w:rPr>
              <w:t xml:space="preserve">5902514 </w:t>
            </w:r>
          </w:p>
        </w:tc>
      </w:tr>
    </w:tbl>
    <w:p w14:paraId="6794A781" w14:textId="5285E7BB" w:rsidR="30DE1ABC" w:rsidRDefault="30DE1ABC" w:rsidP="003E2B4D">
      <w:pPr>
        <w:ind w:left="632"/>
      </w:pPr>
      <w:r w:rsidRPr="161BA107">
        <w:rPr>
          <w:rFonts w:ascii="Calibri" w:eastAsia="Calibri" w:hAnsi="Calibri" w:cs="Calibri"/>
          <w:color w:val="000000"/>
          <w:szCs w:val="28"/>
        </w:rPr>
        <w:t xml:space="preserve"> </w:t>
      </w:r>
    </w:p>
    <w:tbl>
      <w:tblPr>
        <w:tblW w:w="0" w:type="auto"/>
        <w:tblInd w:w="1262" w:type="dxa"/>
        <w:tblLayout w:type="fixed"/>
        <w:tblLook w:val="06A0" w:firstRow="1" w:lastRow="0" w:firstColumn="1" w:lastColumn="0" w:noHBand="1" w:noVBand="1"/>
      </w:tblPr>
      <w:tblGrid>
        <w:gridCol w:w="1845"/>
        <w:gridCol w:w="5745"/>
      </w:tblGrid>
      <w:tr w:rsidR="161BA107" w14:paraId="56596F1B" w14:textId="77777777" w:rsidTr="003E2B4D">
        <w:trPr>
          <w:trHeight w:val="300"/>
        </w:trPr>
        <w:tc>
          <w:tcPr>
            <w:tcW w:w="1845"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18F31C88" w14:textId="691044E8" w:rsidR="161BA107" w:rsidRDefault="161BA107" w:rsidP="161BA107">
            <w:pPr>
              <w:jc w:val="center"/>
            </w:pPr>
            <w:r w:rsidRPr="161BA107">
              <w:rPr>
                <w:rFonts w:ascii="Calibri" w:eastAsia="Calibri" w:hAnsi="Calibri" w:cs="Calibri"/>
                <w:color w:val="000000"/>
                <w:sz w:val="24"/>
                <w:szCs w:val="24"/>
              </w:rPr>
              <w:t xml:space="preserve">No </w:t>
            </w:r>
          </w:p>
        </w:tc>
        <w:tc>
          <w:tcPr>
            <w:tcW w:w="5745"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2470033D" w14:textId="314F0FAF" w:rsidR="161BA107" w:rsidRDefault="161BA107">
            <w:r w:rsidRPr="161BA107">
              <w:rPr>
                <w:rFonts w:ascii="Calibri" w:eastAsia="Calibri" w:hAnsi="Calibri" w:cs="Calibri"/>
                <w:color w:val="000000"/>
                <w:sz w:val="24"/>
                <w:szCs w:val="24"/>
              </w:rPr>
              <w:t xml:space="preserve">Subject </w:t>
            </w:r>
          </w:p>
        </w:tc>
      </w:tr>
      <w:tr w:rsidR="161BA107" w14:paraId="72FE9CEF" w14:textId="77777777" w:rsidTr="003E2B4D">
        <w:trPr>
          <w:trHeight w:val="300"/>
        </w:trPr>
        <w:tc>
          <w:tcPr>
            <w:tcW w:w="1845" w:type="dxa"/>
            <w:tcBorders>
              <w:top w:val="single" w:sz="8" w:space="0" w:color="auto"/>
              <w:left w:val="single" w:sz="8" w:space="0" w:color="auto"/>
              <w:bottom w:val="single" w:sz="8" w:space="0" w:color="auto"/>
              <w:right w:val="single" w:sz="8" w:space="0" w:color="auto"/>
            </w:tcBorders>
            <w:shd w:val="clear" w:color="auto" w:fill="D5DCE4"/>
            <w:tcMar>
              <w:left w:w="108" w:type="dxa"/>
              <w:right w:w="108" w:type="dxa"/>
            </w:tcMar>
          </w:tcPr>
          <w:p w14:paraId="7FEA6C0D" w14:textId="714DA09E" w:rsidR="161BA107" w:rsidRDefault="161BA107" w:rsidP="161BA107">
            <w:pPr>
              <w:jc w:val="center"/>
            </w:pPr>
            <w:r w:rsidRPr="161BA107">
              <w:rPr>
                <w:rFonts w:ascii="Calibri" w:eastAsia="Calibri" w:hAnsi="Calibri" w:cs="Calibri"/>
                <w:color w:val="000000"/>
                <w:sz w:val="24"/>
                <w:szCs w:val="24"/>
              </w:rPr>
              <w:t xml:space="preserve">1. </w:t>
            </w:r>
          </w:p>
        </w:tc>
        <w:tc>
          <w:tcPr>
            <w:tcW w:w="5745" w:type="dxa"/>
            <w:tcBorders>
              <w:top w:val="single" w:sz="8" w:space="0" w:color="auto"/>
              <w:left w:val="single" w:sz="8" w:space="0" w:color="auto"/>
              <w:bottom w:val="single" w:sz="8" w:space="0" w:color="auto"/>
              <w:right w:val="single" w:sz="8" w:space="0" w:color="auto"/>
            </w:tcBorders>
            <w:shd w:val="clear" w:color="auto" w:fill="D5DCE4"/>
            <w:tcMar>
              <w:left w:w="108" w:type="dxa"/>
              <w:right w:w="108" w:type="dxa"/>
            </w:tcMar>
          </w:tcPr>
          <w:p w14:paraId="4D1CAFF1" w14:textId="0DDFC3B5" w:rsidR="161BA107" w:rsidRDefault="161BA107">
            <w:r w:rsidRPr="161BA107">
              <w:rPr>
                <w:rFonts w:ascii="Calibri" w:eastAsia="Calibri" w:hAnsi="Calibri" w:cs="Calibri"/>
                <w:color w:val="000000"/>
                <w:sz w:val="24"/>
                <w:szCs w:val="24"/>
              </w:rPr>
              <w:t>Discussion</w:t>
            </w:r>
          </w:p>
        </w:tc>
      </w:tr>
      <w:tr w:rsidR="161BA107" w14:paraId="5B41632B" w14:textId="77777777" w:rsidTr="003E2B4D">
        <w:trPr>
          <w:trHeight w:val="780"/>
        </w:trPr>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5A5DA876" w14:textId="04B4122A" w:rsidR="161BA107" w:rsidRDefault="161BA107" w:rsidP="161BA107">
            <w:pPr>
              <w:jc w:val="center"/>
            </w:pPr>
            <w:r w:rsidRPr="161BA107">
              <w:rPr>
                <w:rFonts w:ascii="Calibri" w:eastAsia="Calibri" w:hAnsi="Calibri" w:cs="Calibri"/>
                <w:color w:val="000000"/>
                <w:sz w:val="24"/>
                <w:szCs w:val="24"/>
              </w:rPr>
              <w:t xml:space="preserve"> </w:t>
            </w:r>
          </w:p>
        </w:tc>
        <w:tc>
          <w:tcPr>
            <w:tcW w:w="5745" w:type="dxa"/>
            <w:tcBorders>
              <w:top w:val="single" w:sz="8" w:space="0" w:color="auto"/>
              <w:left w:val="single" w:sz="8" w:space="0" w:color="auto"/>
              <w:bottom w:val="single" w:sz="8" w:space="0" w:color="auto"/>
              <w:right w:val="single" w:sz="8" w:space="0" w:color="auto"/>
            </w:tcBorders>
            <w:tcMar>
              <w:left w:w="108" w:type="dxa"/>
              <w:right w:w="108" w:type="dxa"/>
            </w:tcMar>
          </w:tcPr>
          <w:p w14:paraId="7F2A2EDB" w14:textId="1EBBDAE4" w:rsidR="161BA107" w:rsidRDefault="161BA107" w:rsidP="161BA107">
            <w:pPr>
              <w:ind w:left="360" w:hanging="360"/>
            </w:pPr>
            <w:r w:rsidRPr="161BA107">
              <w:rPr>
                <w:rFonts w:ascii="Symbol" w:eastAsia="Symbol" w:hAnsi="Symbol" w:cs="Symbol"/>
                <w:color w:val="000000"/>
                <w:sz w:val="24"/>
                <w:szCs w:val="24"/>
              </w:rPr>
              <w:t>·</w:t>
            </w:r>
            <w:r w:rsidRPr="161BA107">
              <w:rPr>
                <w:rFonts w:ascii="Times New Roman" w:eastAsia="Times New Roman" w:hAnsi="Times New Roman" w:cs="Times New Roman"/>
                <w:color w:val="000000"/>
                <w:sz w:val="14"/>
                <w:szCs w:val="14"/>
              </w:rPr>
              <w:t xml:space="preserve">      </w:t>
            </w:r>
            <w:r w:rsidRPr="161BA107">
              <w:rPr>
                <w:rFonts w:ascii="Calibri" w:eastAsia="Calibri" w:hAnsi="Calibri" w:cs="Calibri"/>
                <w:color w:val="000000"/>
                <w:sz w:val="24"/>
                <w:szCs w:val="24"/>
              </w:rPr>
              <w:t>All parts of the report have been distributed to each member of the group.</w:t>
            </w:r>
          </w:p>
        </w:tc>
      </w:tr>
    </w:tbl>
    <w:p w14:paraId="678F4CDA" w14:textId="37A421F7" w:rsidR="161BA107" w:rsidRDefault="161BA107" w:rsidP="003E2B4D">
      <w:pPr>
        <w:ind w:left="632"/>
      </w:pPr>
    </w:p>
    <w:p w14:paraId="7A2F664D" w14:textId="7B602358" w:rsidR="161BA107" w:rsidRDefault="161BA107" w:rsidP="003E2B4D">
      <w:pPr>
        <w:ind w:left="632"/>
      </w:pPr>
    </w:p>
    <w:p w14:paraId="6CF35968" w14:textId="7B602358" w:rsidR="161BA107" w:rsidRDefault="167D6213" w:rsidP="003E2B4D">
      <w:pPr>
        <w:ind w:left="632"/>
      </w:pPr>
      <w:r w:rsidRPr="56316EE7">
        <w:rPr>
          <w:rFonts w:ascii="Calibri" w:eastAsia="Calibri" w:hAnsi="Calibri" w:cs="Calibri"/>
          <w:color w:val="000000"/>
          <w:sz w:val="32"/>
          <w:szCs w:val="32"/>
        </w:rPr>
        <w:t>Minutes of meeting 24</w:t>
      </w:r>
    </w:p>
    <w:p w14:paraId="26E2024D" w14:textId="7B602358" w:rsidR="161BA107" w:rsidRDefault="167D6213" w:rsidP="003E2B4D">
      <w:pPr>
        <w:ind w:left="632"/>
      </w:pPr>
      <w:r w:rsidRPr="56316EE7">
        <w:rPr>
          <w:rFonts w:ascii="Calibri" w:eastAsia="Calibri" w:hAnsi="Calibri" w:cs="Calibri"/>
          <w:color w:val="000000"/>
          <w:szCs w:val="28"/>
        </w:rPr>
        <w:t xml:space="preserve">Robotic Hand Project </w:t>
      </w:r>
    </w:p>
    <w:p w14:paraId="39028FF4" w14:textId="7B602358" w:rsidR="161BA107" w:rsidRDefault="167D6213" w:rsidP="003E2B4D">
      <w:pPr>
        <w:ind w:left="632"/>
      </w:pPr>
      <w:r w:rsidRPr="56316EE7">
        <w:rPr>
          <w:rFonts w:ascii="Calibri" w:eastAsia="Calibri" w:hAnsi="Calibri" w:cs="Calibri"/>
          <w:color w:val="000000"/>
          <w:szCs w:val="28"/>
        </w:rPr>
        <w:t xml:space="preserve">Faculty of Engineering and Information Sciences </w:t>
      </w:r>
    </w:p>
    <w:p w14:paraId="0B3C7F4A" w14:textId="7B602358" w:rsidR="161BA107" w:rsidRDefault="167D6213" w:rsidP="003E2B4D">
      <w:pPr>
        <w:ind w:left="632"/>
      </w:pPr>
      <w:r w:rsidRPr="56316EE7">
        <w:rPr>
          <w:rFonts w:ascii="Calibri" w:eastAsia="Calibri" w:hAnsi="Calibri" w:cs="Calibri"/>
          <w:color w:val="000000"/>
          <w:szCs w:val="28"/>
        </w:rPr>
        <w:t xml:space="preserve">Date: 13 June 2023 </w:t>
      </w:r>
    </w:p>
    <w:p w14:paraId="03D119AE" w14:textId="7B602358" w:rsidR="161BA107" w:rsidRDefault="167D6213" w:rsidP="003E2B4D">
      <w:pPr>
        <w:ind w:left="632"/>
      </w:pPr>
      <w:r w:rsidRPr="56316EE7">
        <w:rPr>
          <w:rFonts w:ascii="Calibri" w:eastAsia="Calibri" w:hAnsi="Calibri" w:cs="Calibri"/>
          <w:color w:val="000000"/>
          <w:szCs w:val="28"/>
        </w:rPr>
        <w:t xml:space="preserve">Time:  20:00PM – 21:00PM </w:t>
      </w:r>
    </w:p>
    <w:p w14:paraId="3B0C5FE0" w14:textId="7B602358" w:rsidR="161BA107" w:rsidRDefault="167D6213" w:rsidP="003E2B4D">
      <w:pPr>
        <w:ind w:left="632"/>
      </w:pPr>
      <w:r w:rsidRPr="56316EE7">
        <w:rPr>
          <w:rFonts w:ascii="Calibri" w:eastAsia="Calibri" w:hAnsi="Calibri" w:cs="Calibri"/>
          <w:color w:val="000000"/>
          <w:szCs w:val="28"/>
        </w:rPr>
        <w:t>Place: Online meeting.</w:t>
      </w:r>
    </w:p>
    <w:p w14:paraId="29EE3A08" w14:textId="7B602358" w:rsidR="161BA107" w:rsidRDefault="167D6213" w:rsidP="003E2B4D">
      <w:pPr>
        <w:ind w:left="632"/>
      </w:pPr>
      <w:r w:rsidRPr="56316EE7">
        <w:rPr>
          <w:rFonts w:ascii="Calibri" w:eastAsia="Calibri" w:hAnsi="Calibri" w:cs="Calibri"/>
          <w:color w:val="000000"/>
          <w:szCs w:val="28"/>
        </w:rPr>
        <w:t>Topic: Innovation Fair preparation.</w:t>
      </w:r>
    </w:p>
    <w:p w14:paraId="07EF0699" w14:textId="7B602358" w:rsidR="161BA107" w:rsidRDefault="167D6213" w:rsidP="003E2B4D">
      <w:pPr>
        <w:ind w:left="632"/>
      </w:pPr>
      <w:r w:rsidRPr="56316EE7">
        <w:rPr>
          <w:rFonts w:ascii="Calibri" w:eastAsia="Calibri" w:hAnsi="Calibri" w:cs="Calibri"/>
          <w:color w:val="000000"/>
          <w:szCs w:val="28"/>
        </w:rPr>
        <w:t xml:space="preserve">Members Present: </w:t>
      </w:r>
    </w:p>
    <w:tbl>
      <w:tblPr>
        <w:tblW w:w="0" w:type="auto"/>
        <w:tblInd w:w="1262" w:type="dxa"/>
        <w:tblLayout w:type="fixed"/>
        <w:tblLook w:val="06A0" w:firstRow="1" w:lastRow="0" w:firstColumn="1" w:lastColumn="0" w:noHBand="1" w:noVBand="1"/>
      </w:tblPr>
      <w:tblGrid>
        <w:gridCol w:w="855"/>
        <w:gridCol w:w="3120"/>
        <w:gridCol w:w="3540"/>
      </w:tblGrid>
      <w:tr w:rsidR="56316EE7" w14:paraId="3599028D"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54169F13" w14:textId="0DA21AC5" w:rsidR="56316EE7" w:rsidRDefault="56316EE7">
            <w:r w:rsidRPr="56316EE7">
              <w:rPr>
                <w:rFonts w:ascii="Calibri" w:eastAsia="Calibri" w:hAnsi="Calibri" w:cs="Calibri"/>
                <w:color w:val="000000"/>
                <w:sz w:val="24"/>
                <w:szCs w:val="24"/>
              </w:rPr>
              <w:t xml:space="preserve">No </w:t>
            </w:r>
          </w:p>
        </w:tc>
        <w:tc>
          <w:tcPr>
            <w:tcW w:w="3120"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68156AAC" w14:textId="1B0E435C" w:rsidR="56316EE7" w:rsidRDefault="56316EE7" w:rsidP="56316EE7">
            <w:pPr>
              <w:jc w:val="center"/>
            </w:pPr>
            <w:r w:rsidRPr="56316EE7">
              <w:rPr>
                <w:rFonts w:ascii="Calibri" w:eastAsia="Calibri" w:hAnsi="Calibri" w:cs="Calibri"/>
                <w:color w:val="000000"/>
                <w:sz w:val="24"/>
                <w:szCs w:val="24"/>
              </w:rPr>
              <w:t xml:space="preserve">Student name </w:t>
            </w:r>
          </w:p>
        </w:tc>
        <w:tc>
          <w:tcPr>
            <w:tcW w:w="3540"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7F063635" w14:textId="227D590F" w:rsidR="56316EE7" w:rsidRDefault="56316EE7">
            <w:r w:rsidRPr="56316EE7">
              <w:rPr>
                <w:rFonts w:ascii="Calibri" w:eastAsia="Calibri" w:hAnsi="Calibri" w:cs="Calibri"/>
                <w:color w:val="000000"/>
                <w:sz w:val="24"/>
                <w:szCs w:val="24"/>
              </w:rPr>
              <w:t xml:space="preserve">Student ID number </w:t>
            </w:r>
          </w:p>
        </w:tc>
      </w:tr>
      <w:tr w:rsidR="56316EE7" w14:paraId="21838CBE"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4FA681B" w14:textId="529E1B75" w:rsidR="56316EE7" w:rsidRDefault="56316EE7">
            <w:r w:rsidRPr="56316EE7">
              <w:rPr>
                <w:rFonts w:ascii="Calibri" w:eastAsia="Calibri" w:hAnsi="Calibri" w:cs="Calibri"/>
                <w:color w:val="000000"/>
                <w:sz w:val="24"/>
                <w:szCs w:val="24"/>
              </w:rPr>
              <w:t xml:space="preserve">1.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19C90B6F" w14:textId="37FFE6F5" w:rsidR="56316EE7" w:rsidRDefault="56316EE7">
            <w:r w:rsidRPr="56316EE7">
              <w:rPr>
                <w:rFonts w:ascii="Calibri" w:eastAsia="Calibri" w:hAnsi="Calibri" w:cs="Calibri"/>
                <w:color w:val="000000"/>
                <w:sz w:val="24"/>
                <w:szCs w:val="24"/>
              </w:rPr>
              <w:t xml:space="preserve">Clayton </w:t>
            </w:r>
            <w:proofErr w:type="spellStart"/>
            <w:r w:rsidRPr="56316EE7">
              <w:rPr>
                <w:rFonts w:ascii="Calibri" w:eastAsia="Calibri" w:hAnsi="Calibri" w:cs="Calibri"/>
                <w:color w:val="000000"/>
                <w:sz w:val="24"/>
                <w:szCs w:val="24"/>
              </w:rPr>
              <w:t>D’Gama</w:t>
            </w:r>
            <w:proofErr w:type="spellEnd"/>
            <w:r w:rsidRPr="56316EE7">
              <w:rPr>
                <w:rFonts w:ascii="Calibri" w:eastAsia="Calibri" w:hAnsi="Calibri" w:cs="Calibri"/>
                <w:color w:val="000000"/>
                <w:sz w:val="24"/>
                <w:szCs w:val="24"/>
              </w:rPr>
              <w:t xml:space="preserv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6A68E238" w14:textId="60DDE425" w:rsidR="56316EE7" w:rsidRDefault="56316EE7">
            <w:r w:rsidRPr="56316EE7">
              <w:rPr>
                <w:rFonts w:ascii="Calibri" w:eastAsia="Calibri" w:hAnsi="Calibri" w:cs="Calibri"/>
                <w:color w:val="000000"/>
                <w:sz w:val="24"/>
                <w:szCs w:val="24"/>
              </w:rPr>
              <w:t xml:space="preserve">7242293 </w:t>
            </w:r>
          </w:p>
        </w:tc>
      </w:tr>
      <w:tr w:rsidR="56316EE7" w14:paraId="23232F2A"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48BB11F3" w14:textId="006AA709" w:rsidR="56316EE7" w:rsidRDefault="56316EE7">
            <w:r w:rsidRPr="56316EE7">
              <w:rPr>
                <w:rFonts w:ascii="Calibri" w:eastAsia="Calibri" w:hAnsi="Calibri" w:cs="Calibri"/>
                <w:color w:val="000000"/>
                <w:sz w:val="24"/>
                <w:szCs w:val="24"/>
              </w:rPr>
              <w:t xml:space="preserve">2.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4AA95071" w14:textId="7EE7ABC2" w:rsidR="56316EE7" w:rsidRDefault="56316EE7">
            <w:r w:rsidRPr="56316EE7">
              <w:rPr>
                <w:rFonts w:ascii="Calibri" w:eastAsia="Calibri" w:hAnsi="Calibri" w:cs="Calibri"/>
                <w:color w:val="000000"/>
                <w:sz w:val="24"/>
                <w:szCs w:val="24"/>
              </w:rPr>
              <w:t xml:space="preserve">Saharsh </w:t>
            </w:r>
            <w:proofErr w:type="spellStart"/>
            <w:r w:rsidRPr="56316EE7">
              <w:rPr>
                <w:rFonts w:ascii="Calibri" w:eastAsia="Calibri" w:hAnsi="Calibri" w:cs="Calibri"/>
                <w:color w:val="000000"/>
                <w:sz w:val="24"/>
                <w:szCs w:val="24"/>
              </w:rPr>
              <w:t>Madassery</w:t>
            </w:r>
            <w:proofErr w:type="spellEnd"/>
            <w:r w:rsidRPr="56316EE7">
              <w:rPr>
                <w:rFonts w:ascii="Calibri" w:eastAsia="Calibri" w:hAnsi="Calibri" w:cs="Calibri"/>
                <w:color w:val="000000"/>
                <w:sz w:val="24"/>
                <w:szCs w:val="24"/>
              </w:rPr>
              <w:t xml:space="preserv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04914746" w14:textId="1B241A0B" w:rsidR="56316EE7" w:rsidRDefault="56316EE7">
            <w:r w:rsidRPr="56316EE7">
              <w:rPr>
                <w:rFonts w:ascii="Calibri" w:eastAsia="Calibri" w:hAnsi="Calibri" w:cs="Calibri"/>
                <w:color w:val="000000"/>
                <w:sz w:val="24"/>
                <w:szCs w:val="24"/>
              </w:rPr>
              <w:t xml:space="preserve">6922764 </w:t>
            </w:r>
          </w:p>
        </w:tc>
      </w:tr>
      <w:tr w:rsidR="56316EE7" w14:paraId="228AC08B"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114F0702" w14:textId="739FEC4D" w:rsidR="56316EE7" w:rsidRDefault="56316EE7">
            <w:r w:rsidRPr="56316EE7">
              <w:rPr>
                <w:rFonts w:ascii="Calibri" w:eastAsia="Calibri" w:hAnsi="Calibri" w:cs="Calibri"/>
                <w:color w:val="000000"/>
                <w:sz w:val="24"/>
                <w:szCs w:val="24"/>
              </w:rPr>
              <w:t xml:space="preserve">3.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3AA0D4B8" w14:textId="7C612C9A" w:rsidR="56316EE7" w:rsidRDefault="56316EE7">
            <w:r w:rsidRPr="56316EE7">
              <w:rPr>
                <w:rFonts w:ascii="Calibri" w:eastAsia="Calibri" w:hAnsi="Calibri" w:cs="Calibri"/>
                <w:color w:val="000000"/>
                <w:sz w:val="24"/>
                <w:szCs w:val="24"/>
              </w:rPr>
              <w:t xml:space="preserve">Suraksha Kotte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452EB781" w14:textId="2ED4E74E" w:rsidR="56316EE7" w:rsidRDefault="56316EE7">
            <w:r w:rsidRPr="56316EE7">
              <w:rPr>
                <w:rFonts w:ascii="Calibri" w:eastAsia="Calibri" w:hAnsi="Calibri" w:cs="Calibri"/>
                <w:color w:val="000000"/>
                <w:sz w:val="24"/>
                <w:szCs w:val="24"/>
              </w:rPr>
              <w:t xml:space="preserve">6996656 </w:t>
            </w:r>
          </w:p>
        </w:tc>
      </w:tr>
      <w:tr w:rsidR="56316EE7" w14:paraId="5842273B" w14:textId="77777777" w:rsidTr="003E2B4D">
        <w:trPr>
          <w:trHeight w:val="30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3C61088F" w14:textId="1B6FDF2B" w:rsidR="56316EE7" w:rsidRDefault="56316EE7">
            <w:r w:rsidRPr="56316EE7">
              <w:rPr>
                <w:rFonts w:ascii="Calibri" w:eastAsia="Calibri" w:hAnsi="Calibri" w:cs="Calibri"/>
                <w:color w:val="000000"/>
                <w:sz w:val="24"/>
                <w:szCs w:val="24"/>
              </w:rPr>
              <w:t xml:space="preserve">4.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3C08ACEE" w14:textId="3D42435B" w:rsidR="56316EE7" w:rsidRDefault="56316EE7">
            <w:r w:rsidRPr="56316EE7">
              <w:rPr>
                <w:rFonts w:ascii="Calibri" w:eastAsia="Calibri" w:hAnsi="Calibri" w:cs="Calibri"/>
                <w:color w:val="000000"/>
                <w:sz w:val="24"/>
                <w:szCs w:val="24"/>
              </w:rPr>
              <w:t xml:space="preserve">Mohamed </w:t>
            </w:r>
            <w:proofErr w:type="spellStart"/>
            <w:r w:rsidRPr="56316EE7">
              <w:rPr>
                <w:rFonts w:ascii="Calibri" w:eastAsia="Calibri" w:hAnsi="Calibri" w:cs="Calibri"/>
                <w:color w:val="000000"/>
                <w:sz w:val="24"/>
                <w:szCs w:val="24"/>
              </w:rPr>
              <w:t>Abuklal</w:t>
            </w:r>
            <w:proofErr w:type="spellEnd"/>
            <w:r w:rsidRPr="56316EE7">
              <w:rPr>
                <w:rFonts w:ascii="Calibri" w:eastAsia="Calibri" w:hAnsi="Calibri" w:cs="Calibri"/>
                <w:color w:val="000000"/>
                <w:sz w:val="24"/>
                <w:szCs w:val="24"/>
              </w:rPr>
              <w:t xml:space="preserve"> </w:t>
            </w:r>
          </w:p>
        </w:tc>
        <w:tc>
          <w:tcPr>
            <w:tcW w:w="3540" w:type="dxa"/>
            <w:tcBorders>
              <w:top w:val="single" w:sz="8" w:space="0" w:color="auto"/>
              <w:left w:val="single" w:sz="8" w:space="0" w:color="auto"/>
              <w:bottom w:val="single" w:sz="8" w:space="0" w:color="auto"/>
              <w:right w:val="single" w:sz="8" w:space="0" w:color="auto"/>
            </w:tcBorders>
            <w:tcMar>
              <w:left w:w="108" w:type="dxa"/>
              <w:right w:w="108" w:type="dxa"/>
            </w:tcMar>
          </w:tcPr>
          <w:p w14:paraId="254505F9" w14:textId="1598E9FB" w:rsidR="56316EE7" w:rsidRDefault="56316EE7">
            <w:r w:rsidRPr="56316EE7">
              <w:rPr>
                <w:rFonts w:ascii="Calibri" w:eastAsia="Calibri" w:hAnsi="Calibri" w:cs="Calibri"/>
                <w:color w:val="000000"/>
                <w:sz w:val="24"/>
                <w:szCs w:val="24"/>
              </w:rPr>
              <w:t xml:space="preserve">5902514 </w:t>
            </w:r>
          </w:p>
        </w:tc>
      </w:tr>
    </w:tbl>
    <w:p w14:paraId="1C7B1496" w14:textId="7B602358" w:rsidR="161BA107" w:rsidRDefault="167D6213" w:rsidP="003E2B4D">
      <w:pPr>
        <w:ind w:left="632"/>
      </w:pPr>
      <w:r w:rsidRPr="56316EE7">
        <w:rPr>
          <w:rFonts w:ascii="Calibri" w:eastAsia="Calibri" w:hAnsi="Calibri" w:cs="Calibri"/>
          <w:color w:val="000000"/>
          <w:szCs w:val="28"/>
        </w:rPr>
        <w:t xml:space="preserve"> </w:t>
      </w:r>
    </w:p>
    <w:tbl>
      <w:tblPr>
        <w:tblW w:w="0" w:type="auto"/>
        <w:tblInd w:w="1262" w:type="dxa"/>
        <w:tblLayout w:type="fixed"/>
        <w:tblLook w:val="06A0" w:firstRow="1" w:lastRow="0" w:firstColumn="1" w:lastColumn="0" w:noHBand="1" w:noVBand="1"/>
      </w:tblPr>
      <w:tblGrid>
        <w:gridCol w:w="1845"/>
        <w:gridCol w:w="5745"/>
      </w:tblGrid>
      <w:tr w:rsidR="56316EE7" w14:paraId="71DABF27" w14:textId="77777777" w:rsidTr="003E2B4D">
        <w:trPr>
          <w:trHeight w:val="300"/>
        </w:trPr>
        <w:tc>
          <w:tcPr>
            <w:tcW w:w="1845"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6659166A" w14:textId="2547080F" w:rsidR="56316EE7" w:rsidRDefault="56316EE7" w:rsidP="56316EE7">
            <w:pPr>
              <w:jc w:val="center"/>
            </w:pPr>
            <w:r w:rsidRPr="56316EE7">
              <w:rPr>
                <w:rFonts w:ascii="Calibri" w:eastAsia="Calibri" w:hAnsi="Calibri" w:cs="Calibri"/>
                <w:color w:val="000000"/>
                <w:sz w:val="24"/>
                <w:szCs w:val="24"/>
              </w:rPr>
              <w:t xml:space="preserve">No </w:t>
            </w:r>
          </w:p>
        </w:tc>
        <w:tc>
          <w:tcPr>
            <w:tcW w:w="5745" w:type="dxa"/>
            <w:tcBorders>
              <w:top w:val="single" w:sz="8" w:space="0" w:color="auto"/>
              <w:left w:val="single" w:sz="8" w:space="0" w:color="auto"/>
              <w:bottom w:val="single" w:sz="8" w:space="0" w:color="auto"/>
              <w:right w:val="single" w:sz="8" w:space="0" w:color="auto"/>
            </w:tcBorders>
            <w:shd w:val="clear" w:color="auto" w:fill="D0CECE" w:themeFill="background2" w:themeFillShade="E6"/>
            <w:tcMar>
              <w:left w:w="108" w:type="dxa"/>
              <w:right w:w="108" w:type="dxa"/>
            </w:tcMar>
          </w:tcPr>
          <w:p w14:paraId="0F8DDA10" w14:textId="15B85649" w:rsidR="56316EE7" w:rsidRDefault="56316EE7">
            <w:r w:rsidRPr="56316EE7">
              <w:rPr>
                <w:rFonts w:ascii="Calibri" w:eastAsia="Calibri" w:hAnsi="Calibri" w:cs="Calibri"/>
                <w:color w:val="000000"/>
                <w:sz w:val="24"/>
                <w:szCs w:val="24"/>
              </w:rPr>
              <w:t xml:space="preserve">Subject </w:t>
            </w:r>
          </w:p>
        </w:tc>
      </w:tr>
      <w:tr w:rsidR="56316EE7" w14:paraId="3C0524AC" w14:textId="77777777" w:rsidTr="003E2B4D">
        <w:trPr>
          <w:trHeight w:val="300"/>
        </w:trPr>
        <w:tc>
          <w:tcPr>
            <w:tcW w:w="1845" w:type="dxa"/>
            <w:tcBorders>
              <w:top w:val="single" w:sz="8" w:space="0" w:color="auto"/>
              <w:left w:val="single" w:sz="8" w:space="0" w:color="auto"/>
              <w:bottom w:val="single" w:sz="8" w:space="0" w:color="auto"/>
              <w:right w:val="single" w:sz="8" w:space="0" w:color="auto"/>
            </w:tcBorders>
            <w:shd w:val="clear" w:color="auto" w:fill="D5DCE4"/>
            <w:tcMar>
              <w:left w:w="108" w:type="dxa"/>
              <w:right w:w="108" w:type="dxa"/>
            </w:tcMar>
          </w:tcPr>
          <w:p w14:paraId="542E77C9" w14:textId="79FBEA21" w:rsidR="56316EE7" w:rsidRDefault="56316EE7" w:rsidP="56316EE7">
            <w:pPr>
              <w:jc w:val="center"/>
            </w:pPr>
            <w:r w:rsidRPr="56316EE7">
              <w:rPr>
                <w:rFonts w:ascii="Calibri" w:eastAsia="Calibri" w:hAnsi="Calibri" w:cs="Calibri"/>
                <w:color w:val="000000"/>
                <w:sz w:val="24"/>
                <w:szCs w:val="24"/>
              </w:rPr>
              <w:t xml:space="preserve">1. </w:t>
            </w:r>
          </w:p>
        </w:tc>
        <w:tc>
          <w:tcPr>
            <w:tcW w:w="5745" w:type="dxa"/>
            <w:tcBorders>
              <w:top w:val="single" w:sz="8" w:space="0" w:color="auto"/>
              <w:left w:val="single" w:sz="8" w:space="0" w:color="auto"/>
              <w:bottom w:val="single" w:sz="8" w:space="0" w:color="auto"/>
              <w:right w:val="single" w:sz="8" w:space="0" w:color="auto"/>
            </w:tcBorders>
            <w:shd w:val="clear" w:color="auto" w:fill="D5DCE4"/>
            <w:tcMar>
              <w:left w:w="108" w:type="dxa"/>
              <w:right w:w="108" w:type="dxa"/>
            </w:tcMar>
          </w:tcPr>
          <w:p w14:paraId="6072BCD9" w14:textId="680ABD6C" w:rsidR="56316EE7" w:rsidRDefault="56316EE7">
            <w:r w:rsidRPr="56316EE7">
              <w:rPr>
                <w:rFonts w:ascii="Calibri" w:eastAsia="Calibri" w:hAnsi="Calibri" w:cs="Calibri"/>
                <w:color w:val="000000"/>
                <w:sz w:val="24"/>
                <w:szCs w:val="24"/>
              </w:rPr>
              <w:t>Discussion</w:t>
            </w:r>
          </w:p>
        </w:tc>
      </w:tr>
      <w:tr w:rsidR="56316EE7" w14:paraId="6636CDC7" w14:textId="77777777" w:rsidTr="003E2B4D">
        <w:trPr>
          <w:trHeight w:val="780"/>
        </w:trPr>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3DEC1B04" w14:textId="29DD7563" w:rsidR="56316EE7" w:rsidRDefault="56316EE7" w:rsidP="56316EE7">
            <w:pPr>
              <w:jc w:val="center"/>
            </w:pPr>
            <w:r w:rsidRPr="56316EE7">
              <w:rPr>
                <w:rFonts w:ascii="Calibri" w:eastAsia="Calibri" w:hAnsi="Calibri" w:cs="Calibri"/>
                <w:color w:val="000000"/>
                <w:sz w:val="24"/>
                <w:szCs w:val="24"/>
              </w:rPr>
              <w:lastRenderedPageBreak/>
              <w:t xml:space="preserve"> </w:t>
            </w:r>
          </w:p>
        </w:tc>
        <w:tc>
          <w:tcPr>
            <w:tcW w:w="5745" w:type="dxa"/>
            <w:tcBorders>
              <w:top w:val="single" w:sz="8" w:space="0" w:color="auto"/>
              <w:left w:val="single" w:sz="8" w:space="0" w:color="auto"/>
              <w:bottom w:val="single" w:sz="8" w:space="0" w:color="auto"/>
              <w:right w:val="single" w:sz="8" w:space="0" w:color="auto"/>
            </w:tcBorders>
            <w:tcMar>
              <w:left w:w="108" w:type="dxa"/>
              <w:right w:w="108" w:type="dxa"/>
            </w:tcMar>
          </w:tcPr>
          <w:p w14:paraId="6A4FF26F" w14:textId="54407EA8" w:rsidR="56316EE7" w:rsidRDefault="56316EE7" w:rsidP="56316EE7">
            <w:pPr>
              <w:ind w:left="360" w:hanging="360"/>
            </w:pPr>
            <w:r w:rsidRPr="56316EE7">
              <w:rPr>
                <w:rFonts w:ascii="Symbol" w:eastAsia="Symbol" w:hAnsi="Symbol" w:cs="Symbol"/>
                <w:color w:val="000000"/>
                <w:sz w:val="24"/>
                <w:szCs w:val="24"/>
              </w:rPr>
              <w:t>·</w:t>
            </w:r>
            <w:r w:rsidRPr="56316EE7">
              <w:rPr>
                <w:rFonts w:ascii="Times New Roman" w:eastAsia="Times New Roman" w:hAnsi="Times New Roman" w:cs="Times New Roman"/>
                <w:color w:val="000000"/>
                <w:sz w:val="14"/>
                <w:szCs w:val="14"/>
              </w:rPr>
              <w:t xml:space="preserve">      </w:t>
            </w:r>
            <w:r w:rsidRPr="56316EE7">
              <w:rPr>
                <w:rFonts w:ascii="Calibri" w:eastAsia="Calibri" w:hAnsi="Calibri" w:cs="Calibri"/>
                <w:color w:val="000000"/>
                <w:sz w:val="24"/>
                <w:szCs w:val="24"/>
              </w:rPr>
              <w:t>Discussion about how to improve our project for the Innovation Fair.</w:t>
            </w:r>
          </w:p>
        </w:tc>
      </w:tr>
    </w:tbl>
    <w:p w14:paraId="5B62F00A" w14:textId="7B602358" w:rsidR="161BA107" w:rsidRDefault="161BA107" w:rsidP="161BA107"/>
    <w:p w14:paraId="24F1AF76" w14:textId="48CC2A2E" w:rsidR="155D2DC3" w:rsidRDefault="155D2DC3" w:rsidP="155D2DC3"/>
    <w:p w14:paraId="2AFC2F0E" w14:textId="3619D7BC" w:rsidR="38AF43CA" w:rsidRPr="00642566" w:rsidRDefault="433685E8" w:rsidP="00976DDD">
      <w:pPr>
        <w:pStyle w:val="Heading2"/>
        <w:numPr>
          <w:ilvl w:val="1"/>
          <w:numId w:val="1"/>
        </w:numPr>
      </w:pPr>
      <w:bookmarkStart w:id="45" w:name="_Toc139574708"/>
      <w:r w:rsidRPr="00642566">
        <w:t>Appendix C: Division of Labor</w:t>
      </w:r>
      <w:bookmarkEnd w:id="45"/>
    </w:p>
    <w:p w14:paraId="6D673C74" w14:textId="48CC2A2E" w:rsidR="38AF43CA" w:rsidRDefault="38AF43CA" w:rsidP="1A6E0DF1"/>
    <w:tbl>
      <w:tblPr>
        <w:tblStyle w:val="TableGrid"/>
        <w:tblW w:w="0" w:type="auto"/>
        <w:tblInd w:w="135" w:type="dxa"/>
        <w:tblLayout w:type="fixed"/>
        <w:tblLook w:val="06A0" w:firstRow="1" w:lastRow="0" w:firstColumn="1" w:lastColumn="0" w:noHBand="1" w:noVBand="1"/>
      </w:tblPr>
      <w:tblGrid>
        <w:gridCol w:w="1845"/>
        <w:gridCol w:w="4665"/>
        <w:gridCol w:w="1140"/>
        <w:gridCol w:w="1140"/>
        <w:gridCol w:w="1110"/>
      </w:tblGrid>
      <w:tr w:rsidR="0BD66446" w14:paraId="2616EE21" w14:textId="77777777" w:rsidTr="0BD66446">
        <w:trPr>
          <w:trHeight w:val="270"/>
        </w:trPr>
        <w:tc>
          <w:tcPr>
            <w:tcW w:w="1845" w:type="dxa"/>
            <w:tcBorders>
              <w:top w:val="single" w:sz="8" w:space="0" w:color="auto"/>
              <w:left w:val="single" w:sz="8" w:space="0" w:color="auto"/>
              <w:bottom w:val="single" w:sz="8" w:space="0" w:color="auto"/>
              <w:right w:val="single" w:sz="8" w:space="0" w:color="auto"/>
            </w:tcBorders>
            <w:shd w:val="clear" w:color="auto" w:fill="2E74B5"/>
            <w:tcMar>
              <w:left w:w="108" w:type="dxa"/>
              <w:right w:w="108" w:type="dxa"/>
            </w:tcMar>
          </w:tcPr>
          <w:p w14:paraId="7DB8C69A" w14:textId="72968E0D" w:rsidR="0BD66446" w:rsidRDefault="0BD66446" w:rsidP="0BD66446">
            <w:pPr>
              <w:jc w:val="center"/>
            </w:pPr>
            <w:r w:rsidRPr="0BD66446">
              <w:rPr>
                <w:rFonts w:ascii="Calibri" w:eastAsia="Calibri" w:hAnsi="Calibri" w:cs="Calibri"/>
                <w:color w:val="FFFFFF" w:themeColor="background1"/>
                <w:sz w:val="24"/>
                <w:szCs w:val="24"/>
              </w:rPr>
              <w:t>Name</w:t>
            </w:r>
          </w:p>
        </w:tc>
        <w:tc>
          <w:tcPr>
            <w:tcW w:w="4665" w:type="dxa"/>
            <w:tcBorders>
              <w:top w:val="single" w:sz="8" w:space="0" w:color="auto"/>
              <w:left w:val="single" w:sz="8" w:space="0" w:color="auto"/>
              <w:bottom w:val="single" w:sz="8" w:space="0" w:color="auto"/>
              <w:right w:val="single" w:sz="8" w:space="0" w:color="auto"/>
            </w:tcBorders>
            <w:shd w:val="clear" w:color="auto" w:fill="2E74B5"/>
            <w:tcMar>
              <w:left w:w="108" w:type="dxa"/>
              <w:right w:w="108" w:type="dxa"/>
            </w:tcMar>
          </w:tcPr>
          <w:p w14:paraId="29402213" w14:textId="5E60C43E" w:rsidR="0BD66446" w:rsidRDefault="0BD66446" w:rsidP="0BD66446">
            <w:pPr>
              <w:jc w:val="center"/>
            </w:pPr>
            <w:r w:rsidRPr="0BD66446">
              <w:rPr>
                <w:rFonts w:ascii="Calibri" w:eastAsia="Calibri" w:hAnsi="Calibri" w:cs="Calibri"/>
                <w:color w:val="FFFFFF" w:themeColor="background1"/>
                <w:sz w:val="24"/>
                <w:szCs w:val="24"/>
              </w:rPr>
              <w:t>Parts</w:t>
            </w:r>
          </w:p>
        </w:tc>
        <w:tc>
          <w:tcPr>
            <w:tcW w:w="1140" w:type="dxa"/>
            <w:tcBorders>
              <w:top w:val="single" w:sz="8" w:space="0" w:color="auto"/>
              <w:left w:val="single" w:sz="8" w:space="0" w:color="auto"/>
              <w:bottom w:val="single" w:sz="8" w:space="0" w:color="auto"/>
              <w:right w:val="single" w:sz="8" w:space="0" w:color="auto"/>
            </w:tcBorders>
            <w:shd w:val="clear" w:color="auto" w:fill="2E74B5"/>
            <w:tcMar>
              <w:left w:w="108" w:type="dxa"/>
              <w:right w:w="108" w:type="dxa"/>
            </w:tcMar>
          </w:tcPr>
          <w:p w14:paraId="49F945A6" w14:textId="496D2E33" w:rsidR="0BD66446" w:rsidRDefault="0BD66446" w:rsidP="0BD66446">
            <w:pPr>
              <w:jc w:val="center"/>
            </w:pPr>
            <w:r w:rsidRPr="0BD66446">
              <w:rPr>
                <w:rFonts w:ascii="Calibri" w:eastAsia="Calibri" w:hAnsi="Calibri" w:cs="Calibri"/>
                <w:color w:val="FFFFFF" w:themeColor="background1"/>
                <w:sz w:val="24"/>
                <w:szCs w:val="24"/>
              </w:rPr>
              <w:t>Start Date</w:t>
            </w:r>
          </w:p>
        </w:tc>
        <w:tc>
          <w:tcPr>
            <w:tcW w:w="1140" w:type="dxa"/>
            <w:tcBorders>
              <w:top w:val="single" w:sz="8" w:space="0" w:color="auto"/>
              <w:left w:val="single" w:sz="8" w:space="0" w:color="auto"/>
              <w:bottom w:val="single" w:sz="8" w:space="0" w:color="auto"/>
              <w:right w:val="single" w:sz="8" w:space="0" w:color="auto"/>
            </w:tcBorders>
            <w:shd w:val="clear" w:color="auto" w:fill="2E74B5"/>
            <w:tcMar>
              <w:left w:w="108" w:type="dxa"/>
              <w:right w:w="108" w:type="dxa"/>
            </w:tcMar>
          </w:tcPr>
          <w:p w14:paraId="1409B8BA" w14:textId="64FD25BC" w:rsidR="0BD66446" w:rsidRDefault="0BD66446" w:rsidP="0BD66446">
            <w:pPr>
              <w:jc w:val="center"/>
            </w:pPr>
            <w:r w:rsidRPr="0BD66446">
              <w:rPr>
                <w:rFonts w:ascii="Calibri" w:eastAsia="Calibri" w:hAnsi="Calibri" w:cs="Calibri"/>
                <w:color w:val="FFFFFF" w:themeColor="background1"/>
                <w:sz w:val="24"/>
                <w:szCs w:val="24"/>
              </w:rPr>
              <w:t>Finish Date</w:t>
            </w:r>
          </w:p>
        </w:tc>
        <w:tc>
          <w:tcPr>
            <w:tcW w:w="1110" w:type="dxa"/>
            <w:tcBorders>
              <w:top w:val="single" w:sz="8" w:space="0" w:color="auto"/>
              <w:left w:val="single" w:sz="8" w:space="0" w:color="auto"/>
              <w:bottom w:val="single" w:sz="8" w:space="0" w:color="auto"/>
              <w:right w:val="single" w:sz="8" w:space="0" w:color="auto"/>
            </w:tcBorders>
            <w:shd w:val="clear" w:color="auto" w:fill="2E74B5"/>
            <w:tcMar>
              <w:left w:w="108" w:type="dxa"/>
              <w:right w:w="108" w:type="dxa"/>
            </w:tcMar>
          </w:tcPr>
          <w:p w14:paraId="0A6ABEA3" w14:textId="1487EA18" w:rsidR="0BD66446" w:rsidRDefault="0BD66446" w:rsidP="0BD66446">
            <w:pPr>
              <w:jc w:val="center"/>
            </w:pPr>
            <w:r w:rsidRPr="0BD66446">
              <w:rPr>
                <w:rFonts w:ascii="Calibri" w:eastAsia="Calibri" w:hAnsi="Calibri" w:cs="Calibri"/>
                <w:color w:val="FFFFFF" w:themeColor="background1"/>
                <w:sz w:val="24"/>
                <w:szCs w:val="24"/>
              </w:rPr>
              <w:t>Working Hours</w:t>
            </w:r>
          </w:p>
        </w:tc>
      </w:tr>
      <w:tr w:rsidR="0BD66446" w14:paraId="40ABA3D9" w14:textId="77777777" w:rsidTr="0BD66446">
        <w:trPr>
          <w:trHeight w:val="975"/>
        </w:trPr>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57F42B8D" w14:textId="42C2934D" w:rsidR="0BD66446" w:rsidRDefault="0BD66446">
            <w:r w:rsidRPr="0BD66446">
              <w:rPr>
                <w:rFonts w:ascii="Calibri" w:eastAsia="Calibri" w:hAnsi="Calibri" w:cs="Calibri"/>
                <w:color w:val="000000"/>
                <w:sz w:val="24"/>
                <w:szCs w:val="24"/>
              </w:rPr>
              <w:t xml:space="preserve"> Clayton </w:t>
            </w:r>
            <w:proofErr w:type="spellStart"/>
            <w:r w:rsidRPr="0BD66446">
              <w:rPr>
                <w:rFonts w:ascii="Calibri" w:eastAsia="Calibri" w:hAnsi="Calibri" w:cs="Calibri"/>
                <w:color w:val="000000"/>
                <w:sz w:val="24"/>
                <w:szCs w:val="24"/>
              </w:rPr>
              <w:t>D’Gama</w:t>
            </w:r>
            <w:proofErr w:type="spellEnd"/>
          </w:p>
        </w:tc>
        <w:tc>
          <w:tcPr>
            <w:tcW w:w="4665" w:type="dxa"/>
            <w:tcBorders>
              <w:top w:val="single" w:sz="8" w:space="0" w:color="auto"/>
              <w:left w:val="single" w:sz="8" w:space="0" w:color="auto"/>
              <w:bottom w:val="single" w:sz="8" w:space="0" w:color="auto"/>
              <w:right w:val="single" w:sz="8" w:space="0" w:color="auto"/>
            </w:tcBorders>
            <w:tcMar>
              <w:left w:w="108" w:type="dxa"/>
              <w:right w:w="108" w:type="dxa"/>
            </w:tcMar>
          </w:tcPr>
          <w:p w14:paraId="1CCA28BF" w14:textId="117F094E" w:rsidR="0BD66446" w:rsidRDefault="0BD66446" w:rsidP="0BD66446">
            <w:pPr>
              <w:spacing w:line="276" w:lineRule="auto"/>
            </w:pPr>
            <w:r w:rsidRPr="0BD66446">
              <w:rPr>
                <w:rFonts w:ascii="Calibri" w:eastAsia="Calibri" w:hAnsi="Calibri" w:cs="Calibri"/>
                <w:color w:val="000000"/>
                <w:sz w:val="24"/>
                <w:szCs w:val="24"/>
              </w:rPr>
              <w:t>1 - Testing procedure</w:t>
            </w:r>
          </w:p>
          <w:p w14:paraId="75E6EAB1" w14:textId="3CBC106B" w:rsidR="0BD66446" w:rsidRDefault="0BD66446" w:rsidP="0BD66446">
            <w:pPr>
              <w:spacing w:line="276" w:lineRule="auto"/>
            </w:pPr>
            <w:r w:rsidRPr="0BD66446">
              <w:rPr>
                <w:rFonts w:ascii="Calibri" w:eastAsia="Calibri" w:hAnsi="Calibri" w:cs="Calibri"/>
                <w:color w:val="000000"/>
                <w:sz w:val="24"/>
                <w:szCs w:val="24"/>
              </w:rPr>
              <w:t>2 - Critical Discussion of design and Feasibility</w:t>
            </w:r>
          </w:p>
          <w:p w14:paraId="6F9E7304" w14:textId="13FED1A8" w:rsidR="0BD66446" w:rsidRDefault="0BD66446" w:rsidP="0BD66446">
            <w:pPr>
              <w:spacing w:line="276" w:lineRule="auto"/>
            </w:pPr>
            <w:r w:rsidRPr="0BD66446">
              <w:rPr>
                <w:rFonts w:ascii="Calibri" w:eastAsia="Calibri" w:hAnsi="Calibri" w:cs="Calibri"/>
                <w:color w:val="000000"/>
                <w:sz w:val="24"/>
                <w:szCs w:val="24"/>
              </w:rPr>
              <w:t>3 – Power and torque calculations</w:t>
            </w:r>
          </w:p>
          <w:p w14:paraId="5E07EEA0" w14:textId="60E6FA6D" w:rsidR="0BD66446" w:rsidRDefault="0BD66446" w:rsidP="0BD66446">
            <w:pPr>
              <w:spacing w:line="276" w:lineRule="auto"/>
            </w:pPr>
            <w:r w:rsidRPr="0BD66446">
              <w:rPr>
                <w:rFonts w:ascii="Calibri" w:eastAsia="Calibri" w:hAnsi="Calibri" w:cs="Calibri"/>
                <w:color w:val="000000"/>
                <w:sz w:val="24"/>
                <w:szCs w:val="24"/>
              </w:rPr>
              <w:t>4 – Critical discussion</w:t>
            </w:r>
          </w:p>
          <w:p w14:paraId="15698181" w14:textId="5A0083E9" w:rsidR="0BD66446" w:rsidRDefault="0BD66446" w:rsidP="0BD66446">
            <w:pPr>
              <w:spacing w:line="276" w:lineRule="auto"/>
            </w:pPr>
            <w:r w:rsidRPr="0BD66446">
              <w:rPr>
                <w:rFonts w:ascii="Calibri" w:eastAsia="Calibri" w:hAnsi="Calibri" w:cs="Calibri"/>
                <w:color w:val="000000"/>
                <w:sz w:val="24"/>
                <w:szCs w:val="24"/>
              </w:rPr>
              <w:t>5 – Results/outcomes</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0F86C9C5" w14:textId="6DA0133A" w:rsidR="0BD66446" w:rsidRDefault="0BD66446" w:rsidP="0BD66446">
            <w:pPr>
              <w:jc w:val="center"/>
            </w:pPr>
            <w:r w:rsidRPr="0BD66446">
              <w:rPr>
                <w:rFonts w:ascii="Calibri" w:eastAsia="Calibri" w:hAnsi="Calibri" w:cs="Calibri"/>
                <w:color w:val="000000"/>
                <w:sz w:val="24"/>
                <w:szCs w:val="24"/>
              </w:rPr>
              <w:t xml:space="preserve"> </w:t>
            </w:r>
          </w:p>
          <w:p w14:paraId="4679CB59" w14:textId="25BD77E9" w:rsidR="0BD66446" w:rsidRDefault="56AD533D" w:rsidP="0BD66446">
            <w:pPr>
              <w:jc w:val="center"/>
              <w:rPr>
                <w:rFonts w:ascii="Calibri" w:eastAsia="Calibri" w:hAnsi="Calibri" w:cs="Calibri"/>
                <w:color w:val="000000"/>
                <w:sz w:val="24"/>
                <w:szCs w:val="24"/>
              </w:rPr>
            </w:pPr>
            <w:r w:rsidRPr="2DB9749D">
              <w:rPr>
                <w:rFonts w:ascii="Calibri" w:eastAsia="Calibri" w:hAnsi="Calibri" w:cs="Calibri"/>
                <w:color w:val="000000"/>
                <w:sz w:val="24"/>
                <w:szCs w:val="24"/>
              </w:rPr>
              <w:t xml:space="preserve"> 5</w:t>
            </w:r>
            <w:r w:rsidRPr="2DB9749D">
              <w:rPr>
                <w:rFonts w:ascii="Calibri" w:eastAsia="Calibri" w:hAnsi="Calibri" w:cs="Calibri"/>
                <w:color w:val="000000"/>
                <w:sz w:val="24"/>
                <w:szCs w:val="24"/>
                <w:vertAlign w:val="superscript"/>
              </w:rPr>
              <w:t>th</w:t>
            </w:r>
            <w:r w:rsidR="02C6DF71" w:rsidRPr="2DB9749D">
              <w:rPr>
                <w:rFonts w:ascii="Calibri" w:eastAsia="Calibri" w:hAnsi="Calibri" w:cs="Calibri"/>
                <w:color w:val="000000"/>
                <w:sz w:val="24"/>
                <w:szCs w:val="24"/>
              </w:rPr>
              <w:t>Jul</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708D25E5" w14:textId="4AC82762" w:rsidR="0BD66446" w:rsidRDefault="0BD66446" w:rsidP="0BD66446">
            <w:pPr>
              <w:jc w:val="center"/>
            </w:pPr>
            <w:r w:rsidRPr="0BD66446">
              <w:rPr>
                <w:rFonts w:ascii="Calibri" w:eastAsia="Calibri" w:hAnsi="Calibri" w:cs="Calibri"/>
                <w:color w:val="000000"/>
                <w:sz w:val="24"/>
                <w:szCs w:val="24"/>
              </w:rPr>
              <w:t xml:space="preserve"> </w:t>
            </w:r>
          </w:p>
          <w:p w14:paraId="5FA2E52A" w14:textId="701509CE" w:rsidR="0BD66446" w:rsidRDefault="0BD66446" w:rsidP="0BD66446">
            <w:pPr>
              <w:jc w:val="center"/>
            </w:pPr>
            <w:r w:rsidRPr="55A1BF8D">
              <w:rPr>
                <w:rFonts w:ascii="Calibri" w:eastAsia="Calibri" w:hAnsi="Calibri" w:cs="Calibri"/>
                <w:color w:val="000000"/>
                <w:sz w:val="24"/>
                <w:szCs w:val="24"/>
              </w:rPr>
              <w:t xml:space="preserve"> </w:t>
            </w:r>
            <w:r w:rsidR="3658E6B2" w:rsidRPr="55A1BF8D">
              <w:rPr>
                <w:rFonts w:ascii="Calibri" w:eastAsia="Calibri" w:hAnsi="Calibri" w:cs="Calibri"/>
                <w:color w:val="000000"/>
                <w:sz w:val="24"/>
                <w:szCs w:val="24"/>
              </w:rPr>
              <w:t>6</w:t>
            </w:r>
            <w:r w:rsidRPr="55A1BF8D">
              <w:rPr>
                <w:rFonts w:ascii="Calibri" w:eastAsia="Calibri" w:hAnsi="Calibri" w:cs="Calibri"/>
                <w:color w:val="000000"/>
                <w:sz w:val="24"/>
                <w:szCs w:val="24"/>
                <w:vertAlign w:val="superscript"/>
              </w:rPr>
              <w:t>th</w:t>
            </w:r>
            <w:r w:rsidRPr="55A1BF8D">
              <w:rPr>
                <w:rFonts w:ascii="Calibri" w:eastAsia="Calibri" w:hAnsi="Calibri" w:cs="Calibri"/>
                <w:color w:val="000000"/>
                <w:sz w:val="24"/>
                <w:szCs w:val="24"/>
              </w:rPr>
              <w:t xml:space="preserve"> </w:t>
            </w:r>
            <w:r w:rsidR="78372435" w:rsidRPr="55A1BF8D">
              <w:rPr>
                <w:rFonts w:ascii="Calibri" w:eastAsia="Calibri" w:hAnsi="Calibri" w:cs="Calibri"/>
                <w:color w:val="000000"/>
                <w:sz w:val="24"/>
                <w:szCs w:val="24"/>
              </w:rPr>
              <w:t>Jul</w:t>
            </w:r>
          </w:p>
        </w:tc>
        <w:tc>
          <w:tcPr>
            <w:tcW w:w="1110" w:type="dxa"/>
            <w:tcBorders>
              <w:top w:val="single" w:sz="8" w:space="0" w:color="auto"/>
              <w:left w:val="single" w:sz="8" w:space="0" w:color="auto"/>
              <w:bottom w:val="single" w:sz="8" w:space="0" w:color="auto"/>
              <w:right w:val="single" w:sz="8" w:space="0" w:color="auto"/>
            </w:tcBorders>
            <w:tcMar>
              <w:left w:w="108" w:type="dxa"/>
              <w:right w:w="108" w:type="dxa"/>
            </w:tcMar>
          </w:tcPr>
          <w:p w14:paraId="37E4E8B8" w14:textId="48A0B93C" w:rsidR="0BD66446" w:rsidRDefault="0BD66446" w:rsidP="0BD66446">
            <w:pPr>
              <w:jc w:val="center"/>
            </w:pPr>
            <w:r w:rsidRPr="0BD66446">
              <w:rPr>
                <w:rFonts w:ascii="Calibri" w:eastAsia="Calibri" w:hAnsi="Calibri" w:cs="Calibri"/>
                <w:color w:val="000000"/>
                <w:sz w:val="24"/>
                <w:szCs w:val="24"/>
              </w:rPr>
              <w:t xml:space="preserve"> </w:t>
            </w:r>
          </w:p>
          <w:p w14:paraId="72AEC140" w14:textId="2AAEA8C9" w:rsidR="0BD66446" w:rsidRDefault="0BD66446" w:rsidP="0BD66446">
            <w:pPr>
              <w:jc w:val="center"/>
            </w:pPr>
            <w:r w:rsidRPr="77CCEEFC">
              <w:rPr>
                <w:rFonts w:ascii="Calibri" w:eastAsia="Calibri" w:hAnsi="Calibri" w:cs="Calibri"/>
                <w:color w:val="000000"/>
                <w:sz w:val="24"/>
                <w:szCs w:val="24"/>
              </w:rPr>
              <w:t>1</w:t>
            </w:r>
            <w:r w:rsidR="0A68A40F" w:rsidRPr="77CCEEFC">
              <w:rPr>
                <w:rFonts w:ascii="Calibri" w:eastAsia="Calibri" w:hAnsi="Calibri" w:cs="Calibri"/>
                <w:color w:val="000000"/>
                <w:sz w:val="24"/>
                <w:szCs w:val="24"/>
              </w:rPr>
              <w:t>5</w:t>
            </w:r>
            <w:r w:rsidRPr="0BD66446">
              <w:rPr>
                <w:rFonts w:ascii="Calibri" w:eastAsia="Calibri" w:hAnsi="Calibri" w:cs="Calibri"/>
                <w:color w:val="000000"/>
                <w:sz w:val="24"/>
                <w:szCs w:val="24"/>
              </w:rPr>
              <w:t xml:space="preserve"> hours</w:t>
            </w:r>
          </w:p>
        </w:tc>
      </w:tr>
      <w:tr w:rsidR="0BD66446" w14:paraId="64FDAEF0" w14:textId="77777777" w:rsidTr="0BD66446">
        <w:trPr>
          <w:trHeight w:val="1140"/>
        </w:trPr>
        <w:tc>
          <w:tcPr>
            <w:tcW w:w="1845" w:type="dxa"/>
            <w:tcBorders>
              <w:top w:val="single" w:sz="8" w:space="0" w:color="auto"/>
              <w:left w:val="single" w:sz="8" w:space="0" w:color="auto"/>
              <w:bottom w:val="single" w:sz="8" w:space="0" w:color="auto"/>
              <w:right w:val="single" w:sz="8" w:space="0" w:color="auto"/>
            </w:tcBorders>
            <w:shd w:val="clear" w:color="auto" w:fill="D5DCE4"/>
            <w:tcMar>
              <w:left w:w="108" w:type="dxa"/>
              <w:right w:w="108" w:type="dxa"/>
            </w:tcMar>
          </w:tcPr>
          <w:p w14:paraId="3E66FB7A" w14:textId="6859246D" w:rsidR="0BD66446" w:rsidRDefault="0BD66446">
            <w:r w:rsidRPr="0BD66446">
              <w:rPr>
                <w:rFonts w:ascii="Calibri" w:eastAsia="Calibri" w:hAnsi="Calibri" w:cs="Calibri"/>
                <w:color w:val="000000"/>
                <w:sz w:val="24"/>
                <w:szCs w:val="24"/>
              </w:rPr>
              <w:t xml:space="preserve"> </w:t>
            </w:r>
          </w:p>
          <w:p w14:paraId="6324D3B7" w14:textId="448A1EF1" w:rsidR="0BD66446" w:rsidRDefault="0BD66446">
            <w:r w:rsidRPr="0BD66446">
              <w:rPr>
                <w:rFonts w:ascii="Calibri" w:eastAsia="Calibri" w:hAnsi="Calibri" w:cs="Calibri"/>
                <w:color w:val="000000"/>
                <w:sz w:val="24"/>
                <w:szCs w:val="24"/>
              </w:rPr>
              <w:t xml:space="preserve">Saharsh </w:t>
            </w:r>
            <w:proofErr w:type="spellStart"/>
            <w:r w:rsidRPr="0BD66446">
              <w:rPr>
                <w:rFonts w:ascii="Calibri" w:eastAsia="Calibri" w:hAnsi="Calibri" w:cs="Calibri"/>
                <w:color w:val="000000"/>
                <w:sz w:val="24"/>
                <w:szCs w:val="24"/>
              </w:rPr>
              <w:t>Madassery</w:t>
            </w:r>
            <w:proofErr w:type="spellEnd"/>
            <w:r w:rsidRPr="0BD66446">
              <w:rPr>
                <w:rFonts w:ascii="Calibri" w:eastAsia="Calibri" w:hAnsi="Calibri" w:cs="Calibri"/>
                <w:color w:val="000000"/>
                <w:sz w:val="24"/>
                <w:szCs w:val="24"/>
              </w:rPr>
              <w:t xml:space="preserve"> </w:t>
            </w:r>
          </w:p>
        </w:tc>
        <w:tc>
          <w:tcPr>
            <w:tcW w:w="4665" w:type="dxa"/>
            <w:tcBorders>
              <w:top w:val="single" w:sz="8" w:space="0" w:color="auto"/>
              <w:left w:val="single" w:sz="8" w:space="0" w:color="auto"/>
              <w:bottom w:val="single" w:sz="8" w:space="0" w:color="auto"/>
              <w:right w:val="single" w:sz="8" w:space="0" w:color="auto"/>
            </w:tcBorders>
            <w:shd w:val="clear" w:color="auto" w:fill="D5DCE4"/>
            <w:tcMar>
              <w:left w:w="108" w:type="dxa"/>
              <w:right w:w="108" w:type="dxa"/>
            </w:tcMar>
          </w:tcPr>
          <w:p w14:paraId="67BE1D86" w14:textId="028D4799" w:rsidR="0BD66446" w:rsidRDefault="0BD66446" w:rsidP="2E43F9F3">
            <w:pPr>
              <w:spacing w:line="276" w:lineRule="auto"/>
              <w:rPr>
                <w:rFonts w:ascii="Calibri" w:eastAsia="Calibri" w:hAnsi="Calibri" w:cs="Calibri"/>
                <w:color w:val="000000"/>
                <w:sz w:val="24"/>
                <w:szCs w:val="24"/>
              </w:rPr>
            </w:pPr>
            <w:r w:rsidRPr="0BD66446">
              <w:rPr>
                <w:rFonts w:ascii="Calibri" w:eastAsia="Calibri" w:hAnsi="Calibri" w:cs="Calibri"/>
                <w:color w:val="000000"/>
                <w:sz w:val="24"/>
                <w:szCs w:val="24"/>
              </w:rPr>
              <w:t xml:space="preserve">1 - Presentation of Results, </w:t>
            </w:r>
            <w:proofErr w:type="gramStart"/>
            <w:r w:rsidRPr="0BD66446">
              <w:rPr>
                <w:rFonts w:ascii="Calibri" w:eastAsia="Calibri" w:hAnsi="Calibri" w:cs="Calibri"/>
                <w:color w:val="000000"/>
                <w:sz w:val="24"/>
                <w:szCs w:val="24"/>
              </w:rPr>
              <w:t>analysis</w:t>
            </w:r>
            <w:proofErr w:type="gramEnd"/>
            <w:r w:rsidRPr="0BD66446">
              <w:rPr>
                <w:rFonts w:ascii="Calibri" w:eastAsia="Calibri" w:hAnsi="Calibri" w:cs="Calibri"/>
                <w:color w:val="000000"/>
                <w:sz w:val="24"/>
                <w:szCs w:val="24"/>
              </w:rPr>
              <w:t xml:space="preserve"> and discussion</w:t>
            </w:r>
          </w:p>
          <w:p w14:paraId="33F72C97" w14:textId="2021EDAB" w:rsidR="0BD66446" w:rsidRDefault="0BD66446" w:rsidP="2E43F9F3">
            <w:pPr>
              <w:spacing w:line="276" w:lineRule="auto"/>
            </w:pPr>
            <w:r w:rsidRPr="0BD66446">
              <w:rPr>
                <w:rFonts w:ascii="Calibri" w:eastAsia="Calibri" w:hAnsi="Calibri" w:cs="Calibri"/>
                <w:color w:val="000000"/>
                <w:sz w:val="24"/>
                <w:szCs w:val="24"/>
              </w:rPr>
              <w:t>2 - Critical Discussion of design and Feasibility</w:t>
            </w:r>
          </w:p>
          <w:p w14:paraId="4C3D0E43" w14:textId="52FC8E65" w:rsidR="0BD66446" w:rsidRDefault="0BD66446" w:rsidP="2E43F9F3">
            <w:pPr>
              <w:spacing w:line="276" w:lineRule="auto"/>
            </w:pPr>
            <w:r w:rsidRPr="0BD66446">
              <w:rPr>
                <w:rFonts w:ascii="Calibri" w:eastAsia="Calibri" w:hAnsi="Calibri" w:cs="Calibri"/>
                <w:color w:val="000000"/>
                <w:sz w:val="24"/>
                <w:szCs w:val="24"/>
              </w:rPr>
              <w:t xml:space="preserve">3 </w:t>
            </w:r>
            <w:r w:rsidR="00DE5471">
              <w:rPr>
                <w:rFonts w:ascii="Calibri" w:eastAsia="Calibri" w:hAnsi="Calibri" w:cs="Calibri"/>
                <w:color w:val="000000"/>
                <w:sz w:val="24"/>
                <w:szCs w:val="24"/>
              </w:rPr>
              <w:t>-</w:t>
            </w:r>
            <w:r w:rsidRPr="0BD66446">
              <w:rPr>
                <w:rFonts w:ascii="Calibri" w:eastAsia="Calibri" w:hAnsi="Calibri" w:cs="Calibri"/>
                <w:color w:val="000000"/>
                <w:sz w:val="24"/>
                <w:szCs w:val="24"/>
              </w:rPr>
              <w:t xml:space="preserve"> </w:t>
            </w:r>
            <w:r w:rsidR="00DE5471">
              <w:rPr>
                <w:rFonts w:ascii="Calibri" w:eastAsia="Calibri" w:hAnsi="Calibri" w:cs="Calibri"/>
                <w:color w:val="000000"/>
                <w:sz w:val="24"/>
                <w:szCs w:val="24"/>
              </w:rPr>
              <w:t>flex sensor</w:t>
            </w:r>
            <w:r w:rsidRPr="0BD66446">
              <w:rPr>
                <w:rFonts w:ascii="Calibri" w:eastAsia="Calibri" w:hAnsi="Calibri" w:cs="Calibri"/>
                <w:color w:val="000000"/>
                <w:sz w:val="24"/>
                <w:szCs w:val="24"/>
              </w:rPr>
              <w:t xml:space="preserve"> movement graphs</w:t>
            </w:r>
          </w:p>
          <w:p w14:paraId="1C3EBF07" w14:textId="2B973B89" w:rsidR="0BD66446" w:rsidRDefault="0BD66446" w:rsidP="2E43F9F3">
            <w:pPr>
              <w:spacing w:line="276" w:lineRule="auto"/>
            </w:pPr>
            <w:r w:rsidRPr="0BD66446">
              <w:rPr>
                <w:rFonts w:ascii="Calibri" w:eastAsia="Calibri" w:hAnsi="Calibri" w:cs="Calibri"/>
                <w:color w:val="000000"/>
                <w:sz w:val="24"/>
                <w:szCs w:val="24"/>
              </w:rPr>
              <w:t>4 - Methodology followed</w:t>
            </w:r>
          </w:p>
          <w:p w14:paraId="77F27080" w14:textId="584B33B6" w:rsidR="0BD66446" w:rsidRDefault="0BD66446" w:rsidP="2E43F9F3">
            <w:pPr>
              <w:spacing w:line="276" w:lineRule="auto"/>
              <w:rPr>
                <w:rFonts w:ascii="Calibri" w:eastAsia="Calibri" w:hAnsi="Calibri" w:cs="Calibri"/>
                <w:color w:val="000000"/>
                <w:sz w:val="24"/>
                <w:szCs w:val="24"/>
              </w:rPr>
            </w:pPr>
            <w:r w:rsidRPr="0BD66446">
              <w:rPr>
                <w:rFonts w:ascii="Calibri" w:eastAsia="Calibri" w:hAnsi="Calibri" w:cs="Calibri"/>
                <w:color w:val="000000"/>
                <w:sz w:val="24"/>
                <w:szCs w:val="24"/>
              </w:rPr>
              <w:t xml:space="preserve">5 </w:t>
            </w:r>
            <w:r w:rsidRPr="7B9B2F84">
              <w:rPr>
                <w:rFonts w:ascii="Calibri" w:eastAsia="Calibri" w:hAnsi="Calibri" w:cs="Calibri"/>
                <w:color w:val="000000"/>
                <w:sz w:val="24"/>
                <w:szCs w:val="24"/>
              </w:rPr>
              <w:t xml:space="preserve">- </w:t>
            </w:r>
            <w:r w:rsidRPr="0BD66446">
              <w:rPr>
                <w:rFonts w:ascii="Calibri" w:eastAsia="Calibri" w:hAnsi="Calibri" w:cs="Calibri"/>
                <w:color w:val="000000"/>
                <w:sz w:val="24"/>
                <w:szCs w:val="24"/>
              </w:rPr>
              <w:t>Iteration objectives and goals</w:t>
            </w:r>
          </w:p>
        </w:tc>
        <w:tc>
          <w:tcPr>
            <w:tcW w:w="1140" w:type="dxa"/>
            <w:tcBorders>
              <w:top w:val="single" w:sz="8" w:space="0" w:color="auto"/>
              <w:left w:val="single" w:sz="8" w:space="0" w:color="auto"/>
              <w:bottom w:val="single" w:sz="8" w:space="0" w:color="auto"/>
              <w:right w:val="single" w:sz="8" w:space="0" w:color="auto"/>
            </w:tcBorders>
            <w:shd w:val="clear" w:color="auto" w:fill="D5DCE4"/>
            <w:tcMar>
              <w:left w:w="108" w:type="dxa"/>
              <w:right w:w="108" w:type="dxa"/>
            </w:tcMar>
          </w:tcPr>
          <w:p w14:paraId="7AD06342" w14:textId="510DDB4F" w:rsidR="0BD66446" w:rsidRDefault="0BD66446" w:rsidP="0BD66446">
            <w:pPr>
              <w:jc w:val="center"/>
            </w:pPr>
            <w:r w:rsidRPr="0BD66446">
              <w:rPr>
                <w:rFonts w:ascii="Calibri" w:eastAsia="Calibri" w:hAnsi="Calibri" w:cs="Calibri"/>
                <w:color w:val="000000"/>
                <w:sz w:val="24"/>
                <w:szCs w:val="24"/>
              </w:rPr>
              <w:t xml:space="preserve"> </w:t>
            </w:r>
          </w:p>
          <w:p w14:paraId="3E2E1725" w14:textId="078A48A1" w:rsidR="0BD66446" w:rsidRDefault="0BD66446" w:rsidP="0BD66446">
            <w:pPr>
              <w:jc w:val="center"/>
            </w:pPr>
            <w:r w:rsidRPr="0BD66446">
              <w:rPr>
                <w:rFonts w:ascii="Calibri" w:eastAsia="Calibri" w:hAnsi="Calibri" w:cs="Calibri"/>
                <w:color w:val="000000"/>
                <w:sz w:val="24"/>
                <w:szCs w:val="24"/>
              </w:rPr>
              <w:t xml:space="preserve"> </w:t>
            </w:r>
          </w:p>
          <w:p w14:paraId="7C085D0C" w14:textId="682745EC" w:rsidR="0BD66446" w:rsidRDefault="0BD66446" w:rsidP="0BD66446">
            <w:pPr>
              <w:jc w:val="center"/>
            </w:pPr>
            <w:r w:rsidRPr="155E5CB3">
              <w:rPr>
                <w:rFonts w:ascii="Calibri" w:eastAsia="Calibri" w:hAnsi="Calibri" w:cs="Calibri"/>
                <w:color w:val="000000"/>
                <w:sz w:val="24"/>
                <w:szCs w:val="24"/>
              </w:rPr>
              <w:t>5</w:t>
            </w:r>
            <w:r w:rsidRPr="155E5CB3">
              <w:rPr>
                <w:rFonts w:ascii="Calibri" w:eastAsia="Calibri" w:hAnsi="Calibri" w:cs="Calibri"/>
                <w:color w:val="000000"/>
                <w:sz w:val="24"/>
                <w:szCs w:val="24"/>
                <w:vertAlign w:val="superscript"/>
              </w:rPr>
              <w:t>th</w:t>
            </w:r>
            <w:r w:rsidRPr="0BD66446">
              <w:rPr>
                <w:rFonts w:ascii="Calibri" w:eastAsia="Calibri" w:hAnsi="Calibri" w:cs="Calibri"/>
                <w:color w:val="000000"/>
                <w:sz w:val="24"/>
                <w:szCs w:val="24"/>
              </w:rPr>
              <w:t xml:space="preserve"> </w:t>
            </w:r>
            <w:r w:rsidR="0D8FC130" w:rsidRPr="2DB9749D">
              <w:rPr>
                <w:rFonts w:ascii="Calibri" w:eastAsia="Calibri" w:hAnsi="Calibri" w:cs="Calibri"/>
                <w:color w:val="000000"/>
                <w:sz w:val="24"/>
                <w:szCs w:val="24"/>
              </w:rPr>
              <w:t>Jul</w:t>
            </w:r>
          </w:p>
          <w:p w14:paraId="545692F5" w14:textId="64EB04A7" w:rsidR="0BD66446" w:rsidRDefault="0BD66446" w:rsidP="0BD66446">
            <w:pPr>
              <w:jc w:val="center"/>
            </w:pPr>
            <w:r w:rsidRPr="0BD66446">
              <w:rPr>
                <w:rFonts w:ascii="Calibri" w:eastAsia="Calibri" w:hAnsi="Calibri" w:cs="Calibri"/>
                <w:bCs/>
                <w:color w:val="000000"/>
                <w:sz w:val="24"/>
                <w:szCs w:val="24"/>
              </w:rPr>
              <w:t xml:space="preserve"> </w:t>
            </w:r>
          </w:p>
        </w:tc>
        <w:tc>
          <w:tcPr>
            <w:tcW w:w="1140" w:type="dxa"/>
            <w:tcBorders>
              <w:top w:val="single" w:sz="8" w:space="0" w:color="auto"/>
              <w:left w:val="single" w:sz="8" w:space="0" w:color="auto"/>
              <w:bottom w:val="single" w:sz="8" w:space="0" w:color="auto"/>
              <w:right w:val="single" w:sz="8" w:space="0" w:color="auto"/>
            </w:tcBorders>
            <w:shd w:val="clear" w:color="auto" w:fill="D5DCE4"/>
            <w:tcMar>
              <w:left w:w="108" w:type="dxa"/>
              <w:right w:w="108" w:type="dxa"/>
            </w:tcMar>
          </w:tcPr>
          <w:p w14:paraId="2C43265D" w14:textId="2433514D" w:rsidR="0BD66446" w:rsidRDefault="0BD66446">
            <w:r w:rsidRPr="0BD66446">
              <w:rPr>
                <w:rFonts w:ascii="Calibri" w:eastAsia="Calibri" w:hAnsi="Calibri" w:cs="Calibri"/>
                <w:color w:val="000000"/>
                <w:sz w:val="24"/>
                <w:szCs w:val="24"/>
              </w:rPr>
              <w:t xml:space="preserve"> </w:t>
            </w:r>
          </w:p>
          <w:p w14:paraId="3A2E6F7B" w14:textId="5555A754" w:rsidR="0BD66446" w:rsidRDefault="0BD66446">
            <w:r w:rsidRPr="0BD66446">
              <w:rPr>
                <w:rFonts w:ascii="Calibri" w:eastAsia="Calibri" w:hAnsi="Calibri" w:cs="Calibri"/>
                <w:color w:val="000000"/>
                <w:sz w:val="24"/>
                <w:szCs w:val="24"/>
              </w:rPr>
              <w:t xml:space="preserve"> </w:t>
            </w:r>
          </w:p>
          <w:p w14:paraId="7EBBD47F" w14:textId="133FF5D7" w:rsidR="0BD66446" w:rsidRDefault="5F5027E5" w:rsidP="0BD66446">
            <w:pPr>
              <w:jc w:val="center"/>
            </w:pPr>
            <w:r w:rsidRPr="6457BB99">
              <w:rPr>
                <w:rFonts w:ascii="Calibri" w:eastAsia="Calibri" w:hAnsi="Calibri" w:cs="Calibri"/>
                <w:color w:val="000000"/>
                <w:sz w:val="24"/>
                <w:szCs w:val="24"/>
              </w:rPr>
              <w:t>6</w:t>
            </w:r>
            <w:r w:rsidR="0BD66446" w:rsidRPr="6457BB99">
              <w:rPr>
                <w:rFonts w:ascii="Calibri" w:eastAsia="Calibri" w:hAnsi="Calibri" w:cs="Calibri"/>
                <w:color w:val="000000"/>
                <w:sz w:val="24"/>
                <w:szCs w:val="24"/>
                <w:vertAlign w:val="superscript"/>
              </w:rPr>
              <w:t>th</w:t>
            </w:r>
            <w:r w:rsidR="0BD66446" w:rsidRPr="6457BB99">
              <w:rPr>
                <w:rFonts w:ascii="Calibri" w:eastAsia="Calibri" w:hAnsi="Calibri" w:cs="Calibri"/>
                <w:color w:val="000000"/>
                <w:sz w:val="24"/>
                <w:szCs w:val="24"/>
              </w:rPr>
              <w:t xml:space="preserve"> </w:t>
            </w:r>
            <w:r w:rsidR="42444472" w:rsidRPr="6457BB99">
              <w:rPr>
                <w:rFonts w:ascii="Calibri" w:eastAsia="Calibri" w:hAnsi="Calibri" w:cs="Calibri"/>
                <w:color w:val="000000"/>
                <w:sz w:val="24"/>
                <w:szCs w:val="24"/>
              </w:rPr>
              <w:t>Jul</w:t>
            </w:r>
          </w:p>
        </w:tc>
        <w:tc>
          <w:tcPr>
            <w:tcW w:w="1110" w:type="dxa"/>
            <w:tcBorders>
              <w:top w:val="single" w:sz="8" w:space="0" w:color="auto"/>
              <w:left w:val="single" w:sz="8" w:space="0" w:color="auto"/>
              <w:bottom w:val="single" w:sz="8" w:space="0" w:color="auto"/>
              <w:right w:val="single" w:sz="8" w:space="0" w:color="auto"/>
            </w:tcBorders>
            <w:shd w:val="clear" w:color="auto" w:fill="D5DCE4"/>
            <w:tcMar>
              <w:left w:w="108" w:type="dxa"/>
              <w:right w:w="108" w:type="dxa"/>
            </w:tcMar>
          </w:tcPr>
          <w:p w14:paraId="3396E66C" w14:textId="00838B03" w:rsidR="0BD66446" w:rsidRDefault="0BD66446" w:rsidP="0BD66446">
            <w:pPr>
              <w:jc w:val="center"/>
            </w:pPr>
            <w:r w:rsidRPr="0BD66446">
              <w:rPr>
                <w:rFonts w:ascii="Calibri" w:eastAsia="Calibri" w:hAnsi="Calibri" w:cs="Calibri"/>
                <w:color w:val="000000"/>
                <w:sz w:val="24"/>
                <w:szCs w:val="24"/>
              </w:rPr>
              <w:t xml:space="preserve"> </w:t>
            </w:r>
          </w:p>
          <w:p w14:paraId="761B672E" w14:textId="0F7CFF53" w:rsidR="0BD66446" w:rsidRDefault="0BD66446" w:rsidP="0BD66446">
            <w:pPr>
              <w:jc w:val="center"/>
            </w:pPr>
            <w:r w:rsidRPr="0BD66446">
              <w:rPr>
                <w:rFonts w:ascii="Calibri" w:eastAsia="Calibri" w:hAnsi="Calibri" w:cs="Calibri"/>
                <w:color w:val="000000"/>
                <w:sz w:val="24"/>
                <w:szCs w:val="24"/>
              </w:rPr>
              <w:t xml:space="preserve"> </w:t>
            </w:r>
          </w:p>
          <w:p w14:paraId="2A64502F" w14:textId="2CDE8F5B" w:rsidR="0BD66446" w:rsidRDefault="0BD66446" w:rsidP="0BD66446">
            <w:pPr>
              <w:jc w:val="center"/>
            </w:pPr>
            <w:r w:rsidRPr="77CCEEFC">
              <w:rPr>
                <w:rFonts w:ascii="Calibri" w:eastAsia="Calibri" w:hAnsi="Calibri" w:cs="Calibri"/>
                <w:color w:val="000000"/>
                <w:sz w:val="24"/>
                <w:szCs w:val="24"/>
              </w:rPr>
              <w:t>1</w:t>
            </w:r>
            <w:r w:rsidR="77CB4E35" w:rsidRPr="77CCEEFC">
              <w:rPr>
                <w:rFonts w:ascii="Calibri" w:eastAsia="Calibri" w:hAnsi="Calibri" w:cs="Calibri"/>
                <w:color w:val="000000"/>
                <w:sz w:val="24"/>
                <w:szCs w:val="24"/>
              </w:rPr>
              <w:t>5</w:t>
            </w:r>
            <w:r w:rsidRPr="0BD66446">
              <w:rPr>
                <w:rFonts w:ascii="Calibri" w:eastAsia="Calibri" w:hAnsi="Calibri" w:cs="Calibri"/>
                <w:color w:val="000000"/>
                <w:sz w:val="24"/>
                <w:szCs w:val="24"/>
              </w:rPr>
              <w:t xml:space="preserve"> Hours</w:t>
            </w:r>
          </w:p>
        </w:tc>
      </w:tr>
      <w:tr w:rsidR="0BD66446" w14:paraId="47FB4FB5" w14:textId="77777777" w:rsidTr="0BD66446">
        <w:trPr>
          <w:trHeight w:val="885"/>
        </w:trPr>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7B23F212" w14:textId="287203E9" w:rsidR="0BD66446" w:rsidRDefault="0BD66446">
            <w:r w:rsidRPr="0BD66446">
              <w:rPr>
                <w:rFonts w:ascii="Calibri" w:eastAsia="Calibri" w:hAnsi="Calibri" w:cs="Calibri"/>
                <w:color w:val="000000"/>
                <w:sz w:val="24"/>
                <w:szCs w:val="24"/>
              </w:rPr>
              <w:t xml:space="preserve"> </w:t>
            </w:r>
          </w:p>
          <w:p w14:paraId="41E45233" w14:textId="5DEB8266" w:rsidR="0BD66446" w:rsidRDefault="0BD66446">
            <w:r w:rsidRPr="0BD66446">
              <w:rPr>
                <w:rFonts w:ascii="Calibri" w:eastAsia="Calibri" w:hAnsi="Calibri" w:cs="Calibri"/>
                <w:color w:val="000000"/>
                <w:sz w:val="24"/>
                <w:szCs w:val="24"/>
              </w:rPr>
              <w:t>Suraksha Kotte</w:t>
            </w:r>
          </w:p>
        </w:tc>
        <w:tc>
          <w:tcPr>
            <w:tcW w:w="4665" w:type="dxa"/>
            <w:tcBorders>
              <w:top w:val="single" w:sz="8" w:space="0" w:color="auto"/>
              <w:left w:val="single" w:sz="8" w:space="0" w:color="auto"/>
              <w:bottom w:val="single" w:sz="8" w:space="0" w:color="auto"/>
              <w:right w:val="single" w:sz="8" w:space="0" w:color="auto"/>
            </w:tcBorders>
            <w:tcMar>
              <w:left w:w="108" w:type="dxa"/>
              <w:right w:w="108" w:type="dxa"/>
            </w:tcMar>
          </w:tcPr>
          <w:p w14:paraId="0FD4C4E1" w14:textId="3D4A692F" w:rsidR="0BD66446" w:rsidRDefault="0BD66446" w:rsidP="0BD66446">
            <w:pPr>
              <w:spacing w:line="276" w:lineRule="auto"/>
              <w:rPr>
                <w:rFonts w:ascii="Calibri" w:eastAsia="Calibri" w:hAnsi="Calibri" w:cs="Calibri"/>
                <w:color w:val="000000"/>
                <w:sz w:val="24"/>
                <w:szCs w:val="24"/>
              </w:rPr>
            </w:pPr>
            <w:r w:rsidRPr="0BD66446">
              <w:rPr>
                <w:rFonts w:ascii="Calibri" w:eastAsia="Calibri" w:hAnsi="Calibri" w:cs="Calibri"/>
                <w:color w:val="000000"/>
                <w:sz w:val="24"/>
                <w:szCs w:val="24"/>
              </w:rPr>
              <w:t>1 -</w:t>
            </w:r>
            <w:r w:rsidRPr="0BD66446">
              <w:rPr>
                <w:rFonts w:ascii="Calibri" w:eastAsia="Calibri" w:hAnsi="Calibri" w:cs="Calibri"/>
                <w:color w:val="000000"/>
                <w:sz w:val="24"/>
                <w:szCs w:val="24"/>
              </w:rPr>
              <w:t xml:space="preserve"> </w:t>
            </w:r>
            <w:r w:rsidRPr="0BD66446">
              <w:rPr>
                <w:rFonts w:ascii="Calibri" w:eastAsia="Calibri" w:hAnsi="Calibri" w:cs="Calibri"/>
                <w:color w:val="000000"/>
                <w:sz w:val="24"/>
                <w:szCs w:val="24"/>
              </w:rPr>
              <w:t>Design details</w:t>
            </w:r>
          </w:p>
          <w:p w14:paraId="1D567CA2" w14:textId="54B33F6D" w:rsidR="00442639" w:rsidRPr="0BD66446" w:rsidRDefault="0BD66446" w:rsidP="00442639">
            <w:pPr>
              <w:rPr>
                <w:rFonts w:ascii="Calibri" w:eastAsia="Calibri" w:hAnsi="Calibri" w:cs="Calibri"/>
                <w:color w:val="000000"/>
                <w:sz w:val="24"/>
                <w:szCs w:val="24"/>
              </w:rPr>
            </w:pPr>
            <w:r w:rsidRPr="0BD66446">
              <w:rPr>
                <w:rFonts w:ascii="Calibri" w:eastAsia="Calibri" w:hAnsi="Calibri" w:cs="Calibri"/>
                <w:color w:val="000000"/>
                <w:sz w:val="24"/>
                <w:szCs w:val="24"/>
              </w:rPr>
              <w:t>2 -</w:t>
            </w:r>
            <w:r w:rsidRPr="0BD66446">
              <w:rPr>
                <w:rFonts w:ascii="Calibri" w:eastAsia="Calibri" w:hAnsi="Calibri" w:cs="Calibri"/>
                <w:color w:val="000000"/>
                <w:sz w:val="24"/>
                <w:szCs w:val="24"/>
              </w:rPr>
              <w:t xml:space="preserve"> </w:t>
            </w:r>
            <w:r w:rsidRPr="0BD66446">
              <w:rPr>
                <w:rFonts w:ascii="Calibri" w:eastAsia="Calibri" w:hAnsi="Calibri" w:cs="Calibri"/>
                <w:color w:val="000000"/>
                <w:sz w:val="24"/>
                <w:szCs w:val="24"/>
              </w:rPr>
              <w:t>Flex sensor flowcharts/</w:t>
            </w:r>
          </w:p>
          <w:p w14:paraId="2E362F33" w14:textId="62BD552F" w:rsidR="0BD66446" w:rsidRDefault="00442639" w:rsidP="2E43F9F3">
            <w:pPr>
              <w:spacing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      </w:t>
            </w:r>
            <w:r w:rsidR="0BD66446" w:rsidRPr="0BD66446">
              <w:rPr>
                <w:rFonts w:ascii="Calibri" w:eastAsia="Calibri" w:hAnsi="Calibri" w:cs="Calibri"/>
                <w:color w:val="000000"/>
                <w:sz w:val="24"/>
                <w:szCs w:val="24"/>
              </w:rPr>
              <w:t>circuit</w:t>
            </w:r>
          </w:p>
          <w:p w14:paraId="3848C1C9" w14:textId="4EF1C26A" w:rsidR="0BD66446" w:rsidRDefault="0BD66446" w:rsidP="0BD66446">
            <w:pPr>
              <w:spacing w:line="276" w:lineRule="auto"/>
            </w:pPr>
            <w:r w:rsidRPr="0BD66446">
              <w:rPr>
                <w:rFonts w:ascii="Calibri" w:eastAsia="Calibri" w:hAnsi="Calibri" w:cs="Calibri"/>
                <w:color w:val="000000"/>
                <w:sz w:val="24"/>
                <w:szCs w:val="24"/>
              </w:rPr>
              <w:t>3 - Report structure</w:t>
            </w:r>
            <w:r w:rsidR="00CB2BDB">
              <w:rPr>
                <w:rFonts w:ascii="Calibri" w:eastAsia="Calibri" w:hAnsi="Calibri" w:cs="Calibri"/>
                <w:color w:val="000000"/>
                <w:sz w:val="24"/>
                <w:szCs w:val="24"/>
              </w:rPr>
              <w:t xml:space="preserve"> and editing</w:t>
            </w:r>
          </w:p>
          <w:p w14:paraId="7A13D1BF" w14:textId="4CB559E5" w:rsidR="0BD66446" w:rsidRDefault="0BD66446" w:rsidP="0BD66446">
            <w:pPr>
              <w:spacing w:line="276" w:lineRule="auto"/>
            </w:pPr>
            <w:r w:rsidRPr="0BD66446">
              <w:rPr>
                <w:rFonts w:ascii="Calibri" w:eastAsia="Calibri" w:hAnsi="Calibri" w:cs="Calibri"/>
                <w:color w:val="000000"/>
                <w:sz w:val="24"/>
                <w:szCs w:val="24"/>
              </w:rPr>
              <w:t>4 - Team roles/action taken</w:t>
            </w:r>
          </w:p>
          <w:p w14:paraId="616498AD" w14:textId="6D099A37" w:rsidR="0BD66446" w:rsidRDefault="0BD66446" w:rsidP="0BD66446">
            <w:pPr>
              <w:spacing w:line="276" w:lineRule="auto"/>
            </w:pPr>
            <w:r w:rsidRPr="0BD66446">
              <w:rPr>
                <w:rFonts w:ascii="Calibri" w:eastAsia="Calibri" w:hAnsi="Calibri" w:cs="Calibri"/>
                <w:color w:val="000000"/>
                <w:sz w:val="24"/>
                <w:szCs w:val="24"/>
              </w:rPr>
              <w:t>5 - Challenges faced</w:t>
            </w:r>
          </w:p>
          <w:p w14:paraId="61CD28B3" w14:textId="3527241F" w:rsidR="0BD66446" w:rsidRDefault="0BD66446" w:rsidP="0BD66446">
            <w:pPr>
              <w:spacing w:line="276" w:lineRule="auto"/>
              <w:rPr>
                <w:rFonts w:ascii="Calibri" w:eastAsia="Calibri" w:hAnsi="Calibri" w:cs="Calibri"/>
                <w:color w:val="000000"/>
                <w:sz w:val="24"/>
                <w:szCs w:val="24"/>
              </w:rPr>
            </w:pPr>
            <w:r w:rsidRPr="0BD66446">
              <w:rPr>
                <w:rFonts w:ascii="Calibri" w:eastAsia="Calibri" w:hAnsi="Calibri" w:cs="Calibri"/>
                <w:color w:val="000000"/>
                <w:sz w:val="24"/>
                <w:szCs w:val="24"/>
              </w:rPr>
              <w:t xml:space="preserve">6 </w:t>
            </w:r>
            <w:r w:rsidR="00CB2BDB">
              <w:rPr>
                <w:rFonts w:ascii="Calibri" w:eastAsia="Calibri" w:hAnsi="Calibri" w:cs="Calibri"/>
                <w:color w:val="000000"/>
                <w:sz w:val="24"/>
                <w:szCs w:val="24"/>
              </w:rPr>
              <w:t>-</w:t>
            </w:r>
            <w:r w:rsidRPr="0BD66446">
              <w:rPr>
                <w:rFonts w:ascii="Calibri" w:eastAsia="Calibri" w:hAnsi="Calibri" w:cs="Calibri"/>
                <w:color w:val="000000"/>
                <w:sz w:val="24"/>
                <w:szCs w:val="24"/>
              </w:rPr>
              <w:t xml:space="preserve"> Challenge</w:t>
            </w:r>
            <w:r w:rsidR="00442639">
              <w:rPr>
                <w:rFonts w:ascii="Calibri" w:eastAsia="Calibri" w:hAnsi="Calibri" w:cs="Calibri"/>
                <w:color w:val="000000"/>
                <w:sz w:val="24"/>
                <w:szCs w:val="24"/>
              </w:rPr>
              <w:t xml:space="preserve">s </w:t>
            </w:r>
            <w:r w:rsidRPr="0BD66446">
              <w:rPr>
                <w:rFonts w:ascii="Calibri" w:eastAsia="Calibri" w:hAnsi="Calibri" w:cs="Calibri"/>
                <w:color w:val="000000"/>
                <w:sz w:val="24"/>
                <w:szCs w:val="24"/>
              </w:rPr>
              <w:t>overcome</w:t>
            </w:r>
          </w:p>
          <w:p w14:paraId="68E1E6DE" w14:textId="6AEC176D" w:rsidR="00CB2BDB" w:rsidRDefault="00CB2BDB" w:rsidP="0BD66446">
            <w:pPr>
              <w:spacing w:line="276" w:lineRule="auto"/>
            </w:pPr>
            <w:r>
              <w:rPr>
                <w:rFonts w:ascii="Calibri" w:eastAsia="Calibri" w:hAnsi="Calibri" w:cs="Calibri"/>
                <w:color w:val="000000"/>
                <w:sz w:val="24"/>
                <w:szCs w:val="24"/>
              </w:rPr>
              <w:t>7- Gantt Chart</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525EC49D" w14:textId="5DC3F909" w:rsidR="0BD66446" w:rsidRDefault="0BD66446">
            <w:r w:rsidRPr="0BD66446">
              <w:rPr>
                <w:rFonts w:ascii="Calibri" w:eastAsia="Calibri" w:hAnsi="Calibri" w:cs="Calibri"/>
                <w:color w:val="000000"/>
                <w:sz w:val="24"/>
                <w:szCs w:val="24"/>
              </w:rPr>
              <w:t xml:space="preserve"> </w:t>
            </w:r>
          </w:p>
          <w:p w14:paraId="6E9FF61E" w14:textId="66B5AC76" w:rsidR="0BD66446" w:rsidRDefault="0BD66446" w:rsidP="0BD66446">
            <w:pPr>
              <w:jc w:val="center"/>
            </w:pPr>
            <w:r w:rsidRPr="155E5CB3">
              <w:rPr>
                <w:rFonts w:ascii="Calibri" w:eastAsia="Calibri" w:hAnsi="Calibri" w:cs="Calibri"/>
                <w:color w:val="000000"/>
                <w:sz w:val="24"/>
                <w:szCs w:val="24"/>
              </w:rPr>
              <w:t>5</w:t>
            </w:r>
            <w:r w:rsidRPr="155E5CB3">
              <w:rPr>
                <w:rFonts w:ascii="Calibri" w:eastAsia="Calibri" w:hAnsi="Calibri" w:cs="Calibri"/>
                <w:color w:val="000000"/>
                <w:sz w:val="24"/>
                <w:szCs w:val="24"/>
                <w:vertAlign w:val="superscript"/>
              </w:rPr>
              <w:t>th</w:t>
            </w:r>
            <w:r w:rsidRPr="0BD66446">
              <w:rPr>
                <w:rFonts w:ascii="Calibri" w:eastAsia="Calibri" w:hAnsi="Calibri" w:cs="Calibri"/>
                <w:color w:val="000000"/>
                <w:sz w:val="24"/>
                <w:szCs w:val="24"/>
              </w:rPr>
              <w:t xml:space="preserve"> </w:t>
            </w:r>
            <w:r w:rsidR="66DA49B7" w:rsidRPr="2DB9749D">
              <w:rPr>
                <w:rFonts w:ascii="Calibri" w:eastAsia="Calibri" w:hAnsi="Calibri" w:cs="Calibri"/>
                <w:color w:val="000000"/>
                <w:sz w:val="24"/>
                <w:szCs w:val="24"/>
              </w:rPr>
              <w:t>Jul</w:t>
            </w:r>
          </w:p>
          <w:p w14:paraId="54D4301B" w14:textId="04A59E3D" w:rsidR="0BD66446" w:rsidRDefault="0BD66446" w:rsidP="0BD66446">
            <w:pPr>
              <w:jc w:val="center"/>
            </w:pPr>
            <w:r w:rsidRPr="0BD66446">
              <w:rPr>
                <w:rFonts w:ascii="Calibri" w:eastAsia="Calibri" w:hAnsi="Calibri" w:cs="Calibri"/>
                <w:bCs/>
                <w:color w:val="000000"/>
                <w:sz w:val="24"/>
                <w:szCs w:val="24"/>
              </w:rPr>
              <w:t xml:space="preserve"> </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413C8808" w14:textId="234CFD36" w:rsidR="0BD66446" w:rsidRDefault="0BD66446">
            <w:r w:rsidRPr="0BD66446">
              <w:rPr>
                <w:rFonts w:ascii="Calibri" w:eastAsia="Calibri" w:hAnsi="Calibri" w:cs="Calibri"/>
                <w:color w:val="000000"/>
                <w:sz w:val="24"/>
                <w:szCs w:val="24"/>
              </w:rPr>
              <w:t xml:space="preserve"> </w:t>
            </w:r>
          </w:p>
          <w:p w14:paraId="16455BF9" w14:textId="4A0EEDFC" w:rsidR="0BD66446" w:rsidRDefault="54885593" w:rsidP="0BD66446">
            <w:pPr>
              <w:jc w:val="center"/>
            </w:pPr>
            <w:r w:rsidRPr="6457BB99">
              <w:rPr>
                <w:rFonts w:ascii="Calibri" w:eastAsia="Calibri" w:hAnsi="Calibri" w:cs="Calibri"/>
                <w:color w:val="000000"/>
                <w:sz w:val="24"/>
                <w:szCs w:val="24"/>
              </w:rPr>
              <w:t>6</w:t>
            </w:r>
            <w:r w:rsidR="0BD66446" w:rsidRPr="6457BB99">
              <w:rPr>
                <w:rFonts w:ascii="Calibri" w:eastAsia="Calibri" w:hAnsi="Calibri" w:cs="Calibri"/>
                <w:color w:val="000000"/>
                <w:sz w:val="24"/>
                <w:szCs w:val="24"/>
                <w:vertAlign w:val="superscript"/>
              </w:rPr>
              <w:t>th</w:t>
            </w:r>
            <w:r w:rsidR="0BD66446" w:rsidRPr="6457BB99">
              <w:rPr>
                <w:rFonts w:ascii="Calibri" w:eastAsia="Calibri" w:hAnsi="Calibri" w:cs="Calibri"/>
                <w:color w:val="000000"/>
                <w:sz w:val="24"/>
                <w:szCs w:val="24"/>
              </w:rPr>
              <w:t xml:space="preserve"> </w:t>
            </w:r>
            <w:r w:rsidR="736500C3" w:rsidRPr="6457BB99">
              <w:rPr>
                <w:rFonts w:ascii="Calibri" w:eastAsia="Calibri" w:hAnsi="Calibri" w:cs="Calibri"/>
                <w:color w:val="000000"/>
                <w:sz w:val="24"/>
                <w:szCs w:val="24"/>
              </w:rPr>
              <w:t>Jul</w:t>
            </w:r>
          </w:p>
          <w:p w14:paraId="578CA9DE" w14:textId="25D8786E" w:rsidR="0BD66446" w:rsidRDefault="0BD66446">
            <w:r w:rsidRPr="0BD66446">
              <w:rPr>
                <w:rFonts w:ascii="Calibri" w:eastAsia="Calibri" w:hAnsi="Calibri" w:cs="Calibri"/>
                <w:color w:val="000000"/>
                <w:sz w:val="24"/>
                <w:szCs w:val="24"/>
              </w:rPr>
              <w:t xml:space="preserve"> </w:t>
            </w:r>
          </w:p>
        </w:tc>
        <w:tc>
          <w:tcPr>
            <w:tcW w:w="1110" w:type="dxa"/>
            <w:tcBorders>
              <w:top w:val="single" w:sz="8" w:space="0" w:color="auto"/>
              <w:left w:val="single" w:sz="8" w:space="0" w:color="auto"/>
              <w:bottom w:val="single" w:sz="8" w:space="0" w:color="auto"/>
              <w:right w:val="single" w:sz="8" w:space="0" w:color="auto"/>
            </w:tcBorders>
            <w:tcMar>
              <w:left w:w="108" w:type="dxa"/>
              <w:right w:w="108" w:type="dxa"/>
            </w:tcMar>
          </w:tcPr>
          <w:p w14:paraId="4E47F2D2" w14:textId="765FA674" w:rsidR="0BD66446" w:rsidRDefault="0BD66446" w:rsidP="0BD66446">
            <w:pPr>
              <w:jc w:val="center"/>
            </w:pPr>
            <w:r w:rsidRPr="0BD66446">
              <w:rPr>
                <w:rFonts w:ascii="Calibri" w:eastAsia="Calibri" w:hAnsi="Calibri" w:cs="Calibri"/>
                <w:color w:val="000000"/>
                <w:sz w:val="24"/>
                <w:szCs w:val="24"/>
              </w:rPr>
              <w:t xml:space="preserve"> </w:t>
            </w:r>
          </w:p>
          <w:p w14:paraId="27A848D6" w14:textId="7E3746D3" w:rsidR="0BD66446" w:rsidRDefault="0BD66446" w:rsidP="0BD66446">
            <w:pPr>
              <w:jc w:val="center"/>
            </w:pPr>
            <w:r w:rsidRPr="77CCEEFC">
              <w:rPr>
                <w:rFonts w:ascii="Calibri" w:eastAsia="Calibri" w:hAnsi="Calibri" w:cs="Calibri"/>
                <w:color w:val="000000"/>
                <w:sz w:val="24"/>
                <w:szCs w:val="24"/>
              </w:rPr>
              <w:t>1</w:t>
            </w:r>
            <w:r w:rsidR="28EE2961" w:rsidRPr="77CCEEFC">
              <w:rPr>
                <w:rFonts w:ascii="Calibri" w:eastAsia="Calibri" w:hAnsi="Calibri" w:cs="Calibri"/>
                <w:color w:val="000000"/>
                <w:sz w:val="24"/>
                <w:szCs w:val="24"/>
              </w:rPr>
              <w:t>5</w:t>
            </w:r>
            <w:r w:rsidRPr="0BD66446">
              <w:rPr>
                <w:rFonts w:ascii="Calibri" w:eastAsia="Calibri" w:hAnsi="Calibri" w:cs="Calibri"/>
                <w:color w:val="000000"/>
                <w:sz w:val="24"/>
                <w:szCs w:val="24"/>
              </w:rPr>
              <w:t xml:space="preserve"> Hours</w:t>
            </w:r>
          </w:p>
        </w:tc>
      </w:tr>
      <w:tr w:rsidR="0BD66446" w14:paraId="4AC3B507" w14:textId="77777777" w:rsidTr="0BD66446">
        <w:trPr>
          <w:trHeight w:val="990"/>
        </w:trPr>
        <w:tc>
          <w:tcPr>
            <w:tcW w:w="1845" w:type="dxa"/>
            <w:tcBorders>
              <w:top w:val="single" w:sz="8" w:space="0" w:color="auto"/>
              <w:left w:val="single" w:sz="8" w:space="0" w:color="auto"/>
              <w:bottom w:val="single" w:sz="8" w:space="0" w:color="auto"/>
              <w:right w:val="single" w:sz="8" w:space="0" w:color="auto"/>
            </w:tcBorders>
            <w:shd w:val="clear" w:color="auto" w:fill="D5DCE4"/>
            <w:tcMar>
              <w:left w:w="108" w:type="dxa"/>
              <w:right w:w="108" w:type="dxa"/>
            </w:tcMar>
          </w:tcPr>
          <w:p w14:paraId="01EE4A8C" w14:textId="5EC25464" w:rsidR="0BD66446" w:rsidRDefault="0BD66446">
            <w:r w:rsidRPr="0BD66446">
              <w:rPr>
                <w:rFonts w:ascii="Calibri" w:eastAsia="Calibri" w:hAnsi="Calibri" w:cs="Calibri"/>
                <w:color w:val="000000"/>
                <w:sz w:val="24"/>
                <w:szCs w:val="24"/>
              </w:rPr>
              <w:t xml:space="preserve">Mohamed </w:t>
            </w:r>
            <w:proofErr w:type="spellStart"/>
            <w:r w:rsidRPr="0BD66446">
              <w:rPr>
                <w:rFonts w:ascii="Calibri" w:eastAsia="Calibri" w:hAnsi="Calibri" w:cs="Calibri"/>
                <w:color w:val="000000"/>
                <w:sz w:val="24"/>
                <w:szCs w:val="24"/>
              </w:rPr>
              <w:t>Abuklal</w:t>
            </w:r>
            <w:proofErr w:type="spellEnd"/>
          </w:p>
        </w:tc>
        <w:tc>
          <w:tcPr>
            <w:tcW w:w="4665" w:type="dxa"/>
            <w:tcBorders>
              <w:top w:val="single" w:sz="8" w:space="0" w:color="auto"/>
              <w:left w:val="single" w:sz="8" w:space="0" w:color="auto"/>
              <w:bottom w:val="single" w:sz="8" w:space="0" w:color="auto"/>
              <w:right w:val="single" w:sz="8" w:space="0" w:color="auto"/>
            </w:tcBorders>
            <w:shd w:val="clear" w:color="auto" w:fill="D5DCE4"/>
            <w:tcMar>
              <w:left w:w="108" w:type="dxa"/>
              <w:right w:w="108" w:type="dxa"/>
            </w:tcMar>
          </w:tcPr>
          <w:p w14:paraId="03A8B30E" w14:textId="6139CB6C" w:rsidR="0BD66446" w:rsidRDefault="0BD66446" w:rsidP="0BD66446">
            <w:pPr>
              <w:spacing w:line="276" w:lineRule="auto"/>
              <w:rPr>
                <w:rFonts w:ascii="Calibri" w:eastAsia="Calibri" w:hAnsi="Calibri" w:cs="Calibri"/>
                <w:color w:val="000000"/>
                <w:sz w:val="24"/>
                <w:szCs w:val="24"/>
              </w:rPr>
            </w:pPr>
            <w:r w:rsidRPr="0BD66446">
              <w:rPr>
                <w:rFonts w:ascii="Calibri" w:eastAsia="Calibri" w:hAnsi="Calibri" w:cs="Calibri"/>
                <w:color w:val="000000"/>
                <w:sz w:val="24"/>
                <w:szCs w:val="24"/>
              </w:rPr>
              <w:t>1 -</w:t>
            </w:r>
            <w:r w:rsidRPr="0BD66446">
              <w:rPr>
                <w:rFonts w:ascii="Calibri" w:eastAsia="Calibri" w:hAnsi="Calibri" w:cs="Calibri"/>
                <w:color w:val="000000"/>
                <w:sz w:val="24"/>
                <w:szCs w:val="24"/>
              </w:rPr>
              <w:t xml:space="preserve"> </w:t>
            </w:r>
            <w:r w:rsidRPr="0BD66446">
              <w:rPr>
                <w:rFonts w:ascii="Calibri" w:eastAsia="Calibri" w:hAnsi="Calibri" w:cs="Calibri"/>
                <w:color w:val="000000"/>
                <w:sz w:val="24"/>
                <w:szCs w:val="24"/>
              </w:rPr>
              <w:t>Quality od Executive Brief</w:t>
            </w:r>
          </w:p>
          <w:p w14:paraId="14A5B64C" w14:textId="0C8EDB61" w:rsidR="0BD66446" w:rsidRDefault="0BD66446" w:rsidP="0BD66446">
            <w:pPr>
              <w:spacing w:line="276" w:lineRule="auto"/>
            </w:pPr>
            <w:r w:rsidRPr="0BD66446">
              <w:rPr>
                <w:rFonts w:ascii="Calibri" w:eastAsia="Calibri" w:hAnsi="Calibri" w:cs="Calibri"/>
                <w:color w:val="000000"/>
                <w:sz w:val="24"/>
                <w:szCs w:val="24"/>
              </w:rPr>
              <w:t>2 - Definition of project/Clarity of     objectives/deliverable</w:t>
            </w:r>
          </w:p>
          <w:p w14:paraId="56BF675D" w14:textId="44A15AE8" w:rsidR="0BD66446" w:rsidRDefault="0BD66446" w:rsidP="0BD66446">
            <w:pPr>
              <w:spacing w:line="276" w:lineRule="auto"/>
            </w:pPr>
            <w:r w:rsidRPr="0BD66446">
              <w:rPr>
                <w:rFonts w:ascii="Calibri" w:eastAsia="Calibri" w:hAnsi="Calibri" w:cs="Calibri"/>
                <w:color w:val="000000"/>
                <w:sz w:val="24"/>
                <w:szCs w:val="24"/>
              </w:rPr>
              <w:t>3 - Statement on Achievements</w:t>
            </w:r>
          </w:p>
          <w:p w14:paraId="157C010D" w14:textId="1B20A393" w:rsidR="0BD66446" w:rsidRDefault="0BD66446" w:rsidP="0BD66446">
            <w:pPr>
              <w:spacing w:line="276" w:lineRule="auto"/>
            </w:pPr>
            <w:r w:rsidRPr="0BD66446">
              <w:rPr>
                <w:rFonts w:ascii="Calibri" w:eastAsia="Calibri" w:hAnsi="Calibri" w:cs="Calibri"/>
                <w:color w:val="000000"/>
                <w:sz w:val="24"/>
                <w:szCs w:val="24"/>
              </w:rPr>
              <w:t>4 - Recommendations</w:t>
            </w:r>
          </w:p>
          <w:p w14:paraId="115B0F2A" w14:textId="11729F89" w:rsidR="0BD66446" w:rsidRDefault="0BD66446" w:rsidP="0BD66446">
            <w:pPr>
              <w:spacing w:line="276" w:lineRule="auto"/>
            </w:pPr>
            <w:r w:rsidRPr="0BD66446">
              <w:rPr>
                <w:rFonts w:ascii="Calibri" w:eastAsia="Calibri" w:hAnsi="Calibri" w:cs="Calibri"/>
                <w:color w:val="000000"/>
                <w:sz w:val="24"/>
                <w:szCs w:val="24"/>
              </w:rPr>
              <w:t>5 - Attainment of Objectives</w:t>
            </w:r>
          </w:p>
          <w:p w14:paraId="4EFBB1CC" w14:textId="07B14859" w:rsidR="0BD66446" w:rsidRDefault="0BD66446" w:rsidP="0BD66446">
            <w:pPr>
              <w:spacing w:line="276" w:lineRule="auto"/>
            </w:pPr>
            <w:r w:rsidRPr="0BD66446">
              <w:rPr>
                <w:rFonts w:ascii="Calibri" w:eastAsia="Calibri" w:hAnsi="Calibri" w:cs="Calibri"/>
                <w:color w:val="000000"/>
                <w:sz w:val="24"/>
                <w:szCs w:val="24"/>
              </w:rPr>
              <w:t>6 - Appendi</w:t>
            </w:r>
            <w:r w:rsidR="00CB2BDB">
              <w:rPr>
                <w:rFonts w:ascii="Calibri" w:eastAsia="Calibri" w:hAnsi="Calibri" w:cs="Calibri"/>
                <w:color w:val="000000"/>
                <w:sz w:val="24"/>
                <w:szCs w:val="24"/>
              </w:rPr>
              <w:t>x</w:t>
            </w:r>
          </w:p>
        </w:tc>
        <w:tc>
          <w:tcPr>
            <w:tcW w:w="1140" w:type="dxa"/>
            <w:tcBorders>
              <w:top w:val="single" w:sz="8" w:space="0" w:color="auto"/>
              <w:left w:val="single" w:sz="8" w:space="0" w:color="auto"/>
              <w:bottom w:val="single" w:sz="8" w:space="0" w:color="auto"/>
              <w:right w:val="single" w:sz="8" w:space="0" w:color="auto"/>
            </w:tcBorders>
            <w:shd w:val="clear" w:color="auto" w:fill="D5DCE4"/>
            <w:tcMar>
              <w:left w:w="108" w:type="dxa"/>
              <w:right w:w="108" w:type="dxa"/>
            </w:tcMar>
          </w:tcPr>
          <w:p w14:paraId="331BA7D9" w14:textId="20B1143C" w:rsidR="0BD66446" w:rsidRDefault="0BD66446">
            <w:r w:rsidRPr="0BD66446">
              <w:rPr>
                <w:rFonts w:ascii="Calibri" w:eastAsia="Calibri" w:hAnsi="Calibri" w:cs="Calibri"/>
                <w:color w:val="000000"/>
                <w:sz w:val="24"/>
                <w:szCs w:val="24"/>
              </w:rPr>
              <w:t xml:space="preserve"> </w:t>
            </w:r>
          </w:p>
          <w:p w14:paraId="6830824D" w14:textId="2CE77E6C" w:rsidR="0BD66446" w:rsidRDefault="56AD533D" w:rsidP="0BD66446">
            <w:pPr>
              <w:jc w:val="center"/>
              <w:rPr>
                <w:rFonts w:ascii="Calibri" w:eastAsia="Calibri" w:hAnsi="Calibri" w:cs="Calibri"/>
                <w:color w:val="000000"/>
                <w:sz w:val="24"/>
                <w:szCs w:val="24"/>
              </w:rPr>
            </w:pPr>
            <w:r w:rsidRPr="2DB9749D">
              <w:rPr>
                <w:rFonts w:ascii="Calibri" w:eastAsia="Calibri" w:hAnsi="Calibri" w:cs="Calibri"/>
                <w:color w:val="000000"/>
                <w:sz w:val="24"/>
                <w:szCs w:val="24"/>
              </w:rPr>
              <w:t>5</w:t>
            </w:r>
            <w:r w:rsidRPr="2DB9749D">
              <w:rPr>
                <w:rFonts w:ascii="Calibri" w:eastAsia="Calibri" w:hAnsi="Calibri" w:cs="Calibri"/>
                <w:color w:val="000000"/>
                <w:sz w:val="24"/>
                <w:szCs w:val="24"/>
                <w:vertAlign w:val="superscript"/>
              </w:rPr>
              <w:t>th</w:t>
            </w:r>
            <w:r w:rsidRPr="2DB9749D">
              <w:rPr>
                <w:rFonts w:ascii="Calibri" w:eastAsia="Calibri" w:hAnsi="Calibri" w:cs="Calibri"/>
                <w:color w:val="000000"/>
                <w:sz w:val="24"/>
                <w:szCs w:val="24"/>
              </w:rPr>
              <w:t xml:space="preserve"> </w:t>
            </w:r>
            <w:r w:rsidR="1AF0831B" w:rsidRPr="2DB9749D">
              <w:rPr>
                <w:rFonts w:ascii="Calibri" w:eastAsia="Calibri" w:hAnsi="Calibri" w:cs="Calibri"/>
                <w:color w:val="000000"/>
                <w:sz w:val="24"/>
                <w:szCs w:val="24"/>
              </w:rPr>
              <w:t>Jul</w:t>
            </w:r>
          </w:p>
          <w:p w14:paraId="6FCDC400" w14:textId="574FEA84" w:rsidR="0BD66446" w:rsidRDefault="0BD66446" w:rsidP="0BD66446">
            <w:pPr>
              <w:jc w:val="center"/>
            </w:pPr>
            <w:r w:rsidRPr="0BD66446">
              <w:rPr>
                <w:rFonts w:ascii="Calibri" w:eastAsia="Calibri" w:hAnsi="Calibri" w:cs="Calibri"/>
                <w:bCs/>
                <w:color w:val="000000"/>
                <w:sz w:val="24"/>
                <w:szCs w:val="24"/>
              </w:rPr>
              <w:t xml:space="preserve"> </w:t>
            </w:r>
          </w:p>
        </w:tc>
        <w:tc>
          <w:tcPr>
            <w:tcW w:w="1140" w:type="dxa"/>
            <w:tcBorders>
              <w:top w:val="single" w:sz="8" w:space="0" w:color="auto"/>
              <w:left w:val="single" w:sz="8" w:space="0" w:color="auto"/>
              <w:bottom w:val="single" w:sz="8" w:space="0" w:color="auto"/>
              <w:right w:val="single" w:sz="8" w:space="0" w:color="auto"/>
            </w:tcBorders>
            <w:shd w:val="clear" w:color="auto" w:fill="D5DCE4"/>
            <w:tcMar>
              <w:left w:w="108" w:type="dxa"/>
              <w:right w:w="108" w:type="dxa"/>
            </w:tcMar>
          </w:tcPr>
          <w:p w14:paraId="423B0217" w14:textId="7BBA2474" w:rsidR="0BD66446" w:rsidRDefault="0BD66446">
            <w:r w:rsidRPr="0BD66446">
              <w:rPr>
                <w:rFonts w:ascii="Calibri" w:eastAsia="Calibri" w:hAnsi="Calibri" w:cs="Calibri"/>
                <w:color w:val="000000"/>
                <w:sz w:val="24"/>
                <w:szCs w:val="24"/>
              </w:rPr>
              <w:t xml:space="preserve"> </w:t>
            </w:r>
          </w:p>
          <w:p w14:paraId="581DBFD2" w14:textId="150FE17B" w:rsidR="0BD66446" w:rsidRDefault="0BD66446">
            <w:r w:rsidRPr="0BD66446">
              <w:rPr>
                <w:rFonts w:ascii="Calibri" w:eastAsia="Calibri" w:hAnsi="Calibri" w:cs="Calibri"/>
                <w:color w:val="000000"/>
                <w:sz w:val="24"/>
                <w:szCs w:val="24"/>
              </w:rPr>
              <w:t xml:space="preserve"> </w:t>
            </w:r>
            <w:r w:rsidR="74ECA01F" w:rsidRPr="155E5CB3">
              <w:rPr>
                <w:rFonts w:ascii="Calibri" w:eastAsia="Calibri" w:hAnsi="Calibri" w:cs="Calibri"/>
                <w:color w:val="000000"/>
                <w:sz w:val="24"/>
                <w:szCs w:val="24"/>
              </w:rPr>
              <w:t>6</w:t>
            </w:r>
            <w:r w:rsidRPr="155E5CB3">
              <w:rPr>
                <w:rFonts w:ascii="Calibri" w:eastAsia="Calibri" w:hAnsi="Calibri" w:cs="Calibri"/>
                <w:color w:val="000000"/>
                <w:sz w:val="24"/>
                <w:szCs w:val="24"/>
                <w:vertAlign w:val="superscript"/>
              </w:rPr>
              <w:t>th</w:t>
            </w:r>
            <w:r w:rsidRPr="0BD66446">
              <w:rPr>
                <w:rFonts w:ascii="Calibri" w:eastAsia="Calibri" w:hAnsi="Calibri" w:cs="Calibri"/>
                <w:color w:val="000000"/>
                <w:sz w:val="24"/>
                <w:szCs w:val="24"/>
              </w:rPr>
              <w:t xml:space="preserve"> </w:t>
            </w:r>
            <w:r w:rsidR="5E8E7711" w:rsidRPr="0C1BF2AD">
              <w:rPr>
                <w:rFonts w:ascii="Calibri" w:eastAsia="Calibri" w:hAnsi="Calibri" w:cs="Calibri"/>
                <w:color w:val="000000"/>
                <w:sz w:val="24"/>
                <w:szCs w:val="24"/>
              </w:rPr>
              <w:t>Jul</w:t>
            </w:r>
          </w:p>
        </w:tc>
        <w:tc>
          <w:tcPr>
            <w:tcW w:w="1110" w:type="dxa"/>
            <w:tcBorders>
              <w:top w:val="single" w:sz="8" w:space="0" w:color="auto"/>
              <w:left w:val="single" w:sz="8" w:space="0" w:color="auto"/>
              <w:bottom w:val="single" w:sz="8" w:space="0" w:color="auto"/>
              <w:right w:val="single" w:sz="8" w:space="0" w:color="auto"/>
            </w:tcBorders>
            <w:shd w:val="clear" w:color="auto" w:fill="D5DCE4"/>
            <w:tcMar>
              <w:left w:w="108" w:type="dxa"/>
              <w:right w:w="108" w:type="dxa"/>
            </w:tcMar>
          </w:tcPr>
          <w:p w14:paraId="04CCA1FF" w14:textId="0E5B52CC" w:rsidR="0BD66446" w:rsidRDefault="0BD66446" w:rsidP="0BD66446">
            <w:pPr>
              <w:jc w:val="center"/>
            </w:pPr>
            <w:r w:rsidRPr="0BD66446">
              <w:rPr>
                <w:rFonts w:ascii="Calibri" w:eastAsia="Calibri" w:hAnsi="Calibri" w:cs="Calibri"/>
                <w:color w:val="000000"/>
                <w:sz w:val="24"/>
                <w:szCs w:val="24"/>
              </w:rPr>
              <w:t xml:space="preserve"> </w:t>
            </w:r>
          </w:p>
          <w:p w14:paraId="5D21F956" w14:textId="7A7757E7" w:rsidR="0BD66446" w:rsidRDefault="0BD66446" w:rsidP="0BD66446">
            <w:pPr>
              <w:jc w:val="center"/>
            </w:pPr>
            <w:r w:rsidRPr="0BD66446">
              <w:rPr>
                <w:rFonts w:ascii="Calibri" w:eastAsia="Calibri" w:hAnsi="Calibri" w:cs="Calibri"/>
                <w:color w:val="000000"/>
                <w:sz w:val="24"/>
                <w:szCs w:val="24"/>
              </w:rPr>
              <w:t xml:space="preserve"> </w:t>
            </w:r>
            <w:r w:rsidRPr="77CCEEFC">
              <w:rPr>
                <w:rFonts w:ascii="Calibri" w:eastAsia="Calibri" w:hAnsi="Calibri" w:cs="Calibri"/>
                <w:color w:val="000000"/>
                <w:sz w:val="24"/>
                <w:szCs w:val="24"/>
              </w:rPr>
              <w:t>1</w:t>
            </w:r>
            <w:r w:rsidR="77673A47" w:rsidRPr="77CCEEFC">
              <w:rPr>
                <w:rFonts w:ascii="Calibri" w:eastAsia="Calibri" w:hAnsi="Calibri" w:cs="Calibri"/>
                <w:color w:val="000000"/>
                <w:sz w:val="24"/>
                <w:szCs w:val="24"/>
              </w:rPr>
              <w:t>3</w:t>
            </w:r>
            <w:r w:rsidRPr="0BD66446">
              <w:rPr>
                <w:rFonts w:ascii="Calibri" w:eastAsia="Calibri" w:hAnsi="Calibri" w:cs="Calibri"/>
                <w:color w:val="000000"/>
                <w:sz w:val="24"/>
                <w:szCs w:val="24"/>
              </w:rPr>
              <w:t xml:space="preserve"> Hours</w:t>
            </w:r>
          </w:p>
        </w:tc>
      </w:tr>
    </w:tbl>
    <w:p w14:paraId="438F5395" w14:textId="77777777" w:rsidR="00642566" w:rsidRDefault="00642566" w:rsidP="00642566">
      <w:pPr>
        <w:pStyle w:val="Content"/>
      </w:pPr>
    </w:p>
    <w:p w14:paraId="21397E55" w14:textId="1DAD090F" w:rsidR="607E01B6" w:rsidRDefault="00952EC8" w:rsidP="00472762">
      <w:pPr>
        <w:pStyle w:val="Heading2"/>
        <w:numPr>
          <w:ilvl w:val="1"/>
          <w:numId w:val="1"/>
        </w:numPr>
      </w:pPr>
      <w:bookmarkStart w:id="46" w:name="_Toc139574709"/>
      <w:r>
        <w:lastRenderedPageBreak/>
        <w:t xml:space="preserve">Appendix D: </w:t>
      </w:r>
      <w:r w:rsidR="008A64B5" w:rsidRPr="005A7952">
        <w:t>Software Code</w:t>
      </w:r>
      <w:bookmarkEnd w:id="46"/>
      <w:r w:rsidR="008A64B5" w:rsidRPr="005A7952">
        <w:t xml:space="preserve"> </w:t>
      </w:r>
    </w:p>
    <w:p w14:paraId="6AB189A5" w14:textId="69B4D370" w:rsidR="00063A54" w:rsidRPr="004A1CF9" w:rsidRDefault="00063A54" w:rsidP="00063A54">
      <w:pPr>
        <w:ind w:left="632"/>
        <w:rPr>
          <w:b w:val="0"/>
          <w:bCs/>
          <w:color w:val="0F0D29" w:themeColor="text1"/>
        </w:rPr>
      </w:pPr>
      <w:r w:rsidRPr="004A1CF9">
        <w:rPr>
          <w:b w:val="0"/>
          <w:bCs/>
          <w:color w:val="0F0D29" w:themeColor="text1"/>
        </w:rPr>
        <w:t>#include &lt;</w:t>
      </w:r>
      <w:proofErr w:type="spellStart"/>
      <w:r w:rsidRPr="004A1CF9">
        <w:rPr>
          <w:b w:val="0"/>
          <w:bCs/>
          <w:color w:val="0F0D29" w:themeColor="text1"/>
        </w:rPr>
        <w:t>Servo.h</w:t>
      </w:r>
      <w:proofErr w:type="spellEnd"/>
      <w:r w:rsidRPr="004A1CF9">
        <w:rPr>
          <w:b w:val="0"/>
          <w:bCs/>
          <w:color w:val="0F0D29" w:themeColor="text1"/>
        </w:rPr>
        <w:t>&gt;</w:t>
      </w:r>
    </w:p>
    <w:p w14:paraId="37FA6332" w14:textId="358569CA" w:rsidR="00063A54" w:rsidRPr="004A1CF9" w:rsidRDefault="00063A54" w:rsidP="00063A54">
      <w:pPr>
        <w:ind w:left="632"/>
        <w:rPr>
          <w:b w:val="0"/>
          <w:bCs/>
          <w:color w:val="0F0D29" w:themeColor="text1"/>
        </w:rPr>
      </w:pPr>
    </w:p>
    <w:p w14:paraId="1BBC505B" w14:textId="2BF53375" w:rsidR="00063A54" w:rsidRPr="004A1CF9" w:rsidRDefault="00063A54" w:rsidP="00063A54">
      <w:pPr>
        <w:ind w:left="632"/>
        <w:rPr>
          <w:b w:val="0"/>
          <w:bCs/>
          <w:color w:val="0F0D29" w:themeColor="text1"/>
        </w:rPr>
      </w:pPr>
      <w:r w:rsidRPr="004A1CF9">
        <w:rPr>
          <w:b w:val="0"/>
          <w:bCs/>
          <w:color w:val="0F0D29" w:themeColor="text1"/>
        </w:rPr>
        <w:t>//creating servo object</w:t>
      </w:r>
    </w:p>
    <w:p w14:paraId="226368B6" w14:textId="6ACEFD00" w:rsidR="00063A54" w:rsidRPr="004A1CF9" w:rsidRDefault="00063A54" w:rsidP="00063A54">
      <w:pPr>
        <w:ind w:left="632"/>
        <w:rPr>
          <w:b w:val="0"/>
          <w:bCs/>
          <w:color w:val="0F0D29" w:themeColor="text1"/>
        </w:rPr>
      </w:pPr>
      <w:r w:rsidRPr="004A1CF9">
        <w:rPr>
          <w:b w:val="0"/>
          <w:bCs/>
          <w:color w:val="0F0D29" w:themeColor="text1"/>
        </w:rPr>
        <w:t xml:space="preserve">Servo s1; //defining </w:t>
      </w:r>
      <w:proofErr w:type="gramStart"/>
      <w:r w:rsidRPr="004A1CF9">
        <w:rPr>
          <w:b w:val="0"/>
          <w:bCs/>
          <w:color w:val="0F0D29" w:themeColor="text1"/>
        </w:rPr>
        <w:t>servo</w:t>
      </w:r>
      <w:proofErr w:type="gramEnd"/>
    </w:p>
    <w:p w14:paraId="5AB4C3B1" w14:textId="4818A280" w:rsidR="00063A54" w:rsidRPr="004A1CF9" w:rsidRDefault="00063A54" w:rsidP="00063A54">
      <w:pPr>
        <w:ind w:left="632"/>
        <w:rPr>
          <w:b w:val="0"/>
          <w:bCs/>
          <w:color w:val="0F0D29" w:themeColor="text1"/>
        </w:rPr>
      </w:pPr>
      <w:r w:rsidRPr="004A1CF9">
        <w:rPr>
          <w:b w:val="0"/>
          <w:bCs/>
          <w:color w:val="0F0D29" w:themeColor="text1"/>
        </w:rPr>
        <w:t xml:space="preserve">Servo s2; //defining </w:t>
      </w:r>
      <w:proofErr w:type="gramStart"/>
      <w:r w:rsidRPr="004A1CF9">
        <w:rPr>
          <w:b w:val="0"/>
          <w:bCs/>
          <w:color w:val="0F0D29" w:themeColor="text1"/>
        </w:rPr>
        <w:t>servo</w:t>
      </w:r>
      <w:proofErr w:type="gramEnd"/>
    </w:p>
    <w:p w14:paraId="63C43245" w14:textId="6A2B1712" w:rsidR="00063A54" w:rsidRPr="004A1CF9" w:rsidRDefault="00063A54" w:rsidP="00063A54">
      <w:pPr>
        <w:ind w:left="632"/>
        <w:rPr>
          <w:b w:val="0"/>
          <w:bCs/>
          <w:color w:val="0F0D29" w:themeColor="text1"/>
        </w:rPr>
      </w:pPr>
      <w:r w:rsidRPr="004A1CF9">
        <w:rPr>
          <w:b w:val="0"/>
          <w:bCs/>
          <w:color w:val="0F0D29" w:themeColor="text1"/>
        </w:rPr>
        <w:t xml:space="preserve">Servo s3; //defining </w:t>
      </w:r>
      <w:proofErr w:type="gramStart"/>
      <w:r w:rsidRPr="004A1CF9">
        <w:rPr>
          <w:b w:val="0"/>
          <w:bCs/>
          <w:color w:val="0F0D29" w:themeColor="text1"/>
        </w:rPr>
        <w:t>servo</w:t>
      </w:r>
      <w:proofErr w:type="gramEnd"/>
    </w:p>
    <w:p w14:paraId="78C95A27" w14:textId="2A9625DC" w:rsidR="00063A54" w:rsidRPr="004A1CF9" w:rsidRDefault="00063A54" w:rsidP="00063A54">
      <w:pPr>
        <w:ind w:left="632"/>
        <w:rPr>
          <w:b w:val="0"/>
          <w:bCs/>
          <w:color w:val="0F0D29" w:themeColor="text1"/>
        </w:rPr>
      </w:pPr>
      <w:r w:rsidRPr="004A1CF9">
        <w:rPr>
          <w:b w:val="0"/>
          <w:bCs/>
          <w:color w:val="0F0D29" w:themeColor="text1"/>
        </w:rPr>
        <w:t xml:space="preserve">Servo s4; //defining </w:t>
      </w:r>
      <w:proofErr w:type="gramStart"/>
      <w:r w:rsidRPr="004A1CF9">
        <w:rPr>
          <w:b w:val="0"/>
          <w:bCs/>
          <w:color w:val="0F0D29" w:themeColor="text1"/>
        </w:rPr>
        <w:t>servo</w:t>
      </w:r>
      <w:proofErr w:type="gramEnd"/>
    </w:p>
    <w:p w14:paraId="5F94893F" w14:textId="09946F0B" w:rsidR="00063A54" w:rsidRPr="004A1CF9" w:rsidRDefault="00063A54" w:rsidP="00063A54">
      <w:pPr>
        <w:ind w:left="632"/>
        <w:rPr>
          <w:b w:val="0"/>
          <w:bCs/>
          <w:color w:val="0F0D29" w:themeColor="text1"/>
        </w:rPr>
      </w:pPr>
      <w:r w:rsidRPr="004A1CF9">
        <w:rPr>
          <w:b w:val="0"/>
          <w:bCs/>
          <w:color w:val="0F0D29" w:themeColor="text1"/>
        </w:rPr>
        <w:t xml:space="preserve">Servo s5; //defining </w:t>
      </w:r>
      <w:proofErr w:type="gramStart"/>
      <w:r w:rsidRPr="004A1CF9">
        <w:rPr>
          <w:b w:val="0"/>
          <w:bCs/>
          <w:color w:val="0F0D29" w:themeColor="text1"/>
        </w:rPr>
        <w:t>servo</w:t>
      </w:r>
      <w:proofErr w:type="gramEnd"/>
    </w:p>
    <w:p w14:paraId="6062121F" w14:textId="7E0ED80D" w:rsidR="00063A54" w:rsidRPr="004A1CF9" w:rsidRDefault="00063A54" w:rsidP="00063A54">
      <w:pPr>
        <w:ind w:left="632"/>
        <w:rPr>
          <w:b w:val="0"/>
          <w:bCs/>
          <w:color w:val="0F0D29" w:themeColor="text1"/>
        </w:rPr>
      </w:pPr>
    </w:p>
    <w:p w14:paraId="2D5E201B" w14:textId="7652784B" w:rsidR="00063A54" w:rsidRPr="004A1CF9" w:rsidRDefault="00063A54" w:rsidP="00063A54">
      <w:pPr>
        <w:ind w:left="632"/>
        <w:rPr>
          <w:b w:val="0"/>
          <w:bCs/>
          <w:color w:val="0F0D29" w:themeColor="text1"/>
        </w:rPr>
      </w:pPr>
      <w:r w:rsidRPr="004A1CF9">
        <w:rPr>
          <w:b w:val="0"/>
          <w:bCs/>
          <w:color w:val="0F0D29" w:themeColor="text1"/>
        </w:rPr>
        <w:t>int f1 = A0; //pin A0 to read analogue input thumb</w:t>
      </w:r>
    </w:p>
    <w:p w14:paraId="0F02746B" w14:textId="7B32193C" w:rsidR="00063A54" w:rsidRPr="004A1CF9" w:rsidRDefault="00063A54" w:rsidP="00063A54">
      <w:pPr>
        <w:ind w:left="632"/>
        <w:rPr>
          <w:b w:val="0"/>
          <w:bCs/>
          <w:color w:val="0F0D29" w:themeColor="text1"/>
        </w:rPr>
      </w:pPr>
      <w:r w:rsidRPr="004A1CF9">
        <w:rPr>
          <w:b w:val="0"/>
          <w:bCs/>
          <w:color w:val="0F0D29" w:themeColor="text1"/>
        </w:rPr>
        <w:t>int f2 = A1; //pin A1 to read analogue input middle</w:t>
      </w:r>
    </w:p>
    <w:p w14:paraId="6C38E0B8" w14:textId="5B7C28B3" w:rsidR="00063A54" w:rsidRPr="004A1CF9" w:rsidRDefault="00063A54" w:rsidP="00063A54">
      <w:pPr>
        <w:ind w:left="632"/>
        <w:rPr>
          <w:b w:val="0"/>
          <w:bCs/>
          <w:color w:val="0F0D29" w:themeColor="text1"/>
        </w:rPr>
      </w:pPr>
      <w:r w:rsidRPr="004A1CF9">
        <w:rPr>
          <w:b w:val="0"/>
          <w:bCs/>
          <w:color w:val="0F0D29" w:themeColor="text1"/>
        </w:rPr>
        <w:t>int f3 = A2; //pin A2 to read analogue input index</w:t>
      </w:r>
    </w:p>
    <w:p w14:paraId="5D11E75B" w14:textId="3A5B01E7" w:rsidR="00063A54" w:rsidRPr="004A1CF9" w:rsidRDefault="00063A54" w:rsidP="00063A54">
      <w:pPr>
        <w:ind w:left="632"/>
        <w:rPr>
          <w:b w:val="0"/>
          <w:bCs/>
          <w:color w:val="0F0D29" w:themeColor="text1"/>
        </w:rPr>
      </w:pPr>
      <w:r w:rsidRPr="004A1CF9">
        <w:rPr>
          <w:b w:val="0"/>
          <w:bCs/>
          <w:color w:val="0F0D29" w:themeColor="text1"/>
        </w:rPr>
        <w:t xml:space="preserve">int f4 = A3; //pin A3 to read analogue input </w:t>
      </w:r>
      <w:proofErr w:type="spellStart"/>
      <w:r w:rsidRPr="004A1CF9">
        <w:rPr>
          <w:b w:val="0"/>
          <w:bCs/>
          <w:color w:val="0F0D29" w:themeColor="text1"/>
        </w:rPr>
        <w:t>pinkey</w:t>
      </w:r>
      <w:proofErr w:type="spellEnd"/>
    </w:p>
    <w:p w14:paraId="12E57949" w14:textId="004A682B" w:rsidR="00063A54" w:rsidRPr="004A1CF9" w:rsidRDefault="00063A54" w:rsidP="00063A54">
      <w:pPr>
        <w:ind w:left="632"/>
        <w:rPr>
          <w:b w:val="0"/>
          <w:bCs/>
          <w:color w:val="0F0D29" w:themeColor="text1"/>
        </w:rPr>
      </w:pPr>
      <w:r w:rsidRPr="004A1CF9">
        <w:rPr>
          <w:b w:val="0"/>
          <w:bCs/>
          <w:color w:val="0F0D29" w:themeColor="text1"/>
        </w:rPr>
        <w:t>int f5 = A4; //pin A4 to read analogue input ring</w:t>
      </w:r>
    </w:p>
    <w:p w14:paraId="086A963A" w14:textId="41EF3079" w:rsidR="00063A54" w:rsidRPr="004A1CF9" w:rsidRDefault="00063A54" w:rsidP="00063A54">
      <w:pPr>
        <w:ind w:left="632"/>
        <w:rPr>
          <w:b w:val="0"/>
          <w:bCs/>
          <w:color w:val="0F0D29" w:themeColor="text1"/>
        </w:rPr>
      </w:pPr>
      <w:r w:rsidRPr="004A1CF9">
        <w:rPr>
          <w:b w:val="0"/>
          <w:bCs/>
          <w:color w:val="0F0D29" w:themeColor="text1"/>
        </w:rPr>
        <w:t>;</w:t>
      </w:r>
    </w:p>
    <w:p w14:paraId="7C11E517" w14:textId="5BB95F48" w:rsidR="00063A54" w:rsidRPr="004A1CF9" w:rsidRDefault="00063A54" w:rsidP="00063A54">
      <w:pPr>
        <w:ind w:left="632"/>
        <w:rPr>
          <w:b w:val="0"/>
          <w:bCs/>
          <w:color w:val="0F0D29" w:themeColor="text1"/>
        </w:rPr>
      </w:pPr>
      <w:r w:rsidRPr="004A1CF9">
        <w:rPr>
          <w:b w:val="0"/>
          <w:bCs/>
          <w:color w:val="0F0D29" w:themeColor="text1"/>
        </w:rPr>
        <w:t xml:space="preserve">void </w:t>
      </w:r>
      <w:proofErr w:type="gramStart"/>
      <w:r w:rsidRPr="004A1CF9">
        <w:rPr>
          <w:b w:val="0"/>
          <w:bCs/>
          <w:color w:val="0F0D29" w:themeColor="text1"/>
        </w:rPr>
        <w:t>setup(</w:t>
      </w:r>
      <w:proofErr w:type="gramEnd"/>
      <w:r w:rsidRPr="004A1CF9">
        <w:rPr>
          <w:b w:val="0"/>
          <w:bCs/>
          <w:color w:val="0F0D29" w:themeColor="text1"/>
        </w:rPr>
        <w:t xml:space="preserve">)  </w:t>
      </w:r>
    </w:p>
    <w:p w14:paraId="558EA222" w14:textId="5F70D51B" w:rsidR="00063A54" w:rsidRPr="004A1CF9" w:rsidRDefault="00063A54" w:rsidP="00063A54">
      <w:pPr>
        <w:ind w:left="632"/>
        <w:rPr>
          <w:b w:val="0"/>
          <w:bCs/>
          <w:color w:val="0F0D29" w:themeColor="text1"/>
        </w:rPr>
      </w:pPr>
      <w:r w:rsidRPr="004A1CF9">
        <w:rPr>
          <w:b w:val="0"/>
          <w:bCs/>
          <w:color w:val="0F0D29" w:themeColor="text1"/>
        </w:rPr>
        <w:t>{</w:t>
      </w:r>
    </w:p>
    <w:p w14:paraId="5BEED914" w14:textId="2329920E" w:rsidR="00063A54" w:rsidRPr="004A1CF9" w:rsidRDefault="00063A54" w:rsidP="00063A54">
      <w:pPr>
        <w:ind w:left="632"/>
        <w:rPr>
          <w:b w:val="0"/>
          <w:bCs/>
          <w:color w:val="0F0D29" w:themeColor="text1"/>
        </w:rPr>
      </w:pPr>
      <w:r w:rsidRPr="004A1CF9">
        <w:rPr>
          <w:b w:val="0"/>
          <w:bCs/>
          <w:color w:val="0F0D29" w:themeColor="text1"/>
        </w:rPr>
        <w:t xml:space="preserve">  </w:t>
      </w:r>
      <w:proofErr w:type="spellStart"/>
      <w:r w:rsidRPr="004A1CF9">
        <w:rPr>
          <w:b w:val="0"/>
          <w:bCs/>
          <w:color w:val="0F0D29" w:themeColor="text1"/>
        </w:rPr>
        <w:t>Serial.begin</w:t>
      </w:r>
      <w:proofErr w:type="spellEnd"/>
      <w:r w:rsidRPr="004A1CF9">
        <w:rPr>
          <w:b w:val="0"/>
          <w:bCs/>
          <w:color w:val="0F0D29" w:themeColor="text1"/>
        </w:rPr>
        <w:t>(9600</w:t>
      </w:r>
      <w:proofErr w:type="gramStart"/>
      <w:r w:rsidRPr="004A1CF9">
        <w:rPr>
          <w:b w:val="0"/>
          <w:bCs/>
          <w:color w:val="0F0D29" w:themeColor="text1"/>
        </w:rPr>
        <w:t>);</w:t>
      </w:r>
      <w:proofErr w:type="gramEnd"/>
    </w:p>
    <w:p w14:paraId="750AAF3A" w14:textId="4D8D018C" w:rsidR="00063A54" w:rsidRPr="004A1CF9" w:rsidRDefault="00063A54" w:rsidP="00063A54">
      <w:pPr>
        <w:ind w:left="632"/>
        <w:rPr>
          <w:b w:val="0"/>
          <w:bCs/>
          <w:color w:val="0F0D29" w:themeColor="text1"/>
        </w:rPr>
      </w:pPr>
      <w:r w:rsidRPr="004A1CF9">
        <w:rPr>
          <w:b w:val="0"/>
          <w:bCs/>
          <w:color w:val="0F0D29" w:themeColor="text1"/>
        </w:rPr>
        <w:t xml:space="preserve">  s</w:t>
      </w:r>
      <w:proofErr w:type="gramStart"/>
      <w:r w:rsidRPr="004A1CF9">
        <w:rPr>
          <w:b w:val="0"/>
          <w:bCs/>
          <w:color w:val="0F0D29" w:themeColor="text1"/>
        </w:rPr>
        <w:t>1.attach</w:t>
      </w:r>
      <w:proofErr w:type="gramEnd"/>
      <w:r w:rsidRPr="004A1CF9">
        <w:rPr>
          <w:b w:val="0"/>
          <w:bCs/>
          <w:color w:val="0F0D29" w:themeColor="text1"/>
        </w:rPr>
        <w:t>(2); //attaching servo to used pin 2</w:t>
      </w:r>
    </w:p>
    <w:p w14:paraId="35F1318B" w14:textId="3AB0BAD5" w:rsidR="00063A54" w:rsidRPr="004A1CF9" w:rsidRDefault="00063A54" w:rsidP="00063A54">
      <w:pPr>
        <w:ind w:left="632"/>
        <w:rPr>
          <w:b w:val="0"/>
          <w:bCs/>
          <w:color w:val="0F0D29" w:themeColor="text1"/>
        </w:rPr>
      </w:pPr>
      <w:r w:rsidRPr="004A1CF9">
        <w:rPr>
          <w:b w:val="0"/>
          <w:bCs/>
          <w:color w:val="0F0D29" w:themeColor="text1"/>
        </w:rPr>
        <w:t xml:space="preserve">  s</w:t>
      </w:r>
      <w:proofErr w:type="gramStart"/>
      <w:r w:rsidRPr="004A1CF9">
        <w:rPr>
          <w:b w:val="0"/>
          <w:bCs/>
          <w:color w:val="0F0D29" w:themeColor="text1"/>
        </w:rPr>
        <w:t>2.attach</w:t>
      </w:r>
      <w:proofErr w:type="gramEnd"/>
      <w:r w:rsidRPr="004A1CF9">
        <w:rPr>
          <w:b w:val="0"/>
          <w:bCs/>
          <w:color w:val="0F0D29" w:themeColor="text1"/>
        </w:rPr>
        <w:t>(3); //attaching servo to used pin 3</w:t>
      </w:r>
    </w:p>
    <w:p w14:paraId="01066383" w14:textId="1EBA7927" w:rsidR="00063A54" w:rsidRPr="004A1CF9" w:rsidRDefault="00063A54" w:rsidP="00063A54">
      <w:pPr>
        <w:ind w:left="632"/>
        <w:rPr>
          <w:b w:val="0"/>
          <w:bCs/>
          <w:color w:val="0F0D29" w:themeColor="text1"/>
        </w:rPr>
      </w:pPr>
      <w:r w:rsidRPr="004A1CF9">
        <w:rPr>
          <w:b w:val="0"/>
          <w:bCs/>
          <w:color w:val="0F0D29" w:themeColor="text1"/>
        </w:rPr>
        <w:t xml:space="preserve">  s</w:t>
      </w:r>
      <w:proofErr w:type="gramStart"/>
      <w:r w:rsidRPr="004A1CF9">
        <w:rPr>
          <w:b w:val="0"/>
          <w:bCs/>
          <w:color w:val="0F0D29" w:themeColor="text1"/>
        </w:rPr>
        <w:t>3.attach</w:t>
      </w:r>
      <w:proofErr w:type="gramEnd"/>
      <w:r w:rsidRPr="004A1CF9">
        <w:rPr>
          <w:b w:val="0"/>
          <w:bCs/>
          <w:color w:val="0F0D29" w:themeColor="text1"/>
        </w:rPr>
        <w:t>(4); //attaching servo to used pin 4</w:t>
      </w:r>
    </w:p>
    <w:p w14:paraId="6D244D0A" w14:textId="4EC17267" w:rsidR="00063A54" w:rsidRPr="004A1CF9" w:rsidRDefault="00063A54" w:rsidP="00063A54">
      <w:pPr>
        <w:ind w:left="632"/>
        <w:rPr>
          <w:b w:val="0"/>
          <w:bCs/>
          <w:color w:val="0F0D29" w:themeColor="text1"/>
        </w:rPr>
      </w:pPr>
      <w:r w:rsidRPr="004A1CF9">
        <w:rPr>
          <w:b w:val="0"/>
          <w:bCs/>
          <w:color w:val="0F0D29" w:themeColor="text1"/>
        </w:rPr>
        <w:t xml:space="preserve">  s</w:t>
      </w:r>
      <w:proofErr w:type="gramStart"/>
      <w:r w:rsidRPr="004A1CF9">
        <w:rPr>
          <w:b w:val="0"/>
          <w:bCs/>
          <w:color w:val="0F0D29" w:themeColor="text1"/>
        </w:rPr>
        <w:t>4.attach</w:t>
      </w:r>
      <w:proofErr w:type="gramEnd"/>
      <w:r w:rsidRPr="004A1CF9">
        <w:rPr>
          <w:b w:val="0"/>
          <w:bCs/>
          <w:color w:val="0F0D29" w:themeColor="text1"/>
        </w:rPr>
        <w:t>(5); //attaching servo to used pin 5</w:t>
      </w:r>
    </w:p>
    <w:p w14:paraId="24AC582B" w14:textId="60CB7DEE" w:rsidR="00063A54" w:rsidRPr="004A1CF9" w:rsidRDefault="00063A54" w:rsidP="00063A54">
      <w:pPr>
        <w:ind w:left="632"/>
        <w:rPr>
          <w:b w:val="0"/>
          <w:bCs/>
          <w:color w:val="0F0D29" w:themeColor="text1"/>
        </w:rPr>
      </w:pPr>
      <w:r w:rsidRPr="004A1CF9">
        <w:rPr>
          <w:b w:val="0"/>
          <w:bCs/>
          <w:color w:val="0F0D29" w:themeColor="text1"/>
        </w:rPr>
        <w:t xml:space="preserve">  s</w:t>
      </w:r>
      <w:proofErr w:type="gramStart"/>
      <w:r w:rsidRPr="004A1CF9">
        <w:rPr>
          <w:b w:val="0"/>
          <w:bCs/>
          <w:color w:val="0F0D29" w:themeColor="text1"/>
        </w:rPr>
        <w:t>5.attach</w:t>
      </w:r>
      <w:proofErr w:type="gramEnd"/>
      <w:r w:rsidRPr="004A1CF9">
        <w:rPr>
          <w:b w:val="0"/>
          <w:bCs/>
          <w:color w:val="0F0D29" w:themeColor="text1"/>
        </w:rPr>
        <w:t>(6); //attaching servo to used pin 6</w:t>
      </w:r>
    </w:p>
    <w:p w14:paraId="02BF3F6B" w14:textId="7E1C4CF1" w:rsidR="00063A54" w:rsidRPr="004A1CF9" w:rsidRDefault="00063A54" w:rsidP="00063A54">
      <w:pPr>
        <w:ind w:left="632"/>
        <w:rPr>
          <w:b w:val="0"/>
          <w:bCs/>
          <w:color w:val="0F0D29" w:themeColor="text1"/>
        </w:rPr>
      </w:pPr>
      <w:r w:rsidRPr="004A1CF9">
        <w:rPr>
          <w:b w:val="0"/>
          <w:bCs/>
          <w:color w:val="0F0D29" w:themeColor="text1"/>
        </w:rPr>
        <w:t>}</w:t>
      </w:r>
    </w:p>
    <w:p w14:paraId="7DF09E85" w14:textId="255C4B45" w:rsidR="00063A54" w:rsidRPr="004A1CF9" w:rsidRDefault="00063A54" w:rsidP="00063A54">
      <w:pPr>
        <w:ind w:left="632"/>
        <w:rPr>
          <w:b w:val="0"/>
          <w:bCs/>
          <w:color w:val="0F0D29" w:themeColor="text1"/>
        </w:rPr>
      </w:pPr>
    </w:p>
    <w:p w14:paraId="12FE4C6F" w14:textId="1E0FAFC7" w:rsidR="00063A54" w:rsidRPr="004A1CF9" w:rsidRDefault="00063A54" w:rsidP="00063A54">
      <w:pPr>
        <w:ind w:left="632"/>
        <w:rPr>
          <w:b w:val="0"/>
          <w:bCs/>
          <w:color w:val="0F0D29" w:themeColor="text1"/>
        </w:rPr>
      </w:pPr>
    </w:p>
    <w:p w14:paraId="40C6E8F5" w14:textId="528F5B92" w:rsidR="00063A54" w:rsidRPr="004A1CF9" w:rsidRDefault="00063A54" w:rsidP="00063A54">
      <w:pPr>
        <w:ind w:left="632"/>
        <w:rPr>
          <w:b w:val="0"/>
          <w:bCs/>
          <w:color w:val="0F0D29" w:themeColor="text1"/>
        </w:rPr>
      </w:pPr>
      <w:r w:rsidRPr="004A1CF9">
        <w:rPr>
          <w:b w:val="0"/>
          <w:bCs/>
          <w:color w:val="0F0D29" w:themeColor="text1"/>
        </w:rPr>
        <w:t xml:space="preserve">void </w:t>
      </w:r>
      <w:proofErr w:type="gramStart"/>
      <w:r w:rsidRPr="004A1CF9">
        <w:rPr>
          <w:b w:val="0"/>
          <w:bCs/>
          <w:color w:val="0F0D29" w:themeColor="text1"/>
        </w:rPr>
        <w:t>loop(</w:t>
      </w:r>
      <w:proofErr w:type="gramEnd"/>
      <w:r w:rsidRPr="004A1CF9">
        <w:rPr>
          <w:b w:val="0"/>
          <w:bCs/>
          <w:color w:val="0F0D29" w:themeColor="text1"/>
        </w:rPr>
        <w:t>)</w:t>
      </w:r>
    </w:p>
    <w:p w14:paraId="29E3E668" w14:textId="52B56AF8" w:rsidR="00063A54" w:rsidRPr="004A1CF9" w:rsidRDefault="00063A54" w:rsidP="00063A54">
      <w:pPr>
        <w:ind w:left="632"/>
        <w:rPr>
          <w:b w:val="0"/>
          <w:bCs/>
          <w:color w:val="0F0D29" w:themeColor="text1"/>
        </w:rPr>
      </w:pPr>
      <w:r w:rsidRPr="004A1CF9">
        <w:rPr>
          <w:b w:val="0"/>
          <w:bCs/>
          <w:color w:val="0F0D29" w:themeColor="text1"/>
        </w:rPr>
        <w:t>{</w:t>
      </w:r>
    </w:p>
    <w:p w14:paraId="270AF0BC" w14:textId="4434F1BA" w:rsidR="00063A54" w:rsidRPr="004A1CF9" w:rsidRDefault="00063A54" w:rsidP="00063A54">
      <w:pPr>
        <w:ind w:left="632"/>
        <w:rPr>
          <w:b w:val="0"/>
          <w:bCs/>
          <w:color w:val="0F0D29" w:themeColor="text1"/>
        </w:rPr>
      </w:pPr>
      <w:r w:rsidRPr="004A1CF9">
        <w:rPr>
          <w:b w:val="0"/>
          <w:bCs/>
          <w:color w:val="0F0D29" w:themeColor="text1"/>
        </w:rPr>
        <w:t xml:space="preserve">  //two int </w:t>
      </w:r>
      <w:proofErr w:type="spellStart"/>
      <w:r w:rsidRPr="004A1CF9">
        <w:rPr>
          <w:b w:val="0"/>
          <w:bCs/>
          <w:color w:val="0F0D29" w:themeColor="text1"/>
        </w:rPr>
        <w:t>variabled</w:t>
      </w:r>
      <w:proofErr w:type="spellEnd"/>
      <w:r w:rsidRPr="004A1CF9">
        <w:rPr>
          <w:b w:val="0"/>
          <w:bCs/>
          <w:color w:val="0F0D29" w:themeColor="text1"/>
        </w:rPr>
        <w:t xml:space="preserve"> declared    //thumb</w:t>
      </w:r>
    </w:p>
    <w:p w14:paraId="69C224AD" w14:textId="61278A27" w:rsidR="00063A54" w:rsidRPr="004A1CF9" w:rsidRDefault="00063A54" w:rsidP="00063A54">
      <w:pPr>
        <w:ind w:left="632"/>
        <w:rPr>
          <w:b w:val="0"/>
          <w:bCs/>
          <w:color w:val="0F0D29" w:themeColor="text1"/>
        </w:rPr>
      </w:pPr>
      <w:r w:rsidRPr="004A1CF9">
        <w:rPr>
          <w:b w:val="0"/>
          <w:bCs/>
          <w:color w:val="0F0D29" w:themeColor="text1"/>
        </w:rPr>
        <w:t xml:space="preserve">  int f1_</w:t>
      </w:r>
      <w:proofErr w:type="gramStart"/>
      <w:r w:rsidRPr="004A1CF9">
        <w:rPr>
          <w:b w:val="0"/>
          <w:bCs/>
          <w:color w:val="0F0D29" w:themeColor="text1"/>
        </w:rPr>
        <w:t>position;  /</w:t>
      </w:r>
      <w:proofErr w:type="gramEnd"/>
      <w:r w:rsidRPr="004A1CF9">
        <w:rPr>
          <w:b w:val="0"/>
          <w:bCs/>
          <w:color w:val="0F0D29" w:themeColor="text1"/>
        </w:rPr>
        <w:t>/stores values used for flex sensor reading</w:t>
      </w:r>
    </w:p>
    <w:p w14:paraId="5805EC85" w14:textId="2AFDDEBD" w:rsidR="00063A54" w:rsidRPr="004A1CF9" w:rsidRDefault="00063A54" w:rsidP="00063A54">
      <w:pPr>
        <w:ind w:left="632"/>
        <w:rPr>
          <w:b w:val="0"/>
          <w:bCs/>
          <w:color w:val="0F0D29" w:themeColor="text1"/>
        </w:rPr>
      </w:pPr>
      <w:r w:rsidRPr="004A1CF9">
        <w:rPr>
          <w:b w:val="0"/>
          <w:bCs/>
          <w:color w:val="0F0D29" w:themeColor="text1"/>
        </w:rPr>
        <w:t xml:space="preserve">  int s1_</w:t>
      </w:r>
      <w:proofErr w:type="gramStart"/>
      <w:r w:rsidRPr="004A1CF9">
        <w:rPr>
          <w:b w:val="0"/>
          <w:bCs/>
          <w:color w:val="0F0D29" w:themeColor="text1"/>
        </w:rPr>
        <w:t>position;  /</w:t>
      </w:r>
      <w:proofErr w:type="gramEnd"/>
      <w:r w:rsidRPr="004A1CF9">
        <w:rPr>
          <w:b w:val="0"/>
          <w:bCs/>
          <w:color w:val="0F0D29" w:themeColor="text1"/>
        </w:rPr>
        <w:t>/stores values for the servo motor position</w:t>
      </w:r>
    </w:p>
    <w:p w14:paraId="764F84D4" w14:textId="14A8D901" w:rsidR="00063A54" w:rsidRPr="004A1CF9" w:rsidRDefault="00063A54" w:rsidP="00063A54">
      <w:pPr>
        <w:ind w:left="632"/>
        <w:rPr>
          <w:b w:val="0"/>
          <w:bCs/>
          <w:color w:val="0F0D29" w:themeColor="text1"/>
        </w:rPr>
      </w:pPr>
      <w:r w:rsidRPr="004A1CF9">
        <w:rPr>
          <w:b w:val="0"/>
          <w:bCs/>
          <w:color w:val="0F0D29" w:themeColor="text1"/>
        </w:rPr>
        <w:t xml:space="preserve">  f1_position = </w:t>
      </w:r>
      <w:proofErr w:type="spellStart"/>
      <w:r w:rsidRPr="004A1CF9">
        <w:rPr>
          <w:b w:val="0"/>
          <w:bCs/>
          <w:color w:val="0F0D29" w:themeColor="text1"/>
        </w:rPr>
        <w:t>analogRead</w:t>
      </w:r>
      <w:proofErr w:type="spellEnd"/>
      <w:r w:rsidRPr="004A1CF9">
        <w:rPr>
          <w:b w:val="0"/>
          <w:bCs/>
          <w:color w:val="0F0D29" w:themeColor="text1"/>
        </w:rPr>
        <w:t>(f1); //reads the analog value from flex sensor connected to pin flex1and assigns it to flex1_position</w:t>
      </w:r>
    </w:p>
    <w:p w14:paraId="63A7A30A" w14:textId="4A8D41DA" w:rsidR="00063A54" w:rsidRPr="004A1CF9" w:rsidRDefault="00063A54" w:rsidP="00063A54">
      <w:pPr>
        <w:ind w:left="632"/>
        <w:rPr>
          <w:b w:val="0"/>
          <w:bCs/>
          <w:color w:val="0F0D29" w:themeColor="text1"/>
        </w:rPr>
      </w:pPr>
      <w:r w:rsidRPr="004A1CF9">
        <w:rPr>
          <w:b w:val="0"/>
          <w:bCs/>
          <w:color w:val="0F0D29" w:themeColor="text1"/>
        </w:rPr>
        <w:lastRenderedPageBreak/>
        <w:t xml:space="preserve">  s1_position = </w:t>
      </w:r>
      <w:proofErr w:type="gramStart"/>
      <w:r w:rsidRPr="004A1CF9">
        <w:rPr>
          <w:b w:val="0"/>
          <w:bCs/>
          <w:color w:val="0F0D29" w:themeColor="text1"/>
        </w:rPr>
        <w:t>map(</w:t>
      </w:r>
      <w:proofErr w:type="gramEnd"/>
      <w:r w:rsidRPr="004A1CF9">
        <w:rPr>
          <w:b w:val="0"/>
          <w:bCs/>
          <w:color w:val="0F0D29" w:themeColor="text1"/>
        </w:rPr>
        <w:t>f1_position, 730, 795, 0,180);  //maps the reading from flex1_position from range 840-900 to range 180-0</w:t>
      </w:r>
    </w:p>
    <w:p w14:paraId="3126915F" w14:textId="29D41749" w:rsidR="00063A54" w:rsidRPr="004A1CF9" w:rsidRDefault="00063A54" w:rsidP="00063A54">
      <w:pPr>
        <w:ind w:left="632"/>
        <w:rPr>
          <w:b w:val="0"/>
          <w:bCs/>
          <w:color w:val="0F0D29" w:themeColor="text1"/>
        </w:rPr>
      </w:pPr>
      <w:r w:rsidRPr="004A1CF9">
        <w:rPr>
          <w:b w:val="0"/>
          <w:bCs/>
          <w:color w:val="0F0D29" w:themeColor="text1"/>
        </w:rPr>
        <w:t xml:space="preserve">  s1_position = </w:t>
      </w:r>
      <w:proofErr w:type="gramStart"/>
      <w:r w:rsidRPr="004A1CF9">
        <w:rPr>
          <w:b w:val="0"/>
          <w:bCs/>
          <w:color w:val="0F0D29" w:themeColor="text1"/>
        </w:rPr>
        <w:t>constrain(</w:t>
      </w:r>
      <w:proofErr w:type="gramEnd"/>
      <w:r w:rsidRPr="004A1CF9">
        <w:rPr>
          <w:b w:val="0"/>
          <w:bCs/>
          <w:color w:val="0F0D29" w:themeColor="text1"/>
        </w:rPr>
        <w:t xml:space="preserve">s1_position, 0, 180);  //ensures </w:t>
      </w:r>
      <w:proofErr w:type="spellStart"/>
      <w:r w:rsidRPr="004A1CF9">
        <w:rPr>
          <w:b w:val="0"/>
          <w:bCs/>
          <w:color w:val="0F0D29" w:themeColor="text1"/>
        </w:rPr>
        <w:t>calue</w:t>
      </w:r>
      <w:proofErr w:type="spellEnd"/>
      <w:r w:rsidRPr="004A1CF9">
        <w:rPr>
          <w:b w:val="0"/>
          <w:bCs/>
          <w:color w:val="0F0D29" w:themeColor="text1"/>
        </w:rPr>
        <w:t xml:space="preserve"> of flex1_position remains in range 0-180</w:t>
      </w:r>
    </w:p>
    <w:p w14:paraId="2FA3C214" w14:textId="45F06654" w:rsidR="00063A54" w:rsidRPr="004A1CF9" w:rsidRDefault="00063A54" w:rsidP="00063A54">
      <w:pPr>
        <w:ind w:left="632"/>
        <w:rPr>
          <w:b w:val="0"/>
          <w:bCs/>
          <w:color w:val="0F0D29" w:themeColor="text1"/>
        </w:rPr>
      </w:pPr>
      <w:r w:rsidRPr="004A1CF9">
        <w:rPr>
          <w:b w:val="0"/>
          <w:bCs/>
          <w:color w:val="0F0D29" w:themeColor="text1"/>
        </w:rPr>
        <w:t xml:space="preserve">  s</w:t>
      </w:r>
      <w:proofErr w:type="gramStart"/>
      <w:r w:rsidRPr="004A1CF9">
        <w:rPr>
          <w:b w:val="0"/>
          <w:bCs/>
          <w:color w:val="0F0D29" w:themeColor="text1"/>
        </w:rPr>
        <w:t>1.write</w:t>
      </w:r>
      <w:proofErr w:type="gramEnd"/>
      <w:r w:rsidRPr="004A1CF9">
        <w:rPr>
          <w:b w:val="0"/>
          <w:bCs/>
          <w:color w:val="0F0D29" w:themeColor="text1"/>
        </w:rPr>
        <w:t>(s1_position);// position of servo motor matched on found specified range</w:t>
      </w:r>
    </w:p>
    <w:p w14:paraId="38594791" w14:textId="00196BCB" w:rsidR="00063A54" w:rsidRPr="004A1CF9" w:rsidRDefault="00063A54" w:rsidP="00063A54">
      <w:pPr>
        <w:ind w:left="632"/>
        <w:rPr>
          <w:b w:val="0"/>
          <w:bCs/>
          <w:color w:val="0F0D29" w:themeColor="text1"/>
        </w:rPr>
      </w:pPr>
      <w:r w:rsidRPr="004A1CF9">
        <w:rPr>
          <w:b w:val="0"/>
          <w:bCs/>
          <w:color w:val="0F0D29" w:themeColor="text1"/>
        </w:rPr>
        <w:t xml:space="preserve"> </w:t>
      </w:r>
    </w:p>
    <w:p w14:paraId="541B5865" w14:textId="59D16D5B" w:rsidR="00063A54" w:rsidRPr="004A1CF9" w:rsidRDefault="00063A54" w:rsidP="00063A54">
      <w:pPr>
        <w:ind w:left="632"/>
        <w:rPr>
          <w:b w:val="0"/>
          <w:bCs/>
          <w:color w:val="0F0D29" w:themeColor="text1"/>
        </w:rPr>
      </w:pPr>
      <w:r w:rsidRPr="004A1CF9">
        <w:rPr>
          <w:b w:val="0"/>
          <w:bCs/>
          <w:color w:val="0F0D29" w:themeColor="text1"/>
        </w:rPr>
        <w:t xml:space="preserve">  int f3_</w:t>
      </w:r>
      <w:proofErr w:type="gramStart"/>
      <w:r w:rsidRPr="004A1CF9">
        <w:rPr>
          <w:b w:val="0"/>
          <w:bCs/>
          <w:color w:val="0F0D29" w:themeColor="text1"/>
        </w:rPr>
        <w:t>position;  /</w:t>
      </w:r>
      <w:proofErr w:type="gramEnd"/>
      <w:r w:rsidRPr="004A1CF9">
        <w:rPr>
          <w:b w:val="0"/>
          <w:bCs/>
          <w:color w:val="0F0D29" w:themeColor="text1"/>
        </w:rPr>
        <w:t>/ index</w:t>
      </w:r>
    </w:p>
    <w:p w14:paraId="381B08E9" w14:textId="75A73E10" w:rsidR="00063A54" w:rsidRPr="004A1CF9" w:rsidRDefault="00063A54" w:rsidP="00063A54">
      <w:pPr>
        <w:ind w:left="632"/>
        <w:rPr>
          <w:b w:val="0"/>
          <w:bCs/>
          <w:color w:val="0F0D29" w:themeColor="text1"/>
        </w:rPr>
      </w:pPr>
      <w:r w:rsidRPr="004A1CF9">
        <w:rPr>
          <w:b w:val="0"/>
          <w:bCs/>
          <w:color w:val="0F0D29" w:themeColor="text1"/>
        </w:rPr>
        <w:t xml:space="preserve">  int s3_</w:t>
      </w:r>
      <w:proofErr w:type="gramStart"/>
      <w:r w:rsidRPr="004A1CF9">
        <w:rPr>
          <w:b w:val="0"/>
          <w:bCs/>
          <w:color w:val="0F0D29" w:themeColor="text1"/>
        </w:rPr>
        <w:t>position;</w:t>
      </w:r>
      <w:proofErr w:type="gramEnd"/>
      <w:r w:rsidRPr="004A1CF9">
        <w:rPr>
          <w:b w:val="0"/>
          <w:bCs/>
          <w:color w:val="0F0D29" w:themeColor="text1"/>
        </w:rPr>
        <w:t xml:space="preserve">  </w:t>
      </w:r>
    </w:p>
    <w:p w14:paraId="0031B3E8" w14:textId="387251E6" w:rsidR="00063A54" w:rsidRPr="004A1CF9" w:rsidRDefault="00063A54" w:rsidP="00063A54">
      <w:pPr>
        <w:ind w:left="632"/>
        <w:rPr>
          <w:b w:val="0"/>
          <w:bCs/>
          <w:color w:val="0F0D29" w:themeColor="text1"/>
        </w:rPr>
      </w:pPr>
      <w:r w:rsidRPr="004A1CF9">
        <w:rPr>
          <w:b w:val="0"/>
          <w:bCs/>
          <w:color w:val="0F0D29" w:themeColor="text1"/>
        </w:rPr>
        <w:t xml:space="preserve">  f3_position = </w:t>
      </w:r>
      <w:proofErr w:type="spellStart"/>
      <w:r w:rsidRPr="004A1CF9">
        <w:rPr>
          <w:b w:val="0"/>
          <w:bCs/>
          <w:color w:val="0F0D29" w:themeColor="text1"/>
        </w:rPr>
        <w:t>analogRead</w:t>
      </w:r>
      <w:proofErr w:type="spellEnd"/>
      <w:r w:rsidRPr="004A1CF9">
        <w:rPr>
          <w:b w:val="0"/>
          <w:bCs/>
          <w:color w:val="0F0D29" w:themeColor="text1"/>
        </w:rPr>
        <w:t>(f3</w:t>
      </w:r>
      <w:proofErr w:type="gramStart"/>
      <w:r w:rsidRPr="004A1CF9">
        <w:rPr>
          <w:b w:val="0"/>
          <w:bCs/>
          <w:color w:val="0F0D29" w:themeColor="text1"/>
        </w:rPr>
        <w:t>);</w:t>
      </w:r>
      <w:proofErr w:type="gramEnd"/>
    </w:p>
    <w:p w14:paraId="0DCF75EB" w14:textId="3B66BECD" w:rsidR="00063A54" w:rsidRPr="004A1CF9" w:rsidRDefault="00063A54" w:rsidP="00063A54">
      <w:pPr>
        <w:ind w:left="632"/>
        <w:rPr>
          <w:b w:val="0"/>
          <w:bCs/>
          <w:color w:val="0F0D29" w:themeColor="text1"/>
        </w:rPr>
      </w:pPr>
      <w:r w:rsidRPr="004A1CF9">
        <w:rPr>
          <w:b w:val="0"/>
          <w:bCs/>
          <w:color w:val="0F0D29" w:themeColor="text1"/>
        </w:rPr>
        <w:t xml:space="preserve">  s3_position = </w:t>
      </w:r>
      <w:proofErr w:type="gramStart"/>
      <w:r w:rsidRPr="004A1CF9">
        <w:rPr>
          <w:b w:val="0"/>
          <w:bCs/>
          <w:color w:val="0F0D29" w:themeColor="text1"/>
        </w:rPr>
        <w:t>map(</w:t>
      </w:r>
      <w:proofErr w:type="gramEnd"/>
      <w:r w:rsidRPr="004A1CF9">
        <w:rPr>
          <w:b w:val="0"/>
          <w:bCs/>
          <w:color w:val="0F0D29" w:themeColor="text1"/>
        </w:rPr>
        <w:t>f3_position, 725, 795, 0, 180);</w:t>
      </w:r>
    </w:p>
    <w:p w14:paraId="6AEB7968" w14:textId="3741AE55" w:rsidR="00063A54" w:rsidRPr="004A1CF9" w:rsidRDefault="00063A54" w:rsidP="00063A54">
      <w:pPr>
        <w:ind w:left="632"/>
        <w:rPr>
          <w:b w:val="0"/>
          <w:bCs/>
          <w:color w:val="0F0D29" w:themeColor="text1"/>
        </w:rPr>
      </w:pPr>
      <w:r w:rsidRPr="004A1CF9">
        <w:rPr>
          <w:b w:val="0"/>
          <w:bCs/>
          <w:color w:val="0F0D29" w:themeColor="text1"/>
        </w:rPr>
        <w:t xml:space="preserve">  s3_position = </w:t>
      </w:r>
      <w:proofErr w:type="gramStart"/>
      <w:r w:rsidRPr="004A1CF9">
        <w:rPr>
          <w:b w:val="0"/>
          <w:bCs/>
          <w:color w:val="0F0D29" w:themeColor="text1"/>
        </w:rPr>
        <w:t>constrain(</w:t>
      </w:r>
      <w:proofErr w:type="gramEnd"/>
      <w:r w:rsidRPr="004A1CF9">
        <w:rPr>
          <w:b w:val="0"/>
          <w:bCs/>
          <w:color w:val="0F0D29" w:themeColor="text1"/>
        </w:rPr>
        <w:t xml:space="preserve">s3_position, 0, 180);  </w:t>
      </w:r>
    </w:p>
    <w:p w14:paraId="669D8C76" w14:textId="2432ECA2" w:rsidR="00063A54" w:rsidRPr="004A1CF9" w:rsidRDefault="00063A54" w:rsidP="00063A54">
      <w:pPr>
        <w:ind w:left="632"/>
        <w:rPr>
          <w:b w:val="0"/>
          <w:bCs/>
          <w:color w:val="0F0D29" w:themeColor="text1"/>
        </w:rPr>
      </w:pPr>
      <w:r w:rsidRPr="004A1CF9">
        <w:rPr>
          <w:b w:val="0"/>
          <w:bCs/>
          <w:color w:val="0F0D29" w:themeColor="text1"/>
        </w:rPr>
        <w:t xml:space="preserve">  s</w:t>
      </w:r>
      <w:proofErr w:type="gramStart"/>
      <w:r w:rsidRPr="004A1CF9">
        <w:rPr>
          <w:b w:val="0"/>
          <w:bCs/>
          <w:color w:val="0F0D29" w:themeColor="text1"/>
        </w:rPr>
        <w:t>3.write</w:t>
      </w:r>
      <w:proofErr w:type="gramEnd"/>
      <w:r w:rsidRPr="004A1CF9">
        <w:rPr>
          <w:b w:val="0"/>
          <w:bCs/>
          <w:color w:val="0F0D29" w:themeColor="text1"/>
        </w:rPr>
        <w:t>(s3_position);</w:t>
      </w:r>
    </w:p>
    <w:p w14:paraId="45227CAF" w14:textId="0821E125" w:rsidR="00063A54" w:rsidRPr="004A1CF9" w:rsidRDefault="00063A54" w:rsidP="00063A54">
      <w:pPr>
        <w:ind w:left="632"/>
        <w:rPr>
          <w:b w:val="0"/>
          <w:bCs/>
          <w:color w:val="0F0D29" w:themeColor="text1"/>
        </w:rPr>
      </w:pPr>
      <w:r w:rsidRPr="004A1CF9">
        <w:rPr>
          <w:b w:val="0"/>
          <w:bCs/>
          <w:color w:val="0F0D29" w:themeColor="text1"/>
        </w:rPr>
        <w:t xml:space="preserve"> </w:t>
      </w:r>
    </w:p>
    <w:p w14:paraId="57161C0A" w14:textId="14E33F73" w:rsidR="00063A54" w:rsidRPr="004A1CF9" w:rsidRDefault="00063A54" w:rsidP="00063A54">
      <w:pPr>
        <w:ind w:left="632"/>
        <w:rPr>
          <w:b w:val="0"/>
          <w:bCs/>
          <w:color w:val="0F0D29" w:themeColor="text1"/>
        </w:rPr>
      </w:pPr>
      <w:r w:rsidRPr="004A1CF9">
        <w:rPr>
          <w:b w:val="0"/>
          <w:bCs/>
          <w:color w:val="0F0D29" w:themeColor="text1"/>
        </w:rPr>
        <w:t xml:space="preserve">  int f2_</w:t>
      </w:r>
      <w:proofErr w:type="gramStart"/>
      <w:r w:rsidRPr="004A1CF9">
        <w:rPr>
          <w:b w:val="0"/>
          <w:bCs/>
          <w:color w:val="0F0D29" w:themeColor="text1"/>
        </w:rPr>
        <w:t>position;  /</w:t>
      </w:r>
      <w:proofErr w:type="gramEnd"/>
      <w:r w:rsidRPr="004A1CF9">
        <w:rPr>
          <w:b w:val="0"/>
          <w:bCs/>
          <w:color w:val="0F0D29" w:themeColor="text1"/>
        </w:rPr>
        <w:t>/middle</w:t>
      </w:r>
    </w:p>
    <w:p w14:paraId="063E9D01" w14:textId="76AAC78E" w:rsidR="00063A54" w:rsidRPr="004A1CF9" w:rsidRDefault="00063A54" w:rsidP="00063A54">
      <w:pPr>
        <w:ind w:left="632"/>
        <w:rPr>
          <w:b w:val="0"/>
          <w:bCs/>
          <w:color w:val="0F0D29" w:themeColor="text1"/>
        </w:rPr>
      </w:pPr>
      <w:r w:rsidRPr="004A1CF9">
        <w:rPr>
          <w:b w:val="0"/>
          <w:bCs/>
          <w:color w:val="0F0D29" w:themeColor="text1"/>
        </w:rPr>
        <w:t xml:space="preserve">  int s2_</w:t>
      </w:r>
      <w:proofErr w:type="gramStart"/>
      <w:r w:rsidRPr="004A1CF9">
        <w:rPr>
          <w:b w:val="0"/>
          <w:bCs/>
          <w:color w:val="0F0D29" w:themeColor="text1"/>
        </w:rPr>
        <w:t>position;</w:t>
      </w:r>
      <w:proofErr w:type="gramEnd"/>
      <w:r w:rsidRPr="004A1CF9">
        <w:rPr>
          <w:b w:val="0"/>
          <w:bCs/>
          <w:color w:val="0F0D29" w:themeColor="text1"/>
        </w:rPr>
        <w:t xml:space="preserve">  </w:t>
      </w:r>
    </w:p>
    <w:p w14:paraId="2B19DC06" w14:textId="7067FAB6" w:rsidR="00063A54" w:rsidRPr="004A1CF9" w:rsidRDefault="00063A54" w:rsidP="00063A54">
      <w:pPr>
        <w:ind w:left="632"/>
        <w:rPr>
          <w:b w:val="0"/>
          <w:bCs/>
          <w:color w:val="0F0D29" w:themeColor="text1"/>
        </w:rPr>
      </w:pPr>
      <w:r w:rsidRPr="004A1CF9">
        <w:rPr>
          <w:b w:val="0"/>
          <w:bCs/>
          <w:color w:val="0F0D29" w:themeColor="text1"/>
        </w:rPr>
        <w:t xml:space="preserve">  f2_position = </w:t>
      </w:r>
      <w:proofErr w:type="spellStart"/>
      <w:r w:rsidRPr="004A1CF9">
        <w:rPr>
          <w:b w:val="0"/>
          <w:bCs/>
          <w:color w:val="0F0D29" w:themeColor="text1"/>
        </w:rPr>
        <w:t>analogRead</w:t>
      </w:r>
      <w:proofErr w:type="spellEnd"/>
      <w:r w:rsidRPr="004A1CF9">
        <w:rPr>
          <w:b w:val="0"/>
          <w:bCs/>
          <w:color w:val="0F0D29" w:themeColor="text1"/>
        </w:rPr>
        <w:t>(f2</w:t>
      </w:r>
      <w:proofErr w:type="gramStart"/>
      <w:r w:rsidRPr="004A1CF9">
        <w:rPr>
          <w:b w:val="0"/>
          <w:bCs/>
          <w:color w:val="0F0D29" w:themeColor="text1"/>
        </w:rPr>
        <w:t>);</w:t>
      </w:r>
      <w:proofErr w:type="gramEnd"/>
    </w:p>
    <w:p w14:paraId="1A1A8F8C" w14:textId="4BCE804E" w:rsidR="00063A54" w:rsidRPr="004A1CF9" w:rsidRDefault="00063A54" w:rsidP="00063A54">
      <w:pPr>
        <w:ind w:left="632"/>
        <w:rPr>
          <w:b w:val="0"/>
          <w:bCs/>
          <w:color w:val="0F0D29" w:themeColor="text1"/>
        </w:rPr>
      </w:pPr>
      <w:r w:rsidRPr="004A1CF9">
        <w:rPr>
          <w:b w:val="0"/>
          <w:bCs/>
          <w:color w:val="0F0D29" w:themeColor="text1"/>
        </w:rPr>
        <w:t xml:space="preserve">  s2_position = </w:t>
      </w:r>
      <w:proofErr w:type="gramStart"/>
      <w:r w:rsidRPr="004A1CF9">
        <w:rPr>
          <w:b w:val="0"/>
          <w:bCs/>
          <w:color w:val="0F0D29" w:themeColor="text1"/>
        </w:rPr>
        <w:t>map(</w:t>
      </w:r>
      <w:proofErr w:type="gramEnd"/>
      <w:r w:rsidRPr="004A1CF9">
        <w:rPr>
          <w:b w:val="0"/>
          <w:bCs/>
          <w:color w:val="0F0D29" w:themeColor="text1"/>
        </w:rPr>
        <w:t>f2_position, 690, 720, 0, 180);</w:t>
      </w:r>
    </w:p>
    <w:p w14:paraId="0801BEA3" w14:textId="387AA46D" w:rsidR="00063A54" w:rsidRPr="004A1CF9" w:rsidRDefault="00063A54" w:rsidP="00063A54">
      <w:pPr>
        <w:ind w:left="632"/>
        <w:rPr>
          <w:b w:val="0"/>
          <w:bCs/>
          <w:color w:val="0F0D29" w:themeColor="text1"/>
        </w:rPr>
      </w:pPr>
      <w:r w:rsidRPr="004A1CF9">
        <w:rPr>
          <w:b w:val="0"/>
          <w:bCs/>
          <w:color w:val="0F0D29" w:themeColor="text1"/>
        </w:rPr>
        <w:t xml:space="preserve">  s2_position = </w:t>
      </w:r>
      <w:proofErr w:type="gramStart"/>
      <w:r w:rsidRPr="004A1CF9">
        <w:rPr>
          <w:b w:val="0"/>
          <w:bCs/>
          <w:color w:val="0F0D29" w:themeColor="text1"/>
        </w:rPr>
        <w:t>constrain(</w:t>
      </w:r>
      <w:proofErr w:type="gramEnd"/>
      <w:r w:rsidRPr="004A1CF9">
        <w:rPr>
          <w:b w:val="0"/>
          <w:bCs/>
          <w:color w:val="0F0D29" w:themeColor="text1"/>
        </w:rPr>
        <w:t xml:space="preserve">s2_position, 0, 180);  </w:t>
      </w:r>
    </w:p>
    <w:p w14:paraId="45FB1F59" w14:textId="34EE3DB3" w:rsidR="00063A54" w:rsidRPr="004A1CF9" w:rsidRDefault="00063A54" w:rsidP="00063A54">
      <w:pPr>
        <w:ind w:left="632"/>
        <w:rPr>
          <w:b w:val="0"/>
          <w:bCs/>
          <w:color w:val="0F0D29" w:themeColor="text1"/>
        </w:rPr>
      </w:pPr>
      <w:r w:rsidRPr="004A1CF9">
        <w:rPr>
          <w:b w:val="0"/>
          <w:bCs/>
          <w:color w:val="0F0D29" w:themeColor="text1"/>
        </w:rPr>
        <w:t xml:space="preserve">  s</w:t>
      </w:r>
      <w:proofErr w:type="gramStart"/>
      <w:r w:rsidRPr="004A1CF9">
        <w:rPr>
          <w:b w:val="0"/>
          <w:bCs/>
          <w:color w:val="0F0D29" w:themeColor="text1"/>
        </w:rPr>
        <w:t>2.write</w:t>
      </w:r>
      <w:proofErr w:type="gramEnd"/>
      <w:r w:rsidRPr="004A1CF9">
        <w:rPr>
          <w:b w:val="0"/>
          <w:bCs/>
          <w:color w:val="0F0D29" w:themeColor="text1"/>
        </w:rPr>
        <w:t>(s2_position);</w:t>
      </w:r>
    </w:p>
    <w:p w14:paraId="4DEE72A5" w14:textId="33D13119" w:rsidR="00063A54" w:rsidRPr="004A1CF9" w:rsidRDefault="00063A54" w:rsidP="00063A54">
      <w:pPr>
        <w:ind w:left="632"/>
        <w:rPr>
          <w:b w:val="0"/>
          <w:bCs/>
          <w:color w:val="0F0D29" w:themeColor="text1"/>
        </w:rPr>
      </w:pPr>
      <w:r w:rsidRPr="004A1CF9">
        <w:rPr>
          <w:b w:val="0"/>
          <w:bCs/>
          <w:color w:val="0F0D29" w:themeColor="text1"/>
        </w:rPr>
        <w:t xml:space="preserve"> </w:t>
      </w:r>
    </w:p>
    <w:p w14:paraId="4FB11190" w14:textId="47592A9E" w:rsidR="00063A54" w:rsidRPr="004A1CF9" w:rsidRDefault="00063A54" w:rsidP="00063A54">
      <w:pPr>
        <w:ind w:left="632"/>
        <w:rPr>
          <w:b w:val="0"/>
          <w:bCs/>
          <w:color w:val="0F0D29" w:themeColor="text1"/>
        </w:rPr>
      </w:pPr>
      <w:r w:rsidRPr="004A1CF9">
        <w:rPr>
          <w:b w:val="0"/>
          <w:bCs/>
          <w:color w:val="0F0D29" w:themeColor="text1"/>
        </w:rPr>
        <w:t xml:space="preserve">  int f5_</w:t>
      </w:r>
      <w:proofErr w:type="gramStart"/>
      <w:r w:rsidRPr="004A1CF9">
        <w:rPr>
          <w:b w:val="0"/>
          <w:bCs/>
          <w:color w:val="0F0D29" w:themeColor="text1"/>
        </w:rPr>
        <w:t>position;  /</w:t>
      </w:r>
      <w:proofErr w:type="gramEnd"/>
      <w:r w:rsidRPr="004A1CF9">
        <w:rPr>
          <w:b w:val="0"/>
          <w:bCs/>
          <w:color w:val="0F0D29" w:themeColor="text1"/>
        </w:rPr>
        <w:t>/ring</w:t>
      </w:r>
    </w:p>
    <w:p w14:paraId="56FB912F" w14:textId="2A7C6134" w:rsidR="00063A54" w:rsidRPr="004A1CF9" w:rsidRDefault="00063A54" w:rsidP="00063A54">
      <w:pPr>
        <w:ind w:left="632"/>
        <w:rPr>
          <w:b w:val="0"/>
          <w:bCs/>
          <w:color w:val="0F0D29" w:themeColor="text1"/>
        </w:rPr>
      </w:pPr>
      <w:r w:rsidRPr="004A1CF9">
        <w:rPr>
          <w:b w:val="0"/>
          <w:bCs/>
          <w:color w:val="0F0D29" w:themeColor="text1"/>
        </w:rPr>
        <w:t xml:space="preserve">  int s5_</w:t>
      </w:r>
      <w:proofErr w:type="gramStart"/>
      <w:r w:rsidRPr="004A1CF9">
        <w:rPr>
          <w:b w:val="0"/>
          <w:bCs/>
          <w:color w:val="0F0D29" w:themeColor="text1"/>
        </w:rPr>
        <w:t>position;</w:t>
      </w:r>
      <w:proofErr w:type="gramEnd"/>
      <w:r w:rsidRPr="004A1CF9">
        <w:rPr>
          <w:b w:val="0"/>
          <w:bCs/>
          <w:color w:val="0F0D29" w:themeColor="text1"/>
        </w:rPr>
        <w:t xml:space="preserve">  </w:t>
      </w:r>
    </w:p>
    <w:p w14:paraId="0BFDAA0B" w14:textId="7B5343BE" w:rsidR="00063A54" w:rsidRPr="004A1CF9" w:rsidRDefault="00063A54" w:rsidP="00063A54">
      <w:pPr>
        <w:ind w:left="632"/>
        <w:rPr>
          <w:b w:val="0"/>
          <w:bCs/>
          <w:color w:val="0F0D29" w:themeColor="text1"/>
        </w:rPr>
      </w:pPr>
      <w:r w:rsidRPr="004A1CF9">
        <w:rPr>
          <w:b w:val="0"/>
          <w:bCs/>
          <w:color w:val="0F0D29" w:themeColor="text1"/>
        </w:rPr>
        <w:t xml:space="preserve">  f5_position = </w:t>
      </w:r>
      <w:proofErr w:type="spellStart"/>
      <w:r w:rsidRPr="004A1CF9">
        <w:rPr>
          <w:b w:val="0"/>
          <w:bCs/>
          <w:color w:val="0F0D29" w:themeColor="text1"/>
        </w:rPr>
        <w:t>analogRead</w:t>
      </w:r>
      <w:proofErr w:type="spellEnd"/>
      <w:r w:rsidRPr="004A1CF9">
        <w:rPr>
          <w:b w:val="0"/>
          <w:bCs/>
          <w:color w:val="0F0D29" w:themeColor="text1"/>
        </w:rPr>
        <w:t>(f5</w:t>
      </w:r>
      <w:proofErr w:type="gramStart"/>
      <w:r w:rsidRPr="004A1CF9">
        <w:rPr>
          <w:b w:val="0"/>
          <w:bCs/>
          <w:color w:val="0F0D29" w:themeColor="text1"/>
        </w:rPr>
        <w:t>);</w:t>
      </w:r>
      <w:proofErr w:type="gramEnd"/>
    </w:p>
    <w:p w14:paraId="1D71260A" w14:textId="57546FAF" w:rsidR="00063A54" w:rsidRPr="004A1CF9" w:rsidRDefault="00063A54" w:rsidP="00063A54">
      <w:pPr>
        <w:ind w:left="632"/>
        <w:rPr>
          <w:b w:val="0"/>
          <w:bCs/>
          <w:color w:val="0F0D29" w:themeColor="text1"/>
        </w:rPr>
      </w:pPr>
      <w:r w:rsidRPr="004A1CF9">
        <w:rPr>
          <w:b w:val="0"/>
          <w:bCs/>
          <w:color w:val="0F0D29" w:themeColor="text1"/>
        </w:rPr>
        <w:t xml:space="preserve">  s5_position = </w:t>
      </w:r>
      <w:proofErr w:type="gramStart"/>
      <w:r w:rsidRPr="004A1CF9">
        <w:rPr>
          <w:b w:val="0"/>
          <w:bCs/>
          <w:color w:val="0F0D29" w:themeColor="text1"/>
        </w:rPr>
        <w:t>map(</w:t>
      </w:r>
      <w:proofErr w:type="gramEnd"/>
      <w:r w:rsidRPr="004A1CF9">
        <w:rPr>
          <w:b w:val="0"/>
          <w:bCs/>
          <w:color w:val="0F0D29" w:themeColor="text1"/>
        </w:rPr>
        <w:t>f5_position, 780, 884, 0, 180);</w:t>
      </w:r>
    </w:p>
    <w:p w14:paraId="18CD1066" w14:textId="7C10EF97" w:rsidR="00063A54" w:rsidRPr="004A1CF9" w:rsidRDefault="00063A54" w:rsidP="00063A54">
      <w:pPr>
        <w:ind w:left="632"/>
        <w:rPr>
          <w:b w:val="0"/>
          <w:bCs/>
          <w:color w:val="0F0D29" w:themeColor="text1"/>
        </w:rPr>
      </w:pPr>
      <w:r w:rsidRPr="004A1CF9">
        <w:rPr>
          <w:b w:val="0"/>
          <w:bCs/>
          <w:color w:val="0F0D29" w:themeColor="text1"/>
        </w:rPr>
        <w:t xml:space="preserve">  s5_position = </w:t>
      </w:r>
      <w:proofErr w:type="gramStart"/>
      <w:r w:rsidRPr="004A1CF9">
        <w:rPr>
          <w:b w:val="0"/>
          <w:bCs/>
          <w:color w:val="0F0D29" w:themeColor="text1"/>
        </w:rPr>
        <w:t>constrain(</w:t>
      </w:r>
      <w:proofErr w:type="gramEnd"/>
      <w:r w:rsidRPr="004A1CF9">
        <w:rPr>
          <w:b w:val="0"/>
          <w:bCs/>
          <w:color w:val="0F0D29" w:themeColor="text1"/>
        </w:rPr>
        <w:t xml:space="preserve">s5_position, 0, 180);  </w:t>
      </w:r>
    </w:p>
    <w:p w14:paraId="0DFAC677" w14:textId="7C36FAFC" w:rsidR="00063A54" w:rsidRPr="004A1CF9" w:rsidRDefault="00063A54" w:rsidP="00063A54">
      <w:pPr>
        <w:ind w:left="632"/>
        <w:rPr>
          <w:b w:val="0"/>
          <w:bCs/>
          <w:color w:val="0F0D29" w:themeColor="text1"/>
        </w:rPr>
      </w:pPr>
      <w:r w:rsidRPr="004A1CF9">
        <w:rPr>
          <w:b w:val="0"/>
          <w:bCs/>
          <w:color w:val="0F0D29" w:themeColor="text1"/>
        </w:rPr>
        <w:t xml:space="preserve">  s</w:t>
      </w:r>
      <w:proofErr w:type="gramStart"/>
      <w:r w:rsidRPr="004A1CF9">
        <w:rPr>
          <w:b w:val="0"/>
          <w:bCs/>
          <w:color w:val="0F0D29" w:themeColor="text1"/>
        </w:rPr>
        <w:t>5.write</w:t>
      </w:r>
      <w:proofErr w:type="gramEnd"/>
      <w:r w:rsidRPr="004A1CF9">
        <w:rPr>
          <w:b w:val="0"/>
          <w:bCs/>
          <w:color w:val="0F0D29" w:themeColor="text1"/>
        </w:rPr>
        <w:t>(s5_position);</w:t>
      </w:r>
    </w:p>
    <w:p w14:paraId="689C798D" w14:textId="1F7FA11E" w:rsidR="00063A54" w:rsidRPr="004A1CF9" w:rsidRDefault="00063A54" w:rsidP="00063A54">
      <w:pPr>
        <w:ind w:left="632"/>
        <w:rPr>
          <w:b w:val="0"/>
          <w:bCs/>
          <w:color w:val="0F0D29" w:themeColor="text1"/>
        </w:rPr>
      </w:pPr>
    </w:p>
    <w:p w14:paraId="55F00A83" w14:textId="36A283B0" w:rsidR="00063A54" w:rsidRPr="004A1CF9" w:rsidRDefault="00063A54" w:rsidP="00063A54">
      <w:pPr>
        <w:ind w:left="632"/>
        <w:rPr>
          <w:b w:val="0"/>
          <w:bCs/>
          <w:color w:val="0F0D29" w:themeColor="text1"/>
        </w:rPr>
      </w:pPr>
      <w:r w:rsidRPr="004A1CF9">
        <w:rPr>
          <w:b w:val="0"/>
          <w:bCs/>
          <w:color w:val="0F0D29" w:themeColor="text1"/>
        </w:rPr>
        <w:t xml:space="preserve"> </w:t>
      </w:r>
    </w:p>
    <w:p w14:paraId="74D019D4" w14:textId="4A6D234F" w:rsidR="00063A54" w:rsidRPr="004A1CF9" w:rsidRDefault="00063A54" w:rsidP="00063A54">
      <w:pPr>
        <w:ind w:left="632"/>
        <w:rPr>
          <w:b w:val="0"/>
          <w:bCs/>
          <w:color w:val="0F0D29" w:themeColor="text1"/>
        </w:rPr>
      </w:pPr>
      <w:r w:rsidRPr="004A1CF9">
        <w:rPr>
          <w:b w:val="0"/>
          <w:bCs/>
          <w:color w:val="0F0D29" w:themeColor="text1"/>
        </w:rPr>
        <w:t xml:space="preserve">  int f4_</w:t>
      </w:r>
      <w:proofErr w:type="gramStart"/>
      <w:r w:rsidRPr="004A1CF9">
        <w:rPr>
          <w:b w:val="0"/>
          <w:bCs/>
          <w:color w:val="0F0D29" w:themeColor="text1"/>
        </w:rPr>
        <w:t>position;  /</w:t>
      </w:r>
      <w:proofErr w:type="gramEnd"/>
      <w:r w:rsidRPr="004A1CF9">
        <w:rPr>
          <w:b w:val="0"/>
          <w:bCs/>
          <w:color w:val="0F0D29" w:themeColor="text1"/>
        </w:rPr>
        <w:t xml:space="preserve">/ </w:t>
      </w:r>
      <w:proofErr w:type="spellStart"/>
      <w:r w:rsidRPr="004A1CF9">
        <w:rPr>
          <w:b w:val="0"/>
          <w:bCs/>
          <w:color w:val="0F0D29" w:themeColor="text1"/>
        </w:rPr>
        <w:t>pinkey</w:t>
      </w:r>
      <w:proofErr w:type="spellEnd"/>
    </w:p>
    <w:p w14:paraId="6E7BDCD7" w14:textId="7C0756BE" w:rsidR="00063A54" w:rsidRPr="004A1CF9" w:rsidRDefault="00063A54" w:rsidP="00063A54">
      <w:pPr>
        <w:ind w:left="632"/>
        <w:rPr>
          <w:b w:val="0"/>
          <w:bCs/>
          <w:color w:val="0F0D29" w:themeColor="text1"/>
        </w:rPr>
      </w:pPr>
      <w:r w:rsidRPr="004A1CF9">
        <w:rPr>
          <w:b w:val="0"/>
          <w:bCs/>
          <w:color w:val="0F0D29" w:themeColor="text1"/>
        </w:rPr>
        <w:t xml:space="preserve">  int s4_</w:t>
      </w:r>
      <w:proofErr w:type="gramStart"/>
      <w:r w:rsidRPr="004A1CF9">
        <w:rPr>
          <w:b w:val="0"/>
          <w:bCs/>
          <w:color w:val="0F0D29" w:themeColor="text1"/>
        </w:rPr>
        <w:t>position;</w:t>
      </w:r>
      <w:proofErr w:type="gramEnd"/>
      <w:r w:rsidRPr="004A1CF9">
        <w:rPr>
          <w:b w:val="0"/>
          <w:bCs/>
          <w:color w:val="0F0D29" w:themeColor="text1"/>
        </w:rPr>
        <w:t xml:space="preserve">  </w:t>
      </w:r>
    </w:p>
    <w:p w14:paraId="20D403A4" w14:textId="6BD41351" w:rsidR="00063A54" w:rsidRPr="004A1CF9" w:rsidRDefault="00063A54" w:rsidP="00063A54">
      <w:pPr>
        <w:ind w:left="632"/>
        <w:rPr>
          <w:b w:val="0"/>
          <w:bCs/>
          <w:color w:val="0F0D29" w:themeColor="text1"/>
        </w:rPr>
      </w:pPr>
      <w:r w:rsidRPr="004A1CF9">
        <w:rPr>
          <w:b w:val="0"/>
          <w:bCs/>
          <w:color w:val="0F0D29" w:themeColor="text1"/>
        </w:rPr>
        <w:t xml:space="preserve">  f4_position = </w:t>
      </w:r>
      <w:proofErr w:type="spellStart"/>
      <w:r w:rsidRPr="004A1CF9">
        <w:rPr>
          <w:b w:val="0"/>
          <w:bCs/>
          <w:color w:val="0F0D29" w:themeColor="text1"/>
        </w:rPr>
        <w:t>analogRead</w:t>
      </w:r>
      <w:proofErr w:type="spellEnd"/>
      <w:r w:rsidRPr="004A1CF9">
        <w:rPr>
          <w:b w:val="0"/>
          <w:bCs/>
          <w:color w:val="0F0D29" w:themeColor="text1"/>
        </w:rPr>
        <w:t>(f4</w:t>
      </w:r>
      <w:proofErr w:type="gramStart"/>
      <w:r w:rsidRPr="004A1CF9">
        <w:rPr>
          <w:b w:val="0"/>
          <w:bCs/>
          <w:color w:val="0F0D29" w:themeColor="text1"/>
        </w:rPr>
        <w:t>);</w:t>
      </w:r>
      <w:proofErr w:type="gramEnd"/>
    </w:p>
    <w:p w14:paraId="009C74D6" w14:textId="532C2934" w:rsidR="00063A54" w:rsidRPr="004A1CF9" w:rsidRDefault="00063A54" w:rsidP="00063A54">
      <w:pPr>
        <w:ind w:left="632"/>
        <w:rPr>
          <w:b w:val="0"/>
          <w:bCs/>
          <w:color w:val="0F0D29" w:themeColor="text1"/>
        </w:rPr>
      </w:pPr>
      <w:r w:rsidRPr="004A1CF9">
        <w:rPr>
          <w:b w:val="0"/>
          <w:bCs/>
          <w:color w:val="0F0D29" w:themeColor="text1"/>
        </w:rPr>
        <w:t xml:space="preserve">  s4_position = </w:t>
      </w:r>
      <w:proofErr w:type="gramStart"/>
      <w:r w:rsidRPr="004A1CF9">
        <w:rPr>
          <w:b w:val="0"/>
          <w:bCs/>
          <w:color w:val="0F0D29" w:themeColor="text1"/>
        </w:rPr>
        <w:t>map(</w:t>
      </w:r>
      <w:proofErr w:type="gramEnd"/>
      <w:r w:rsidRPr="004A1CF9">
        <w:rPr>
          <w:b w:val="0"/>
          <w:bCs/>
          <w:color w:val="0F0D29" w:themeColor="text1"/>
        </w:rPr>
        <w:t>f4_position, 735,778, 0, 180);</w:t>
      </w:r>
    </w:p>
    <w:p w14:paraId="0D3AE972" w14:textId="0FC6301B" w:rsidR="00063A54" w:rsidRPr="004A1CF9" w:rsidRDefault="00063A54" w:rsidP="00063A54">
      <w:pPr>
        <w:ind w:left="632"/>
        <w:rPr>
          <w:b w:val="0"/>
          <w:bCs/>
          <w:color w:val="0F0D29" w:themeColor="text1"/>
        </w:rPr>
      </w:pPr>
      <w:r w:rsidRPr="004A1CF9">
        <w:rPr>
          <w:b w:val="0"/>
          <w:bCs/>
          <w:color w:val="0F0D29" w:themeColor="text1"/>
        </w:rPr>
        <w:t xml:space="preserve">  s4_position = </w:t>
      </w:r>
      <w:proofErr w:type="gramStart"/>
      <w:r w:rsidRPr="004A1CF9">
        <w:rPr>
          <w:b w:val="0"/>
          <w:bCs/>
          <w:color w:val="0F0D29" w:themeColor="text1"/>
        </w:rPr>
        <w:t>constrain(</w:t>
      </w:r>
      <w:proofErr w:type="gramEnd"/>
      <w:r w:rsidRPr="004A1CF9">
        <w:rPr>
          <w:b w:val="0"/>
          <w:bCs/>
          <w:color w:val="0F0D29" w:themeColor="text1"/>
        </w:rPr>
        <w:t xml:space="preserve">s4_position, 0, 180);  </w:t>
      </w:r>
    </w:p>
    <w:p w14:paraId="281A7AA1" w14:textId="41CE30D1" w:rsidR="00063A54" w:rsidRPr="004A1CF9" w:rsidRDefault="00063A54" w:rsidP="00063A54">
      <w:pPr>
        <w:ind w:left="632"/>
        <w:rPr>
          <w:b w:val="0"/>
          <w:bCs/>
          <w:color w:val="0F0D29" w:themeColor="text1"/>
        </w:rPr>
      </w:pPr>
      <w:r w:rsidRPr="004A1CF9">
        <w:rPr>
          <w:b w:val="0"/>
          <w:bCs/>
          <w:color w:val="0F0D29" w:themeColor="text1"/>
        </w:rPr>
        <w:t xml:space="preserve">  s</w:t>
      </w:r>
      <w:proofErr w:type="gramStart"/>
      <w:r w:rsidRPr="004A1CF9">
        <w:rPr>
          <w:b w:val="0"/>
          <w:bCs/>
          <w:color w:val="0F0D29" w:themeColor="text1"/>
        </w:rPr>
        <w:t>4.write</w:t>
      </w:r>
      <w:proofErr w:type="gramEnd"/>
      <w:r w:rsidRPr="004A1CF9">
        <w:rPr>
          <w:b w:val="0"/>
          <w:bCs/>
          <w:color w:val="0F0D29" w:themeColor="text1"/>
        </w:rPr>
        <w:t>(s4_position);</w:t>
      </w:r>
    </w:p>
    <w:p w14:paraId="575D41BD" w14:textId="20335DBE" w:rsidR="00063A54" w:rsidRPr="004A1CF9" w:rsidRDefault="00063A54" w:rsidP="0097205E">
      <w:pPr>
        <w:ind w:left="632"/>
        <w:rPr>
          <w:b w:val="0"/>
          <w:bCs/>
          <w:color w:val="0F0D29" w:themeColor="text1"/>
        </w:rPr>
      </w:pPr>
      <w:r w:rsidRPr="004A1CF9">
        <w:rPr>
          <w:b w:val="0"/>
          <w:bCs/>
          <w:color w:val="0F0D29" w:themeColor="text1"/>
        </w:rPr>
        <w:lastRenderedPageBreak/>
        <w:t xml:space="preserve"> </w:t>
      </w:r>
    </w:p>
    <w:p w14:paraId="2FAFDDB2" w14:textId="77E8E28F" w:rsidR="00063A54" w:rsidRPr="004A1CF9" w:rsidRDefault="00063A54" w:rsidP="00063A54">
      <w:pPr>
        <w:ind w:left="632"/>
        <w:rPr>
          <w:b w:val="0"/>
          <w:bCs/>
          <w:color w:val="0F0D29" w:themeColor="text1"/>
        </w:rPr>
      </w:pPr>
      <w:r w:rsidRPr="004A1CF9">
        <w:rPr>
          <w:b w:val="0"/>
          <w:bCs/>
          <w:color w:val="0F0D29" w:themeColor="text1"/>
        </w:rPr>
        <w:t>// testing code on serial monitor</w:t>
      </w:r>
    </w:p>
    <w:p w14:paraId="08D8C94A" w14:textId="78307ED8" w:rsidR="00063A54" w:rsidRPr="004A1CF9" w:rsidRDefault="00063A54" w:rsidP="00063A54">
      <w:pPr>
        <w:ind w:left="632"/>
        <w:rPr>
          <w:b w:val="0"/>
          <w:bCs/>
          <w:color w:val="0F0D29" w:themeColor="text1"/>
        </w:rPr>
      </w:pPr>
      <w:r w:rsidRPr="004A1CF9">
        <w:rPr>
          <w:b w:val="0"/>
          <w:bCs/>
          <w:color w:val="0F0D29" w:themeColor="text1"/>
        </w:rPr>
        <w:t xml:space="preserve"> </w:t>
      </w:r>
    </w:p>
    <w:p w14:paraId="7FAEC444" w14:textId="451794BD" w:rsidR="00063A54" w:rsidRPr="004A1CF9" w:rsidRDefault="00063A54" w:rsidP="00063A54">
      <w:pPr>
        <w:ind w:left="632"/>
        <w:rPr>
          <w:b w:val="0"/>
          <w:bCs/>
          <w:color w:val="0F0D29" w:themeColor="text1"/>
        </w:rPr>
      </w:pPr>
      <w:proofErr w:type="spellStart"/>
      <w:r w:rsidRPr="004A1CF9">
        <w:rPr>
          <w:b w:val="0"/>
          <w:bCs/>
          <w:color w:val="0F0D29" w:themeColor="text1"/>
        </w:rPr>
        <w:t>Serial.print</w:t>
      </w:r>
      <w:proofErr w:type="spellEnd"/>
      <w:r w:rsidRPr="004A1CF9">
        <w:rPr>
          <w:b w:val="0"/>
          <w:bCs/>
          <w:color w:val="0F0D29" w:themeColor="text1"/>
        </w:rPr>
        <w:t>(s1_position</w:t>
      </w:r>
      <w:proofErr w:type="gramStart"/>
      <w:r w:rsidRPr="004A1CF9">
        <w:rPr>
          <w:b w:val="0"/>
          <w:bCs/>
          <w:color w:val="0F0D29" w:themeColor="text1"/>
        </w:rPr>
        <w:t>);</w:t>
      </w:r>
      <w:proofErr w:type="gramEnd"/>
    </w:p>
    <w:p w14:paraId="6EAC613B" w14:textId="6D0DB729" w:rsidR="00063A54" w:rsidRPr="004A1CF9" w:rsidRDefault="00063A54" w:rsidP="00063A54">
      <w:pPr>
        <w:ind w:left="632"/>
        <w:rPr>
          <w:b w:val="0"/>
          <w:bCs/>
          <w:color w:val="0F0D29" w:themeColor="text1"/>
        </w:rPr>
      </w:pPr>
      <w:proofErr w:type="spellStart"/>
      <w:r w:rsidRPr="004A1CF9">
        <w:rPr>
          <w:b w:val="0"/>
          <w:bCs/>
          <w:color w:val="0F0D29" w:themeColor="text1"/>
        </w:rPr>
        <w:t>Serial.print</w:t>
      </w:r>
      <w:proofErr w:type="spellEnd"/>
      <w:r w:rsidRPr="004A1CF9">
        <w:rPr>
          <w:b w:val="0"/>
          <w:bCs/>
          <w:color w:val="0F0D29" w:themeColor="text1"/>
        </w:rPr>
        <w:t>("--"</w:t>
      </w:r>
      <w:proofErr w:type="gramStart"/>
      <w:r w:rsidRPr="004A1CF9">
        <w:rPr>
          <w:b w:val="0"/>
          <w:bCs/>
          <w:color w:val="0F0D29" w:themeColor="text1"/>
        </w:rPr>
        <w:t>);</w:t>
      </w:r>
      <w:proofErr w:type="gramEnd"/>
    </w:p>
    <w:p w14:paraId="661B1070" w14:textId="357FB6D2" w:rsidR="00063A54" w:rsidRPr="004A1CF9" w:rsidRDefault="00063A54" w:rsidP="00063A54">
      <w:pPr>
        <w:ind w:left="632"/>
        <w:rPr>
          <w:b w:val="0"/>
          <w:bCs/>
          <w:color w:val="0F0D29" w:themeColor="text1"/>
        </w:rPr>
      </w:pPr>
      <w:proofErr w:type="spellStart"/>
      <w:r w:rsidRPr="004A1CF9">
        <w:rPr>
          <w:b w:val="0"/>
          <w:bCs/>
          <w:color w:val="0F0D29" w:themeColor="text1"/>
        </w:rPr>
        <w:t>Serial.print</w:t>
      </w:r>
      <w:proofErr w:type="spellEnd"/>
      <w:r w:rsidRPr="004A1CF9">
        <w:rPr>
          <w:b w:val="0"/>
          <w:bCs/>
          <w:color w:val="0F0D29" w:themeColor="text1"/>
        </w:rPr>
        <w:t>(s2_position</w:t>
      </w:r>
      <w:proofErr w:type="gramStart"/>
      <w:r w:rsidRPr="004A1CF9">
        <w:rPr>
          <w:b w:val="0"/>
          <w:bCs/>
          <w:color w:val="0F0D29" w:themeColor="text1"/>
        </w:rPr>
        <w:t>);</w:t>
      </w:r>
      <w:proofErr w:type="gramEnd"/>
    </w:p>
    <w:p w14:paraId="37528A34" w14:textId="4180DFDD" w:rsidR="00063A54" w:rsidRPr="004A1CF9" w:rsidRDefault="00063A54" w:rsidP="00063A54">
      <w:pPr>
        <w:ind w:left="632"/>
        <w:rPr>
          <w:b w:val="0"/>
          <w:bCs/>
          <w:color w:val="0F0D29" w:themeColor="text1"/>
        </w:rPr>
      </w:pPr>
      <w:proofErr w:type="spellStart"/>
      <w:r w:rsidRPr="004A1CF9">
        <w:rPr>
          <w:b w:val="0"/>
          <w:bCs/>
          <w:color w:val="0F0D29" w:themeColor="text1"/>
        </w:rPr>
        <w:t>Serial.print</w:t>
      </w:r>
      <w:proofErr w:type="spellEnd"/>
      <w:r w:rsidRPr="004A1CF9">
        <w:rPr>
          <w:b w:val="0"/>
          <w:bCs/>
          <w:color w:val="0F0D29" w:themeColor="text1"/>
        </w:rPr>
        <w:t>("--"</w:t>
      </w:r>
      <w:proofErr w:type="gramStart"/>
      <w:r w:rsidRPr="004A1CF9">
        <w:rPr>
          <w:b w:val="0"/>
          <w:bCs/>
          <w:color w:val="0F0D29" w:themeColor="text1"/>
        </w:rPr>
        <w:t>);</w:t>
      </w:r>
      <w:proofErr w:type="gramEnd"/>
    </w:p>
    <w:p w14:paraId="748CCDD8" w14:textId="5BA04191" w:rsidR="00063A54" w:rsidRPr="004A1CF9" w:rsidRDefault="00063A54" w:rsidP="00063A54">
      <w:pPr>
        <w:ind w:left="632"/>
        <w:rPr>
          <w:b w:val="0"/>
          <w:bCs/>
          <w:color w:val="0F0D29" w:themeColor="text1"/>
        </w:rPr>
      </w:pPr>
      <w:proofErr w:type="spellStart"/>
      <w:r w:rsidRPr="004A1CF9">
        <w:rPr>
          <w:b w:val="0"/>
          <w:bCs/>
          <w:color w:val="0F0D29" w:themeColor="text1"/>
        </w:rPr>
        <w:t>Serial.print</w:t>
      </w:r>
      <w:proofErr w:type="spellEnd"/>
      <w:r w:rsidRPr="004A1CF9">
        <w:rPr>
          <w:b w:val="0"/>
          <w:bCs/>
          <w:color w:val="0F0D29" w:themeColor="text1"/>
        </w:rPr>
        <w:t>(s3_position</w:t>
      </w:r>
      <w:proofErr w:type="gramStart"/>
      <w:r w:rsidRPr="004A1CF9">
        <w:rPr>
          <w:b w:val="0"/>
          <w:bCs/>
          <w:color w:val="0F0D29" w:themeColor="text1"/>
        </w:rPr>
        <w:t>);</w:t>
      </w:r>
      <w:proofErr w:type="gramEnd"/>
    </w:p>
    <w:p w14:paraId="58C1D951" w14:textId="2B12B524" w:rsidR="00063A54" w:rsidRPr="004A1CF9" w:rsidRDefault="00063A54" w:rsidP="00063A54">
      <w:pPr>
        <w:ind w:left="632"/>
        <w:rPr>
          <w:b w:val="0"/>
          <w:bCs/>
          <w:color w:val="0F0D29" w:themeColor="text1"/>
        </w:rPr>
      </w:pPr>
      <w:proofErr w:type="spellStart"/>
      <w:r w:rsidRPr="004A1CF9">
        <w:rPr>
          <w:b w:val="0"/>
          <w:bCs/>
          <w:color w:val="0F0D29" w:themeColor="text1"/>
        </w:rPr>
        <w:t>Serial.print</w:t>
      </w:r>
      <w:proofErr w:type="spellEnd"/>
      <w:r w:rsidRPr="004A1CF9">
        <w:rPr>
          <w:b w:val="0"/>
          <w:bCs/>
          <w:color w:val="0F0D29" w:themeColor="text1"/>
        </w:rPr>
        <w:t>("--"</w:t>
      </w:r>
      <w:proofErr w:type="gramStart"/>
      <w:r w:rsidRPr="004A1CF9">
        <w:rPr>
          <w:b w:val="0"/>
          <w:bCs/>
          <w:color w:val="0F0D29" w:themeColor="text1"/>
        </w:rPr>
        <w:t>);</w:t>
      </w:r>
      <w:proofErr w:type="gramEnd"/>
    </w:p>
    <w:p w14:paraId="1FBAF063" w14:textId="282D08F9" w:rsidR="00063A54" w:rsidRPr="004A1CF9" w:rsidRDefault="00063A54" w:rsidP="00063A54">
      <w:pPr>
        <w:ind w:left="632"/>
        <w:rPr>
          <w:b w:val="0"/>
          <w:bCs/>
          <w:color w:val="0F0D29" w:themeColor="text1"/>
        </w:rPr>
      </w:pPr>
      <w:proofErr w:type="spellStart"/>
      <w:r w:rsidRPr="004A1CF9">
        <w:rPr>
          <w:b w:val="0"/>
          <w:bCs/>
          <w:color w:val="0F0D29" w:themeColor="text1"/>
        </w:rPr>
        <w:t>Serial.print</w:t>
      </w:r>
      <w:proofErr w:type="spellEnd"/>
      <w:r w:rsidRPr="004A1CF9">
        <w:rPr>
          <w:b w:val="0"/>
          <w:bCs/>
          <w:color w:val="0F0D29" w:themeColor="text1"/>
        </w:rPr>
        <w:t>(s4_position</w:t>
      </w:r>
      <w:proofErr w:type="gramStart"/>
      <w:r w:rsidRPr="004A1CF9">
        <w:rPr>
          <w:b w:val="0"/>
          <w:bCs/>
          <w:color w:val="0F0D29" w:themeColor="text1"/>
        </w:rPr>
        <w:t>);</w:t>
      </w:r>
      <w:proofErr w:type="gramEnd"/>
    </w:p>
    <w:p w14:paraId="61A4D862" w14:textId="2A9F79CF" w:rsidR="00063A54" w:rsidRPr="004A1CF9" w:rsidRDefault="00063A54" w:rsidP="00063A54">
      <w:pPr>
        <w:ind w:left="632"/>
        <w:rPr>
          <w:b w:val="0"/>
          <w:bCs/>
          <w:color w:val="0F0D29" w:themeColor="text1"/>
        </w:rPr>
      </w:pPr>
      <w:proofErr w:type="spellStart"/>
      <w:r w:rsidRPr="004A1CF9">
        <w:rPr>
          <w:b w:val="0"/>
          <w:bCs/>
          <w:color w:val="0F0D29" w:themeColor="text1"/>
        </w:rPr>
        <w:t>Serial.print</w:t>
      </w:r>
      <w:proofErr w:type="spellEnd"/>
      <w:r w:rsidRPr="004A1CF9">
        <w:rPr>
          <w:b w:val="0"/>
          <w:bCs/>
          <w:color w:val="0F0D29" w:themeColor="text1"/>
        </w:rPr>
        <w:t>("--"</w:t>
      </w:r>
      <w:proofErr w:type="gramStart"/>
      <w:r w:rsidRPr="004A1CF9">
        <w:rPr>
          <w:b w:val="0"/>
          <w:bCs/>
          <w:color w:val="0F0D29" w:themeColor="text1"/>
        </w:rPr>
        <w:t>);</w:t>
      </w:r>
      <w:proofErr w:type="gramEnd"/>
    </w:p>
    <w:p w14:paraId="0C0E2051" w14:textId="7F4586D4" w:rsidR="00063A54" w:rsidRPr="004A1CF9" w:rsidRDefault="00063A54" w:rsidP="00063A54">
      <w:pPr>
        <w:ind w:left="632"/>
        <w:rPr>
          <w:b w:val="0"/>
          <w:bCs/>
          <w:color w:val="0F0D29" w:themeColor="text1"/>
        </w:rPr>
      </w:pPr>
      <w:proofErr w:type="spellStart"/>
      <w:r w:rsidRPr="004A1CF9">
        <w:rPr>
          <w:b w:val="0"/>
          <w:bCs/>
          <w:color w:val="0F0D29" w:themeColor="text1"/>
        </w:rPr>
        <w:t>Serial.print</w:t>
      </w:r>
      <w:proofErr w:type="spellEnd"/>
      <w:r w:rsidRPr="004A1CF9">
        <w:rPr>
          <w:b w:val="0"/>
          <w:bCs/>
          <w:color w:val="0F0D29" w:themeColor="text1"/>
        </w:rPr>
        <w:t>(s5_position</w:t>
      </w:r>
      <w:proofErr w:type="gramStart"/>
      <w:r w:rsidRPr="004A1CF9">
        <w:rPr>
          <w:b w:val="0"/>
          <w:bCs/>
          <w:color w:val="0F0D29" w:themeColor="text1"/>
        </w:rPr>
        <w:t>);</w:t>
      </w:r>
      <w:proofErr w:type="gramEnd"/>
    </w:p>
    <w:p w14:paraId="14FA6871" w14:textId="1942F9EF" w:rsidR="00063A54" w:rsidRPr="004A1CF9" w:rsidRDefault="00063A54" w:rsidP="00063A54">
      <w:pPr>
        <w:ind w:left="632"/>
        <w:rPr>
          <w:b w:val="0"/>
          <w:bCs/>
          <w:color w:val="0F0D29" w:themeColor="text1"/>
        </w:rPr>
      </w:pPr>
      <w:proofErr w:type="spellStart"/>
      <w:r w:rsidRPr="004A1CF9">
        <w:rPr>
          <w:b w:val="0"/>
          <w:bCs/>
          <w:color w:val="0F0D29" w:themeColor="text1"/>
        </w:rPr>
        <w:t>Serial.println</w:t>
      </w:r>
      <w:proofErr w:type="spellEnd"/>
      <w:r w:rsidRPr="004A1CF9">
        <w:rPr>
          <w:b w:val="0"/>
          <w:bCs/>
          <w:color w:val="0F0D29" w:themeColor="text1"/>
        </w:rPr>
        <w:t>("--"</w:t>
      </w:r>
      <w:proofErr w:type="gramStart"/>
      <w:r w:rsidRPr="004A1CF9">
        <w:rPr>
          <w:b w:val="0"/>
          <w:bCs/>
          <w:color w:val="0F0D29" w:themeColor="text1"/>
        </w:rPr>
        <w:t>);</w:t>
      </w:r>
      <w:proofErr w:type="gramEnd"/>
    </w:p>
    <w:p w14:paraId="6585868C" w14:textId="5C117B0B" w:rsidR="00063A54" w:rsidRPr="004A1CF9" w:rsidRDefault="00063A54" w:rsidP="00063A54">
      <w:pPr>
        <w:ind w:left="632"/>
        <w:rPr>
          <w:b w:val="0"/>
          <w:bCs/>
          <w:color w:val="0F0D29" w:themeColor="text1"/>
        </w:rPr>
      </w:pPr>
    </w:p>
    <w:p w14:paraId="4E879E59" w14:textId="39D730E6" w:rsidR="00063A54" w:rsidRPr="004A1CF9" w:rsidRDefault="00063A54" w:rsidP="00063A54">
      <w:pPr>
        <w:ind w:left="632"/>
        <w:rPr>
          <w:b w:val="0"/>
          <w:bCs/>
          <w:color w:val="0F0D29" w:themeColor="text1"/>
        </w:rPr>
      </w:pPr>
    </w:p>
    <w:p w14:paraId="43D28EFA" w14:textId="1CC57B8E" w:rsidR="00063A54" w:rsidRPr="004A1CF9" w:rsidRDefault="00063A54" w:rsidP="00063A54">
      <w:pPr>
        <w:ind w:left="632"/>
        <w:rPr>
          <w:b w:val="0"/>
          <w:bCs/>
          <w:color w:val="0F0D29" w:themeColor="text1"/>
        </w:rPr>
      </w:pPr>
      <w:proofErr w:type="spellStart"/>
      <w:r w:rsidRPr="004A1CF9">
        <w:rPr>
          <w:b w:val="0"/>
          <w:bCs/>
          <w:color w:val="0F0D29" w:themeColor="text1"/>
        </w:rPr>
        <w:t>Serial.print</w:t>
      </w:r>
      <w:proofErr w:type="spellEnd"/>
      <w:r w:rsidRPr="004A1CF9">
        <w:rPr>
          <w:b w:val="0"/>
          <w:bCs/>
          <w:color w:val="0F0D29" w:themeColor="text1"/>
        </w:rPr>
        <w:t>(f1_position</w:t>
      </w:r>
      <w:proofErr w:type="gramStart"/>
      <w:r w:rsidRPr="004A1CF9">
        <w:rPr>
          <w:b w:val="0"/>
          <w:bCs/>
          <w:color w:val="0F0D29" w:themeColor="text1"/>
        </w:rPr>
        <w:t>);</w:t>
      </w:r>
      <w:proofErr w:type="gramEnd"/>
    </w:p>
    <w:p w14:paraId="7FC3F411" w14:textId="743F4869" w:rsidR="00063A54" w:rsidRPr="004A1CF9" w:rsidRDefault="00063A54" w:rsidP="00063A54">
      <w:pPr>
        <w:ind w:left="632"/>
        <w:rPr>
          <w:b w:val="0"/>
          <w:bCs/>
          <w:color w:val="0F0D29" w:themeColor="text1"/>
        </w:rPr>
      </w:pPr>
      <w:proofErr w:type="spellStart"/>
      <w:r w:rsidRPr="004A1CF9">
        <w:rPr>
          <w:b w:val="0"/>
          <w:bCs/>
          <w:color w:val="0F0D29" w:themeColor="text1"/>
        </w:rPr>
        <w:t>Serial.print</w:t>
      </w:r>
      <w:proofErr w:type="spellEnd"/>
      <w:r w:rsidRPr="004A1CF9">
        <w:rPr>
          <w:b w:val="0"/>
          <w:bCs/>
          <w:color w:val="0F0D29" w:themeColor="text1"/>
        </w:rPr>
        <w:t>("--"</w:t>
      </w:r>
      <w:proofErr w:type="gramStart"/>
      <w:r w:rsidRPr="004A1CF9">
        <w:rPr>
          <w:b w:val="0"/>
          <w:bCs/>
          <w:color w:val="0F0D29" w:themeColor="text1"/>
        </w:rPr>
        <w:t>);</w:t>
      </w:r>
      <w:proofErr w:type="gramEnd"/>
    </w:p>
    <w:p w14:paraId="1B773BEB" w14:textId="76152CC7" w:rsidR="00063A54" w:rsidRPr="004A1CF9" w:rsidRDefault="00063A54" w:rsidP="00063A54">
      <w:pPr>
        <w:ind w:left="632"/>
        <w:rPr>
          <w:b w:val="0"/>
          <w:bCs/>
          <w:color w:val="0F0D29" w:themeColor="text1"/>
        </w:rPr>
      </w:pPr>
      <w:proofErr w:type="spellStart"/>
      <w:r w:rsidRPr="004A1CF9">
        <w:rPr>
          <w:b w:val="0"/>
          <w:bCs/>
          <w:color w:val="0F0D29" w:themeColor="text1"/>
        </w:rPr>
        <w:t>Serial.print</w:t>
      </w:r>
      <w:proofErr w:type="spellEnd"/>
      <w:r w:rsidRPr="004A1CF9">
        <w:rPr>
          <w:b w:val="0"/>
          <w:bCs/>
          <w:color w:val="0F0D29" w:themeColor="text1"/>
        </w:rPr>
        <w:t>(f2_position</w:t>
      </w:r>
      <w:proofErr w:type="gramStart"/>
      <w:r w:rsidRPr="004A1CF9">
        <w:rPr>
          <w:b w:val="0"/>
          <w:bCs/>
          <w:color w:val="0F0D29" w:themeColor="text1"/>
        </w:rPr>
        <w:t>);</w:t>
      </w:r>
      <w:proofErr w:type="gramEnd"/>
    </w:p>
    <w:p w14:paraId="48427712" w14:textId="4A6F5E1A" w:rsidR="00063A54" w:rsidRPr="004A1CF9" w:rsidRDefault="00063A54" w:rsidP="00063A54">
      <w:pPr>
        <w:ind w:left="632"/>
        <w:rPr>
          <w:b w:val="0"/>
          <w:bCs/>
          <w:color w:val="0F0D29" w:themeColor="text1"/>
        </w:rPr>
      </w:pPr>
      <w:proofErr w:type="spellStart"/>
      <w:r w:rsidRPr="004A1CF9">
        <w:rPr>
          <w:b w:val="0"/>
          <w:bCs/>
          <w:color w:val="0F0D29" w:themeColor="text1"/>
        </w:rPr>
        <w:t>Serial.print</w:t>
      </w:r>
      <w:proofErr w:type="spellEnd"/>
      <w:r w:rsidRPr="004A1CF9">
        <w:rPr>
          <w:b w:val="0"/>
          <w:bCs/>
          <w:color w:val="0F0D29" w:themeColor="text1"/>
        </w:rPr>
        <w:t>("--"</w:t>
      </w:r>
      <w:proofErr w:type="gramStart"/>
      <w:r w:rsidRPr="004A1CF9">
        <w:rPr>
          <w:b w:val="0"/>
          <w:bCs/>
          <w:color w:val="0F0D29" w:themeColor="text1"/>
        </w:rPr>
        <w:t>);</w:t>
      </w:r>
      <w:proofErr w:type="gramEnd"/>
    </w:p>
    <w:p w14:paraId="38DEB911" w14:textId="704B5098" w:rsidR="00063A54" w:rsidRPr="004A1CF9" w:rsidRDefault="00063A54" w:rsidP="00063A54">
      <w:pPr>
        <w:ind w:left="632"/>
        <w:rPr>
          <w:b w:val="0"/>
          <w:bCs/>
          <w:color w:val="0F0D29" w:themeColor="text1"/>
        </w:rPr>
      </w:pPr>
      <w:proofErr w:type="spellStart"/>
      <w:r w:rsidRPr="004A1CF9">
        <w:rPr>
          <w:b w:val="0"/>
          <w:bCs/>
          <w:color w:val="0F0D29" w:themeColor="text1"/>
        </w:rPr>
        <w:t>Serial.print</w:t>
      </w:r>
      <w:proofErr w:type="spellEnd"/>
      <w:r w:rsidRPr="004A1CF9">
        <w:rPr>
          <w:b w:val="0"/>
          <w:bCs/>
          <w:color w:val="0F0D29" w:themeColor="text1"/>
        </w:rPr>
        <w:t>(f3_position</w:t>
      </w:r>
      <w:proofErr w:type="gramStart"/>
      <w:r w:rsidRPr="004A1CF9">
        <w:rPr>
          <w:b w:val="0"/>
          <w:bCs/>
          <w:color w:val="0F0D29" w:themeColor="text1"/>
        </w:rPr>
        <w:t>);</w:t>
      </w:r>
      <w:proofErr w:type="gramEnd"/>
    </w:p>
    <w:p w14:paraId="536E9E9C" w14:textId="68A31E25" w:rsidR="00063A54" w:rsidRPr="004A1CF9" w:rsidRDefault="00063A54" w:rsidP="00063A54">
      <w:pPr>
        <w:ind w:left="632"/>
        <w:rPr>
          <w:b w:val="0"/>
          <w:bCs/>
          <w:color w:val="0F0D29" w:themeColor="text1"/>
        </w:rPr>
      </w:pPr>
      <w:proofErr w:type="spellStart"/>
      <w:r w:rsidRPr="004A1CF9">
        <w:rPr>
          <w:b w:val="0"/>
          <w:bCs/>
          <w:color w:val="0F0D29" w:themeColor="text1"/>
        </w:rPr>
        <w:t>Serial.print</w:t>
      </w:r>
      <w:proofErr w:type="spellEnd"/>
      <w:r w:rsidRPr="004A1CF9">
        <w:rPr>
          <w:b w:val="0"/>
          <w:bCs/>
          <w:color w:val="0F0D29" w:themeColor="text1"/>
        </w:rPr>
        <w:t>("--"</w:t>
      </w:r>
      <w:proofErr w:type="gramStart"/>
      <w:r w:rsidRPr="004A1CF9">
        <w:rPr>
          <w:b w:val="0"/>
          <w:bCs/>
          <w:color w:val="0F0D29" w:themeColor="text1"/>
        </w:rPr>
        <w:t>);</w:t>
      </w:r>
      <w:proofErr w:type="gramEnd"/>
    </w:p>
    <w:p w14:paraId="55C7B3EB" w14:textId="34B96C4D" w:rsidR="00063A54" w:rsidRPr="004A1CF9" w:rsidRDefault="00063A54" w:rsidP="00063A54">
      <w:pPr>
        <w:ind w:left="632"/>
        <w:rPr>
          <w:b w:val="0"/>
          <w:bCs/>
          <w:color w:val="0F0D29" w:themeColor="text1"/>
        </w:rPr>
      </w:pPr>
      <w:proofErr w:type="spellStart"/>
      <w:r w:rsidRPr="004A1CF9">
        <w:rPr>
          <w:b w:val="0"/>
          <w:bCs/>
          <w:color w:val="0F0D29" w:themeColor="text1"/>
        </w:rPr>
        <w:t>Serial.print</w:t>
      </w:r>
      <w:proofErr w:type="spellEnd"/>
      <w:r w:rsidRPr="004A1CF9">
        <w:rPr>
          <w:b w:val="0"/>
          <w:bCs/>
          <w:color w:val="0F0D29" w:themeColor="text1"/>
        </w:rPr>
        <w:t>(f4_position</w:t>
      </w:r>
      <w:proofErr w:type="gramStart"/>
      <w:r w:rsidRPr="004A1CF9">
        <w:rPr>
          <w:b w:val="0"/>
          <w:bCs/>
          <w:color w:val="0F0D29" w:themeColor="text1"/>
        </w:rPr>
        <w:t>);</w:t>
      </w:r>
      <w:proofErr w:type="gramEnd"/>
    </w:p>
    <w:p w14:paraId="694E11C4" w14:textId="363D96AC" w:rsidR="00063A54" w:rsidRPr="004A1CF9" w:rsidRDefault="00063A54" w:rsidP="00063A54">
      <w:pPr>
        <w:ind w:left="632"/>
        <w:rPr>
          <w:b w:val="0"/>
          <w:bCs/>
          <w:color w:val="0F0D29" w:themeColor="text1"/>
        </w:rPr>
      </w:pPr>
      <w:proofErr w:type="spellStart"/>
      <w:r w:rsidRPr="004A1CF9">
        <w:rPr>
          <w:b w:val="0"/>
          <w:bCs/>
          <w:color w:val="0F0D29" w:themeColor="text1"/>
        </w:rPr>
        <w:t>Serial.print</w:t>
      </w:r>
      <w:proofErr w:type="spellEnd"/>
      <w:r w:rsidRPr="004A1CF9">
        <w:rPr>
          <w:b w:val="0"/>
          <w:bCs/>
          <w:color w:val="0F0D29" w:themeColor="text1"/>
        </w:rPr>
        <w:t>("--"</w:t>
      </w:r>
      <w:proofErr w:type="gramStart"/>
      <w:r w:rsidRPr="004A1CF9">
        <w:rPr>
          <w:b w:val="0"/>
          <w:bCs/>
          <w:color w:val="0F0D29" w:themeColor="text1"/>
        </w:rPr>
        <w:t>);</w:t>
      </w:r>
      <w:proofErr w:type="gramEnd"/>
    </w:p>
    <w:p w14:paraId="730C6C69" w14:textId="5BAE69E6" w:rsidR="00063A54" w:rsidRPr="004A1CF9" w:rsidRDefault="00063A54" w:rsidP="00063A54">
      <w:pPr>
        <w:ind w:left="632"/>
        <w:rPr>
          <w:b w:val="0"/>
          <w:bCs/>
          <w:color w:val="0F0D29" w:themeColor="text1"/>
        </w:rPr>
      </w:pPr>
      <w:proofErr w:type="spellStart"/>
      <w:r w:rsidRPr="004A1CF9">
        <w:rPr>
          <w:b w:val="0"/>
          <w:bCs/>
          <w:color w:val="0F0D29" w:themeColor="text1"/>
        </w:rPr>
        <w:t>Serial.print</w:t>
      </w:r>
      <w:proofErr w:type="spellEnd"/>
      <w:r w:rsidRPr="004A1CF9">
        <w:rPr>
          <w:b w:val="0"/>
          <w:bCs/>
          <w:color w:val="0F0D29" w:themeColor="text1"/>
        </w:rPr>
        <w:t>(f5_position</w:t>
      </w:r>
      <w:proofErr w:type="gramStart"/>
      <w:r w:rsidRPr="004A1CF9">
        <w:rPr>
          <w:b w:val="0"/>
          <w:bCs/>
          <w:color w:val="0F0D29" w:themeColor="text1"/>
        </w:rPr>
        <w:t>);</w:t>
      </w:r>
      <w:proofErr w:type="gramEnd"/>
    </w:p>
    <w:p w14:paraId="3EA7DAAD" w14:textId="08637BFE" w:rsidR="00063A54" w:rsidRPr="004A1CF9" w:rsidRDefault="00063A54" w:rsidP="00063A54">
      <w:pPr>
        <w:ind w:left="632"/>
        <w:rPr>
          <w:b w:val="0"/>
          <w:bCs/>
          <w:color w:val="0F0D29" w:themeColor="text1"/>
        </w:rPr>
      </w:pPr>
      <w:proofErr w:type="spellStart"/>
      <w:r w:rsidRPr="004A1CF9">
        <w:rPr>
          <w:b w:val="0"/>
          <w:bCs/>
          <w:color w:val="0F0D29" w:themeColor="text1"/>
        </w:rPr>
        <w:t>Serial.println</w:t>
      </w:r>
      <w:proofErr w:type="spellEnd"/>
      <w:r w:rsidRPr="004A1CF9">
        <w:rPr>
          <w:b w:val="0"/>
          <w:bCs/>
          <w:color w:val="0F0D29" w:themeColor="text1"/>
        </w:rPr>
        <w:t>("--"</w:t>
      </w:r>
      <w:proofErr w:type="gramStart"/>
      <w:r w:rsidRPr="004A1CF9">
        <w:rPr>
          <w:b w:val="0"/>
          <w:bCs/>
          <w:color w:val="0F0D29" w:themeColor="text1"/>
        </w:rPr>
        <w:t>);</w:t>
      </w:r>
      <w:proofErr w:type="gramEnd"/>
    </w:p>
    <w:p w14:paraId="487CF34B" w14:textId="75100CB3" w:rsidR="00063A54" w:rsidRPr="004A1CF9" w:rsidRDefault="00063A54" w:rsidP="00063A54">
      <w:pPr>
        <w:ind w:left="632"/>
        <w:rPr>
          <w:b w:val="0"/>
          <w:bCs/>
          <w:color w:val="0F0D29" w:themeColor="text1"/>
        </w:rPr>
      </w:pPr>
    </w:p>
    <w:p w14:paraId="7C8E52EB" w14:textId="6E8D6779" w:rsidR="00063A54" w:rsidRPr="004A1CF9" w:rsidRDefault="00063A54" w:rsidP="00063A54">
      <w:pPr>
        <w:ind w:left="632"/>
        <w:rPr>
          <w:b w:val="0"/>
          <w:bCs/>
          <w:color w:val="0F0D29" w:themeColor="text1"/>
        </w:rPr>
      </w:pPr>
      <w:r w:rsidRPr="004A1CF9">
        <w:rPr>
          <w:b w:val="0"/>
          <w:bCs/>
          <w:color w:val="0F0D29" w:themeColor="text1"/>
        </w:rPr>
        <w:t xml:space="preserve">  </w:t>
      </w:r>
      <w:proofErr w:type="gramStart"/>
      <w:r w:rsidRPr="004A1CF9">
        <w:rPr>
          <w:b w:val="0"/>
          <w:bCs/>
          <w:color w:val="0F0D29" w:themeColor="text1"/>
        </w:rPr>
        <w:t>delay(</w:t>
      </w:r>
      <w:proofErr w:type="gramEnd"/>
      <w:r w:rsidRPr="004A1CF9">
        <w:rPr>
          <w:b w:val="0"/>
          <w:bCs/>
          <w:color w:val="0F0D29" w:themeColor="text1"/>
        </w:rPr>
        <w:t>300);</w:t>
      </w:r>
    </w:p>
    <w:p w14:paraId="2E810884" w14:textId="37249CC5" w:rsidR="00063A54" w:rsidRPr="004A1CF9" w:rsidRDefault="00063A54" w:rsidP="00442908">
      <w:pPr>
        <w:ind w:left="632"/>
        <w:rPr>
          <w:b w:val="0"/>
          <w:bCs/>
          <w:color w:val="0F0D29" w:themeColor="text1"/>
        </w:rPr>
      </w:pPr>
      <w:r w:rsidRPr="004A1CF9">
        <w:rPr>
          <w:b w:val="0"/>
          <w:bCs/>
          <w:color w:val="0F0D29" w:themeColor="text1"/>
        </w:rPr>
        <w:t xml:space="preserve"> </w:t>
      </w:r>
    </w:p>
    <w:p w14:paraId="5C69C7D2" w14:textId="273073C4" w:rsidR="008107D0" w:rsidRPr="004A1CF9" w:rsidRDefault="00063A54" w:rsidP="00063A54">
      <w:pPr>
        <w:ind w:left="632"/>
        <w:rPr>
          <w:b w:val="0"/>
          <w:bCs/>
          <w:color w:val="0F0D29" w:themeColor="text1"/>
        </w:rPr>
      </w:pPr>
      <w:r w:rsidRPr="004A1CF9">
        <w:rPr>
          <w:b w:val="0"/>
          <w:bCs/>
          <w:color w:val="0F0D29" w:themeColor="text1"/>
        </w:rPr>
        <w:t>}</w:t>
      </w:r>
    </w:p>
    <w:p w14:paraId="6EE70AEA" w14:textId="7B602358" w:rsidR="00A3098D" w:rsidRDefault="00A3098D" w:rsidP="00B50E58">
      <w:pPr>
        <w:pStyle w:val="Heading1"/>
        <w:numPr>
          <w:ilvl w:val="0"/>
          <w:numId w:val="1"/>
        </w:numPr>
      </w:pPr>
      <w:bookmarkStart w:id="47" w:name="_Toc139574710"/>
      <w:r>
        <w:t>References</w:t>
      </w:r>
      <w:bookmarkEnd w:id="47"/>
    </w:p>
    <w:p w14:paraId="68DAA861" w14:textId="7B602358" w:rsidR="00CE3604" w:rsidRPr="00CE3604" w:rsidRDefault="00CE3604" w:rsidP="00CE3604">
      <w:pPr>
        <w:spacing w:line="240" w:lineRule="auto"/>
        <w:rPr>
          <w:rFonts w:eastAsia="Times New Roman"/>
          <w:sz w:val="24"/>
          <w:szCs w:val="24"/>
        </w:rPr>
      </w:pPr>
      <w:r w:rsidRPr="00CE3604">
        <w:rPr>
          <w:rFonts w:eastAsia="Times New Roman"/>
          <w:sz w:val="24"/>
          <w:szCs w:val="24"/>
        </w:rPr>
        <w:t>[</w:t>
      </w:r>
      <w:r w:rsidRPr="56316EE7">
        <w:rPr>
          <w:rFonts w:eastAsia="Times New Roman"/>
          <w:sz w:val="24"/>
          <w:szCs w:val="24"/>
        </w:rPr>
        <w:t>1</w:t>
      </w:r>
      <w:r w:rsidRPr="00CE3604">
        <w:rPr>
          <w:rFonts w:eastAsia="Times New Roman"/>
          <w:sz w:val="24"/>
          <w:szCs w:val="24"/>
        </w:rPr>
        <w:t>]</w:t>
      </w:r>
    </w:p>
    <w:p w14:paraId="277A81A2" w14:textId="7B602358" w:rsidR="00CE3604" w:rsidRPr="00CE3604" w:rsidRDefault="00CE3604" w:rsidP="00CE3604">
      <w:pPr>
        <w:spacing w:line="240" w:lineRule="auto"/>
        <w:rPr>
          <w:rFonts w:eastAsia="Times New Roman"/>
          <w:b w:val="0"/>
          <w:sz w:val="24"/>
          <w:szCs w:val="24"/>
        </w:rPr>
      </w:pPr>
      <w:r w:rsidRPr="00CE3604">
        <w:rPr>
          <w:rFonts w:eastAsia="Times New Roman"/>
          <w:b w:val="0"/>
          <w:sz w:val="24"/>
          <w:szCs w:val="24"/>
        </w:rPr>
        <w:t>“</w:t>
      </w:r>
      <w:proofErr w:type="spellStart"/>
      <w:proofErr w:type="gramStart"/>
      <w:r w:rsidRPr="00CE3604">
        <w:rPr>
          <w:rFonts w:eastAsia="Times New Roman"/>
          <w:b w:val="0"/>
          <w:sz w:val="24"/>
          <w:szCs w:val="24"/>
        </w:rPr>
        <w:t>inmoov</w:t>
      </w:r>
      <w:proofErr w:type="spellEnd"/>
      <w:proofErr w:type="gramEnd"/>
      <w:r w:rsidRPr="00CE3604">
        <w:rPr>
          <w:rFonts w:eastAsia="Times New Roman"/>
          <w:b w:val="0"/>
          <w:sz w:val="24"/>
          <w:szCs w:val="24"/>
        </w:rPr>
        <w:t xml:space="preserve"> hand 3d model - Google Search,” Google.com, 2013. https://www.google.com/search?q=inmoov+hand+3d+model&amp;rlz=1C5CHFA_enAE942AE942&amp;sxsrf=ALiCzsZpD99O-3N6VM_KYb61ha8_95LnmA:1670402917951&amp;source=lnms&amp;tbm=isch&amp;sa=X&amp;ved=2ahUKEwjAkrnkj-</w:t>
      </w:r>
      <w:r w:rsidRPr="00CE3604">
        <w:rPr>
          <w:rFonts w:eastAsia="Times New Roman"/>
          <w:b w:val="0"/>
          <w:sz w:val="24"/>
          <w:szCs w:val="24"/>
        </w:rPr>
        <w:lastRenderedPageBreak/>
        <w:t>f7AhWpTKQEHdr_CcsQ_AUoAXoECAMQAw&amp;biw=1309&amp;bih=746&amp;dpr=2.2#imgrc=GwxocziKMip43M (accessed Dec. 07, 2022).</w:t>
      </w:r>
    </w:p>
    <w:p w14:paraId="21CBE903" w14:textId="7B602358" w:rsidR="00CE3604" w:rsidRPr="00CE3604" w:rsidRDefault="00CE3604" w:rsidP="00CE3604">
      <w:pPr>
        <w:spacing w:line="240" w:lineRule="auto"/>
        <w:rPr>
          <w:rFonts w:eastAsia="Times New Roman"/>
          <w:b w:val="0"/>
          <w:sz w:val="24"/>
          <w:szCs w:val="24"/>
        </w:rPr>
      </w:pPr>
    </w:p>
    <w:p w14:paraId="26B6E4AB" w14:textId="7B602358" w:rsidR="00CE3604" w:rsidRPr="00CE3604" w:rsidRDefault="00CE3604" w:rsidP="00CE3604">
      <w:pPr>
        <w:rPr>
          <w:rFonts w:eastAsia="Times New Roman"/>
          <w:b w:val="0"/>
          <w:sz w:val="24"/>
          <w:szCs w:val="24"/>
        </w:rPr>
      </w:pPr>
      <w:proofErr w:type="gramStart"/>
      <w:r w:rsidRPr="00CE3604">
        <w:rPr>
          <w:rFonts w:eastAsia="Times New Roman"/>
          <w:b w:val="0"/>
          <w:sz w:val="24"/>
          <w:szCs w:val="24"/>
        </w:rPr>
        <w:t>‌</w:t>
      </w:r>
      <w:r w:rsidRPr="00CE3604">
        <w:rPr>
          <w:rFonts w:eastAsia="Times New Roman"/>
          <w:sz w:val="24"/>
          <w:szCs w:val="24"/>
        </w:rPr>
        <w:t>[</w:t>
      </w:r>
      <w:proofErr w:type="gramEnd"/>
      <w:r w:rsidRPr="00CE3604">
        <w:rPr>
          <w:rFonts w:eastAsia="Times New Roman"/>
          <w:sz w:val="24"/>
          <w:szCs w:val="24"/>
        </w:rPr>
        <w:t>2]</w:t>
      </w:r>
    </w:p>
    <w:p w14:paraId="516F4006" w14:textId="7B602358" w:rsidR="00CE3604" w:rsidRPr="00CE3604" w:rsidRDefault="00CE3604" w:rsidP="00CE3604">
      <w:pPr>
        <w:spacing w:line="240" w:lineRule="auto"/>
        <w:rPr>
          <w:rFonts w:eastAsia="Times New Roman"/>
          <w:b w:val="0"/>
          <w:sz w:val="24"/>
          <w:szCs w:val="24"/>
        </w:rPr>
      </w:pPr>
      <w:r w:rsidRPr="00CE3604">
        <w:rPr>
          <w:rFonts w:eastAsia="Times New Roman"/>
          <w:b w:val="0"/>
          <w:sz w:val="24"/>
          <w:szCs w:val="24"/>
        </w:rPr>
        <w:t>“</w:t>
      </w:r>
      <w:proofErr w:type="spellStart"/>
      <w:proofErr w:type="gramStart"/>
      <w:r w:rsidRPr="00CE3604">
        <w:rPr>
          <w:rFonts w:eastAsia="Times New Roman"/>
          <w:b w:val="0"/>
          <w:sz w:val="24"/>
          <w:szCs w:val="24"/>
        </w:rPr>
        <w:t>inmoov</w:t>
      </w:r>
      <w:proofErr w:type="spellEnd"/>
      <w:proofErr w:type="gramEnd"/>
      <w:r w:rsidRPr="00CE3604">
        <w:rPr>
          <w:rFonts w:eastAsia="Times New Roman"/>
          <w:b w:val="0"/>
          <w:sz w:val="24"/>
          <w:szCs w:val="24"/>
        </w:rPr>
        <w:t xml:space="preserve"> hand 3d model - Google Search,” Google.com, 2013. https://www.google.com/search?q=inmoov+hand+3d+model&amp;rlz=1C5CHFA_enAE942AE942&amp;sxsrf=ALiCzsZpD99O-3N6VM_KYb61ha8_95LnmA:1670402917951&amp;source=lnms&amp;tbm=isch&amp;sa=X&amp;ved=2ahUKEwjAkrnkj-f7AhWpTKQEHdr_CcsQ_AUoAXoECAMQAw&amp;biw=1309&amp;bih=746&amp;dpr=2.2#imgrc=-DLK_fpPL27m7M (accessed Dec. 07, 2022).</w:t>
      </w:r>
    </w:p>
    <w:p w14:paraId="19BB94D6" w14:textId="7B602358" w:rsidR="00CE3604" w:rsidRDefault="00CE3604" w:rsidP="00CE3604">
      <w:pPr>
        <w:pStyle w:val="Content"/>
      </w:pPr>
    </w:p>
    <w:p w14:paraId="758A9C8E" w14:textId="40E3F770" w:rsidR="00D850A1" w:rsidRPr="00B630E3" w:rsidRDefault="00D850A1" w:rsidP="00D850A1">
      <w:pPr>
        <w:rPr>
          <w:rFonts w:eastAsia="Times New Roman"/>
          <w:sz w:val="24"/>
          <w:szCs w:val="24"/>
        </w:rPr>
      </w:pPr>
      <w:r w:rsidRPr="13CC01DC">
        <w:rPr>
          <w:rFonts w:eastAsia="Times New Roman"/>
          <w:sz w:val="24"/>
          <w:szCs w:val="24"/>
        </w:rPr>
        <w:t>[</w:t>
      </w:r>
      <w:r w:rsidRPr="13CC01DC">
        <w:rPr>
          <w:rFonts w:eastAsia="Times New Roman"/>
          <w:sz w:val="24"/>
          <w:szCs w:val="24"/>
        </w:rPr>
        <w:t>3</w:t>
      </w:r>
      <w:r w:rsidRPr="13CC01DC">
        <w:rPr>
          <w:rFonts w:eastAsia="Times New Roman"/>
          <w:sz w:val="24"/>
          <w:szCs w:val="24"/>
        </w:rPr>
        <w:t>]</w:t>
      </w:r>
    </w:p>
    <w:p w14:paraId="7016E0FC" w14:textId="77777777" w:rsidR="00493FD0" w:rsidRDefault="00493FD0" w:rsidP="00493FD0">
      <w:pPr>
        <w:pStyle w:val="Content"/>
        <w:rPr>
          <w:sz w:val="24"/>
          <w:szCs w:val="20"/>
          <w:lang w:val="en-AE" w:eastAsia="en-AE"/>
        </w:rPr>
      </w:pPr>
      <w:r w:rsidRPr="00493FD0">
        <w:rPr>
          <w:sz w:val="24"/>
          <w:szCs w:val="20"/>
          <w:lang w:val="en-AE" w:eastAsia="en-AE"/>
        </w:rPr>
        <w:t>“V Model SDLC: Verification and Validation Model |Professionalqa.com,” </w:t>
      </w:r>
      <w:r w:rsidRPr="00493FD0">
        <w:rPr>
          <w:i/>
          <w:iCs/>
          <w:sz w:val="24"/>
          <w:szCs w:val="20"/>
          <w:lang w:val="en-AE" w:eastAsia="en-AE"/>
        </w:rPr>
        <w:t>Professionalqa.com</w:t>
      </w:r>
      <w:r w:rsidRPr="00493FD0">
        <w:rPr>
          <w:sz w:val="24"/>
          <w:szCs w:val="20"/>
          <w:lang w:val="en-AE" w:eastAsia="en-AE"/>
        </w:rPr>
        <w:t>, 2019. https://www.professionalqa.com/v-model (accessed Jul. 06, 2023).</w:t>
      </w:r>
    </w:p>
    <w:p w14:paraId="76F7ABFF" w14:textId="77777777" w:rsidR="00B550A7" w:rsidRDefault="00B550A7" w:rsidP="00493FD0">
      <w:pPr>
        <w:pStyle w:val="Content"/>
        <w:rPr>
          <w:sz w:val="24"/>
          <w:szCs w:val="20"/>
          <w:lang w:val="en-AE" w:eastAsia="en-AE"/>
        </w:rPr>
      </w:pPr>
    </w:p>
    <w:p w14:paraId="6A8BECCA" w14:textId="4E34A22E" w:rsidR="00B550A7" w:rsidRPr="00B550A7" w:rsidRDefault="00B550A7" w:rsidP="00493FD0">
      <w:pPr>
        <w:pStyle w:val="Content"/>
        <w:rPr>
          <w:b/>
          <w:bCs/>
          <w:sz w:val="24"/>
          <w:szCs w:val="20"/>
          <w:lang w:val="en-AE" w:eastAsia="en-AE"/>
        </w:rPr>
      </w:pPr>
      <w:r w:rsidRPr="00B550A7">
        <w:rPr>
          <w:b/>
          <w:bCs/>
          <w:sz w:val="24"/>
          <w:szCs w:val="20"/>
          <w:lang w:val="en-AE" w:eastAsia="en-AE"/>
        </w:rPr>
        <w:t>[4]</w:t>
      </w:r>
    </w:p>
    <w:p w14:paraId="14F0E06B" w14:textId="285A05CC" w:rsidR="00B550A7" w:rsidRPr="00341290" w:rsidRDefault="00B550A7" w:rsidP="00B550A7">
      <w:pPr>
        <w:spacing w:line="240" w:lineRule="auto"/>
        <w:rPr>
          <w:rFonts w:eastAsia="Times New Roman" w:cstheme="minorHAnsi"/>
          <w:b w:val="0"/>
          <w:sz w:val="24"/>
          <w:szCs w:val="24"/>
        </w:rPr>
      </w:pPr>
      <w:r w:rsidRPr="00341290">
        <w:rPr>
          <w:rFonts w:eastAsia="Times New Roman" w:cstheme="minorHAnsi"/>
          <w:b w:val="0"/>
          <w:sz w:val="24"/>
          <w:szCs w:val="24"/>
        </w:rPr>
        <w:t>“InMoov - home - InMoov,” InMoov, Nov. 29, 2022. https://inmoov.fr/ (accessed Dec. 07, 2022).</w:t>
      </w:r>
    </w:p>
    <w:p w14:paraId="73328E51" w14:textId="77777777" w:rsidR="00D850A1" w:rsidRDefault="00D850A1" w:rsidP="00CE3604">
      <w:pPr>
        <w:pStyle w:val="Content"/>
      </w:pPr>
    </w:p>
    <w:sectPr w:rsidR="00D850A1" w:rsidSect="00DF027C">
      <w:headerReference w:type="default" r:id="rId30"/>
      <w:footerReference w:type="default" r:id="rId31"/>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1630B" w14:textId="77777777" w:rsidR="003233A4" w:rsidRDefault="003233A4">
      <w:r>
        <w:separator/>
      </w:r>
    </w:p>
    <w:p w14:paraId="307194A8" w14:textId="77777777" w:rsidR="003233A4" w:rsidRDefault="003233A4"/>
  </w:endnote>
  <w:endnote w:type="continuationSeparator" w:id="0">
    <w:p w14:paraId="6CCC5940" w14:textId="77777777" w:rsidR="003233A4" w:rsidRDefault="003233A4">
      <w:r>
        <w:continuationSeparator/>
      </w:r>
    </w:p>
    <w:p w14:paraId="7688D85E" w14:textId="77777777" w:rsidR="003233A4" w:rsidRDefault="003233A4"/>
  </w:endnote>
  <w:endnote w:type="continuationNotice" w:id="1">
    <w:p w14:paraId="3ABFDD33" w14:textId="77777777" w:rsidR="003233A4" w:rsidRDefault="003233A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BEA3F" w14:textId="77777777" w:rsidR="00AD7397" w:rsidRDefault="00AD7397">
    <w:pPr>
      <w:pStyle w:val="Footer"/>
      <w:jc w:val="center"/>
      <w:rPr>
        <w:color w:val="024F75" w:themeColor="accent1"/>
      </w:rPr>
    </w:pPr>
    <w:r>
      <w:rPr>
        <w:color w:val="024F75" w:themeColor="accent1"/>
      </w:rPr>
      <w:t xml:space="preserve">Page </w:t>
    </w:r>
    <w:r>
      <w:rPr>
        <w:color w:val="024F75" w:themeColor="accent1"/>
      </w:rPr>
      <w:fldChar w:fldCharType="begin"/>
    </w:r>
    <w:r>
      <w:rPr>
        <w:color w:val="024F75" w:themeColor="accent1"/>
      </w:rPr>
      <w:instrText xml:space="preserve"> PAGE  \* Arabic  \* MERGEFORMAT </w:instrText>
    </w:r>
    <w:r>
      <w:rPr>
        <w:color w:val="024F75" w:themeColor="accent1"/>
      </w:rPr>
      <w:fldChar w:fldCharType="separate"/>
    </w:r>
    <w:r>
      <w:rPr>
        <w:noProof/>
        <w:color w:val="024F75" w:themeColor="accent1"/>
      </w:rPr>
      <w:t>2</w:t>
    </w:r>
    <w:r>
      <w:rPr>
        <w:color w:val="024F75" w:themeColor="accent1"/>
      </w:rPr>
      <w:fldChar w:fldCharType="end"/>
    </w:r>
    <w:r>
      <w:rPr>
        <w:color w:val="024F75" w:themeColor="accent1"/>
      </w:rPr>
      <w:t xml:space="preserve"> of </w:t>
    </w:r>
    <w:r>
      <w:rPr>
        <w:color w:val="024F75" w:themeColor="accent1"/>
      </w:rPr>
      <w:fldChar w:fldCharType="begin"/>
    </w:r>
    <w:r>
      <w:rPr>
        <w:color w:val="024F75" w:themeColor="accent1"/>
      </w:rPr>
      <w:instrText xml:space="preserve"> NUMPAGES  \* Arabic  \* MERGEFORMAT </w:instrText>
    </w:r>
    <w:r>
      <w:rPr>
        <w:color w:val="024F75" w:themeColor="accent1"/>
      </w:rPr>
      <w:fldChar w:fldCharType="separate"/>
    </w:r>
    <w:r>
      <w:rPr>
        <w:noProof/>
        <w:color w:val="024F75" w:themeColor="accent1"/>
      </w:rPr>
      <w:t>2</w:t>
    </w:r>
    <w:r>
      <w:rPr>
        <w:color w:val="024F75" w:themeColor="accent1"/>
      </w:rPr>
      <w:fldChar w:fldCharType="end"/>
    </w:r>
  </w:p>
  <w:p w14:paraId="2D02DC75"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53A17" w14:textId="77777777" w:rsidR="003233A4" w:rsidRDefault="003233A4">
      <w:r>
        <w:separator/>
      </w:r>
    </w:p>
    <w:p w14:paraId="35E25EA5" w14:textId="77777777" w:rsidR="003233A4" w:rsidRDefault="003233A4"/>
  </w:footnote>
  <w:footnote w:type="continuationSeparator" w:id="0">
    <w:p w14:paraId="1B0FE77A" w14:textId="77777777" w:rsidR="003233A4" w:rsidRDefault="003233A4">
      <w:r>
        <w:continuationSeparator/>
      </w:r>
    </w:p>
    <w:p w14:paraId="4C3003CB" w14:textId="77777777" w:rsidR="003233A4" w:rsidRDefault="003233A4"/>
  </w:footnote>
  <w:footnote w:type="continuationNotice" w:id="1">
    <w:p w14:paraId="677B72BB" w14:textId="77777777" w:rsidR="003233A4" w:rsidRDefault="003233A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D8C03" w14:textId="02E57171" w:rsidR="00D077E9" w:rsidRDefault="00AD7397" w:rsidP="00D077E9">
    <w:pPr>
      <w:pStyle w:val="Header"/>
    </w:pPr>
    <w:r>
      <w:t>ECTE 351</w:t>
    </w:r>
    <w:r>
      <w:ptab w:relativeTo="margin" w:alignment="center" w:leader="none"/>
    </w:r>
    <w:r w:rsidR="0059268F">
      <w:t>FINAL PROJECT</w:t>
    </w:r>
    <w:r>
      <w:t xml:space="preserve"> REPORT</w:t>
    </w:r>
    <w:r>
      <w:ptab w:relativeTo="margin" w:alignment="right" w:leader="none"/>
    </w:r>
    <w:r>
      <w:t>GROUP F</w:t>
    </w:r>
  </w:p>
</w:hdr>
</file>

<file path=word/intelligence2.xml><?xml version="1.0" encoding="utf-8"?>
<int2:intelligence xmlns:int2="http://schemas.microsoft.com/office/intelligence/2020/intelligence" xmlns:oel="http://schemas.microsoft.com/office/2019/extlst">
  <int2:observations>
    <int2:textHash int2:hashCode="U6X3uMdm2uyn6K" int2:id="1Wriz3la">
      <int2:state int2:value="Rejected" int2:type="LegacyProofing"/>
    </int2:textHash>
    <int2:textHash int2:hashCode="l2K68Qm79P0OJN" int2:id="1sJUygaL">
      <int2:state int2:value="Rejected" int2:type="LegacyProofing"/>
    </int2:textHash>
    <int2:textHash int2:hashCode="vH1aixhxDr7lf6" int2:id="25clDYK6">
      <int2:state int2:value="Rejected" int2:type="AugLoop_Text_Critique"/>
    </int2:textHash>
    <int2:textHash int2:hashCode="1X2VtMnJCmOrrf" int2:id="33Mw8f9K">
      <int2:state int2:value="Rejected" int2:type="LegacyProofing"/>
    </int2:textHash>
    <int2:textHash int2:hashCode="MAz/rkEJBugzVl" int2:id="6NPiCROp">
      <int2:state int2:value="Rejected" int2:type="LegacyProofing"/>
    </int2:textHash>
    <int2:textHash int2:hashCode="n9DlJKteviDpNA" int2:id="8Gn2IG1Y">
      <int2:state int2:value="Rejected" int2:type="AugLoop_Text_Critique"/>
    </int2:textHash>
    <int2:textHash int2:hashCode="ojxCkqFr85dL9h" int2:id="9IhJIDPx">
      <int2:state int2:value="Rejected" int2:type="LegacyProofing"/>
    </int2:textHash>
    <int2:textHash int2:hashCode="6fJLepONEHP+mf" int2:id="AcwQ68Ft">
      <int2:state int2:value="Rejected" int2:type="LegacyProofing"/>
    </int2:textHash>
    <int2:textHash int2:hashCode="PzXQ3ehCyLzEzD" int2:id="IUcRBvjP">
      <int2:state int2:value="Rejected" int2:type="LegacyProofing"/>
    </int2:textHash>
    <int2:textHash int2:hashCode="GhjnCdwNdORttk" int2:id="Iz6yrgPF">
      <int2:state int2:value="Rejected" int2:type="AugLoop_Text_Critique"/>
      <int2:state int2:value="Rejected" int2:type="LegacyProofing"/>
    </int2:textHash>
    <int2:textHash int2:hashCode="Pd38FThLAIiH/q" int2:id="K5nQMWSF">
      <int2:state int2:value="Rejected" int2:type="LegacyProofing"/>
    </int2:textHash>
    <int2:textHash int2:hashCode="KSTTzeEAvyuUYG" int2:id="KafJ79lH">
      <int2:state int2:value="Rejected" int2:type="LegacyProofing"/>
    </int2:textHash>
    <int2:textHash int2:hashCode="FatjJwEej1Ixqh" int2:id="KrRK781J">
      <int2:state int2:value="Rejected" int2:type="LegacyProofing"/>
    </int2:textHash>
    <int2:textHash int2:hashCode="7LFPevkf1SjE9i" int2:id="MPX6OvfD">
      <int2:state int2:value="Rejected" int2:type="LegacyProofing"/>
    </int2:textHash>
    <int2:textHash int2:hashCode="rpvWcTSCrebO2T" int2:id="WShb4dy3">
      <int2:state int2:value="Rejected" int2:type="LegacyProofing"/>
    </int2:textHash>
    <int2:textHash int2:hashCode="JWTIZp0KJlJrE3" int2:id="Wb9lMZ1M">
      <int2:state int2:value="Rejected" int2:type="LegacyProofing"/>
    </int2:textHash>
    <int2:textHash int2:hashCode="dqZ4aljIPZS7Ra" int2:id="ZLbVNft7">
      <int2:state int2:value="Rejected" int2:type="AugLoop_Text_Critique"/>
    </int2:textHash>
    <int2:textHash int2:hashCode="UebtJDBdxL1ccl" int2:id="ZZ3u1vk8">
      <int2:state int2:value="Rejected" int2:type="LegacyProofing"/>
    </int2:textHash>
    <int2:textHash int2:hashCode="3lO+8V3GmVWLIM" int2:id="eSKZf2dD">
      <int2:state int2:value="Rejected" int2:type="AugLoop_Text_Critique"/>
      <int2:state int2:value="Rejected" int2:type="LegacyProofing"/>
    </int2:textHash>
    <int2:textHash int2:hashCode="Tfbpuu/Px4/Jw6" int2:id="f3mtPxNi">
      <int2:state int2:value="Rejected" int2:type="LegacyProofing"/>
    </int2:textHash>
    <int2:textHash int2:hashCode="4wQoI0O5vHJ5mh" int2:id="hMCuL6mx">
      <int2:state int2:value="Rejected" int2:type="LegacyProofing"/>
    </int2:textHash>
    <int2:textHash int2:hashCode="Gsc2hCj/ayoATU" int2:id="iqh3andc">
      <int2:state int2:value="Rejected" int2:type="LegacyProofing"/>
    </int2:textHash>
    <int2:textHash int2:hashCode="K033gtSu/QY9w/" int2:id="oaOU2mQ2">
      <int2:state int2:value="Rejected" int2:type="LegacyProofing"/>
    </int2:textHash>
    <int2:textHash int2:hashCode="L2HmTgE2VCETER" int2:id="p7aKPNsj">
      <int2:state int2:value="Rejected" int2:type="AugLoop_Text_Critique"/>
      <int2:state int2:value="Rejected" int2:type="LegacyProofing"/>
    </int2:textHash>
    <int2:textHash int2:hashCode="iZUxJr1nceF9JX" int2:id="pfNUy3nf">
      <int2:state int2:value="Rejected" int2:type="LegacyProofing"/>
    </int2:textHash>
    <int2:textHash int2:hashCode="SOVj8UjcBNizHJ" int2:id="uYDqy6Er">
      <int2:state int2:value="Rejected" int2:type="LegacyProofing"/>
    </int2:textHash>
    <int2:textHash int2:hashCode="H+3UIt58d2DPBb" int2:id="upVEesDI">
      <int2:state int2:value="Rejected" int2:type="LegacyProofing"/>
    </int2:textHash>
    <int2:textHash int2:hashCode="gR8iX9BIw/SUmY" int2:id="xEseBKVr">
      <int2:state int2:value="Rejected" int2:type="AugLoop_Text_Critique"/>
      <int2:state int2:value="Rejected" int2:type="LegacyProofing"/>
    </int2:textHash>
    <int2:textHash int2:hashCode="iC5+hdFOsiyIEd" int2:id="z73S5BXz">
      <int2:state int2:value="Rejected" int2:type="LegacyProofing"/>
    </int2:textHash>
    <int2:textHash int2:hashCode="ZgBR0VrGTOxwTP" int2:id="zidihCkC">
      <int2:state int2:value="Rejected" int2:type="LegacyProofing"/>
    </int2:textHash>
    <int2:bookmark int2:bookmarkName="_Int_hThi88Vt" int2:invalidationBookmarkName="" int2:hashCode="e0dMsLOcF3PXGS" int2:id="BhC0oEtZ">
      <int2:state int2:value="Rejected" int2:type="AugLoop_Text_Critique"/>
    </int2:bookmark>
    <int2:bookmark int2:bookmarkName="_Int_MTZIW63T" int2:invalidationBookmarkName="" int2:hashCode="U18MsJCllZFi91" int2:id="fHpaFb61">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EDA4"/>
    <w:multiLevelType w:val="hybridMultilevel"/>
    <w:tmpl w:val="FFFFFFFF"/>
    <w:lvl w:ilvl="0" w:tplc="E12AB03C">
      <w:start w:val="2"/>
      <w:numFmt w:val="decimal"/>
      <w:lvlText w:val="%1."/>
      <w:lvlJc w:val="left"/>
      <w:pPr>
        <w:ind w:left="720" w:hanging="360"/>
      </w:pPr>
    </w:lvl>
    <w:lvl w:ilvl="1" w:tplc="93B4EC12">
      <w:start w:val="1"/>
      <w:numFmt w:val="lowerLetter"/>
      <w:lvlText w:val="%2."/>
      <w:lvlJc w:val="left"/>
      <w:pPr>
        <w:ind w:left="1440" w:hanging="360"/>
      </w:pPr>
    </w:lvl>
    <w:lvl w:ilvl="2" w:tplc="EEF48A7C">
      <w:start w:val="1"/>
      <w:numFmt w:val="lowerRoman"/>
      <w:lvlText w:val="%3."/>
      <w:lvlJc w:val="right"/>
      <w:pPr>
        <w:ind w:left="2160" w:hanging="180"/>
      </w:pPr>
    </w:lvl>
    <w:lvl w:ilvl="3" w:tplc="35C8B0F2">
      <w:start w:val="1"/>
      <w:numFmt w:val="decimal"/>
      <w:lvlText w:val="%4."/>
      <w:lvlJc w:val="left"/>
      <w:pPr>
        <w:ind w:left="2880" w:hanging="360"/>
      </w:pPr>
    </w:lvl>
    <w:lvl w:ilvl="4" w:tplc="CF1E3560">
      <w:start w:val="1"/>
      <w:numFmt w:val="lowerLetter"/>
      <w:lvlText w:val="%5."/>
      <w:lvlJc w:val="left"/>
      <w:pPr>
        <w:ind w:left="3600" w:hanging="360"/>
      </w:pPr>
    </w:lvl>
    <w:lvl w:ilvl="5" w:tplc="EE720FBE">
      <w:start w:val="1"/>
      <w:numFmt w:val="lowerRoman"/>
      <w:lvlText w:val="%6."/>
      <w:lvlJc w:val="right"/>
      <w:pPr>
        <w:ind w:left="4320" w:hanging="180"/>
      </w:pPr>
    </w:lvl>
    <w:lvl w:ilvl="6" w:tplc="6E7ADE38">
      <w:start w:val="1"/>
      <w:numFmt w:val="decimal"/>
      <w:lvlText w:val="%7."/>
      <w:lvlJc w:val="left"/>
      <w:pPr>
        <w:ind w:left="5040" w:hanging="360"/>
      </w:pPr>
    </w:lvl>
    <w:lvl w:ilvl="7" w:tplc="93581586">
      <w:start w:val="1"/>
      <w:numFmt w:val="lowerLetter"/>
      <w:lvlText w:val="%8."/>
      <w:lvlJc w:val="left"/>
      <w:pPr>
        <w:ind w:left="5760" w:hanging="360"/>
      </w:pPr>
    </w:lvl>
    <w:lvl w:ilvl="8" w:tplc="FAE26434">
      <w:start w:val="1"/>
      <w:numFmt w:val="lowerRoman"/>
      <w:lvlText w:val="%9."/>
      <w:lvlJc w:val="right"/>
      <w:pPr>
        <w:ind w:left="6480" w:hanging="180"/>
      </w:pPr>
    </w:lvl>
  </w:abstractNum>
  <w:abstractNum w:abstractNumId="1" w15:restartNumberingAfterBreak="0">
    <w:nsid w:val="054411BF"/>
    <w:multiLevelType w:val="hybridMultilevel"/>
    <w:tmpl w:val="FFFFFFFF"/>
    <w:lvl w:ilvl="0" w:tplc="F6F2470E">
      <w:start w:val="1"/>
      <w:numFmt w:val="bullet"/>
      <w:lvlText w:val="·"/>
      <w:lvlJc w:val="left"/>
      <w:pPr>
        <w:ind w:left="720" w:hanging="360"/>
      </w:pPr>
      <w:rPr>
        <w:rFonts w:ascii="Symbol" w:hAnsi="Symbol" w:hint="default"/>
      </w:rPr>
    </w:lvl>
    <w:lvl w:ilvl="1" w:tplc="65749D84">
      <w:start w:val="1"/>
      <w:numFmt w:val="bullet"/>
      <w:lvlText w:val="o"/>
      <w:lvlJc w:val="left"/>
      <w:pPr>
        <w:ind w:left="1440" w:hanging="360"/>
      </w:pPr>
      <w:rPr>
        <w:rFonts w:ascii="Courier New" w:hAnsi="Courier New" w:hint="default"/>
      </w:rPr>
    </w:lvl>
    <w:lvl w:ilvl="2" w:tplc="3EEA13AC">
      <w:start w:val="1"/>
      <w:numFmt w:val="bullet"/>
      <w:lvlText w:val=""/>
      <w:lvlJc w:val="left"/>
      <w:pPr>
        <w:ind w:left="2160" w:hanging="360"/>
      </w:pPr>
      <w:rPr>
        <w:rFonts w:ascii="Wingdings" w:hAnsi="Wingdings" w:hint="default"/>
      </w:rPr>
    </w:lvl>
    <w:lvl w:ilvl="3" w:tplc="EFC63D1E">
      <w:start w:val="1"/>
      <w:numFmt w:val="bullet"/>
      <w:lvlText w:val=""/>
      <w:lvlJc w:val="left"/>
      <w:pPr>
        <w:ind w:left="2880" w:hanging="360"/>
      </w:pPr>
      <w:rPr>
        <w:rFonts w:ascii="Symbol" w:hAnsi="Symbol" w:hint="default"/>
      </w:rPr>
    </w:lvl>
    <w:lvl w:ilvl="4" w:tplc="1772D340">
      <w:start w:val="1"/>
      <w:numFmt w:val="bullet"/>
      <w:lvlText w:val="o"/>
      <w:lvlJc w:val="left"/>
      <w:pPr>
        <w:ind w:left="3600" w:hanging="360"/>
      </w:pPr>
      <w:rPr>
        <w:rFonts w:ascii="Courier New" w:hAnsi="Courier New" w:hint="default"/>
      </w:rPr>
    </w:lvl>
    <w:lvl w:ilvl="5" w:tplc="B68CAAFA">
      <w:start w:val="1"/>
      <w:numFmt w:val="bullet"/>
      <w:lvlText w:val=""/>
      <w:lvlJc w:val="left"/>
      <w:pPr>
        <w:ind w:left="4320" w:hanging="360"/>
      </w:pPr>
      <w:rPr>
        <w:rFonts w:ascii="Wingdings" w:hAnsi="Wingdings" w:hint="default"/>
      </w:rPr>
    </w:lvl>
    <w:lvl w:ilvl="6" w:tplc="DCF8AB46">
      <w:start w:val="1"/>
      <w:numFmt w:val="bullet"/>
      <w:lvlText w:val=""/>
      <w:lvlJc w:val="left"/>
      <w:pPr>
        <w:ind w:left="5040" w:hanging="360"/>
      </w:pPr>
      <w:rPr>
        <w:rFonts w:ascii="Symbol" w:hAnsi="Symbol" w:hint="default"/>
      </w:rPr>
    </w:lvl>
    <w:lvl w:ilvl="7" w:tplc="27380FE2">
      <w:start w:val="1"/>
      <w:numFmt w:val="bullet"/>
      <w:lvlText w:val="o"/>
      <w:lvlJc w:val="left"/>
      <w:pPr>
        <w:ind w:left="5760" w:hanging="360"/>
      </w:pPr>
      <w:rPr>
        <w:rFonts w:ascii="Courier New" w:hAnsi="Courier New" w:hint="default"/>
      </w:rPr>
    </w:lvl>
    <w:lvl w:ilvl="8" w:tplc="B8FE84BE">
      <w:start w:val="1"/>
      <w:numFmt w:val="bullet"/>
      <w:lvlText w:val=""/>
      <w:lvlJc w:val="left"/>
      <w:pPr>
        <w:ind w:left="6480" w:hanging="360"/>
      </w:pPr>
      <w:rPr>
        <w:rFonts w:ascii="Wingdings" w:hAnsi="Wingdings" w:hint="default"/>
      </w:rPr>
    </w:lvl>
  </w:abstractNum>
  <w:abstractNum w:abstractNumId="2" w15:restartNumberingAfterBreak="0">
    <w:nsid w:val="061ED46F"/>
    <w:multiLevelType w:val="hybridMultilevel"/>
    <w:tmpl w:val="FFFFFFFF"/>
    <w:lvl w:ilvl="0" w:tplc="92D6A4D4">
      <w:start w:val="1"/>
      <w:numFmt w:val="bullet"/>
      <w:lvlText w:val="·"/>
      <w:lvlJc w:val="left"/>
      <w:pPr>
        <w:ind w:left="720" w:hanging="360"/>
      </w:pPr>
      <w:rPr>
        <w:rFonts w:ascii="Symbol" w:hAnsi="Symbol" w:hint="default"/>
      </w:rPr>
    </w:lvl>
    <w:lvl w:ilvl="1" w:tplc="02A02A0E">
      <w:start w:val="1"/>
      <w:numFmt w:val="bullet"/>
      <w:lvlText w:val="o"/>
      <w:lvlJc w:val="left"/>
      <w:pPr>
        <w:ind w:left="1440" w:hanging="360"/>
      </w:pPr>
      <w:rPr>
        <w:rFonts w:ascii="Courier New" w:hAnsi="Courier New" w:hint="default"/>
      </w:rPr>
    </w:lvl>
    <w:lvl w:ilvl="2" w:tplc="D1564C62">
      <w:start w:val="1"/>
      <w:numFmt w:val="bullet"/>
      <w:lvlText w:val=""/>
      <w:lvlJc w:val="left"/>
      <w:pPr>
        <w:ind w:left="2160" w:hanging="360"/>
      </w:pPr>
      <w:rPr>
        <w:rFonts w:ascii="Wingdings" w:hAnsi="Wingdings" w:hint="default"/>
      </w:rPr>
    </w:lvl>
    <w:lvl w:ilvl="3" w:tplc="DC94AC86">
      <w:start w:val="1"/>
      <w:numFmt w:val="bullet"/>
      <w:lvlText w:val=""/>
      <w:lvlJc w:val="left"/>
      <w:pPr>
        <w:ind w:left="2880" w:hanging="360"/>
      </w:pPr>
      <w:rPr>
        <w:rFonts w:ascii="Symbol" w:hAnsi="Symbol" w:hint="default"/>
      </w:rPr>
    </w:lvl>
    <w:lvl w:ilvl="4" w:tplc="3056BDD4">
      <w:start w:val="1"/>
      <w:numFmt w:val="bullet"/>
      <w:lvlText w:val="o"/>
      <w:lvlJc w:val="left"/>
      <w:pPr>
        <w:ind w:left="3600" w:hanging="360"/>
      </w:pPr>
      <w:rPr>
        <w:rFonts w:ascii="Courier New" w:hAnsi="Courier New" w:hint="default"/>
      </w:rPr>
    </w:lvl>
    <w:lvl w:ilvl="5" w:tplc="DE608724">
      <w:start w:val="1"/>
      <w:numFmt w:val="bullet"/>
      <w:lvlText w:val=""/>
      <w:lvlJc w:val="left"/>
      <w:pPr>
        <w:ind w:left="4320" w:hanging="360"/>
      </w:pPr>
      <w:rPr>
        <w:rFonts w:ascii="Wingdings" w:hAnsi="Wingdings" w:hint="default"/>
      </w:rPr>
    </w:lvl>
    <w:lvl w:ilvl="6" w:tplc="057EEEAA">
      <w:start w:val="1"/>
      <w:numFmt w:val="bullet"/>
      <w:lvlText w:val=""/>
      <w:lvlJc w:val="left"/>
      <w:pPr>
        <w:ind w:left="5040" w:hanging="360"/>
      </w:pPr>
      <w:rPr>
        <w:rFonts w:ascii="Symbol" w:hAnsi="Symbol" w:hint="default"/>
      </w:rPr>
    </w:lvl>
    <w:lvl w:ilvl="7" w:tplc="B2FC1E70">
      <w:start w:val="1"/>
      <w:numFmt w:val="bullet"/>
      <w:lvlText w:val="o"/>
      <w:lvlJc w:val="left"/>
      <w:pPr>
        <w:ind w:left="5760" w:hanging="360"/>
      </w:pPr>
      <w:rPr>
        <w:rFonts w:ascii="Courier New" w:hAnsi="Courier New" w:hint="default"/>
      </w:rPr>
    </w:lvl>
    <w:lvl w:ilvl="8" w:tplc="23049952">
      <w:start w:val="1"/>
      <w:numFmt w:val="bullet"/>
      <w:lvlText w:val=""/>
      <w:lvlJc w:val="left"/>
      <w:pPr>
        <w:ind w:left="6480" w:hanging="360"/>
      </w:pPr>
      <w:rPr>
        <w:rFonts w:ascii="Wingdings" w:hAnsi="Wingdings" w:hint="default"/>
      </w:rPr>
    </w:lvl>
  </w:abstractNum>
  <w:abstractNum w:abstractNumId="3" w15:restartNumberingAfterBreak="0">
    <w:nsid w:val="06A33EC5"/>
    <w:multiLevelType w:val="multilevel"/>
    <w:tmpl w:val="FD54139A"/>
    <w:lvl w:ilvl="0">
      <w:start w:val="1"/>
      <w:numFmt w:val="decimal"/>
      <w:lvlText w:val="%1."/>
      <w:lvlJc w:val="left"/>
      <w:pPr>
        <w:ind w:left="720" w:hanging="720"/>
      </w:pPr>
      <w:rPr>
        <w:color w:val="061F57" w:themeColor="text2" w:themeShade="BF"/>
      </w:rPr>
    </w:lvl>
    <w:lvl w:ilvl="1">
      <w:start w:val="1"/>
      <w:numFmt w:val="decimal"/>
      <w:lvlText w:val="%1.%2"/>
      <w:lvlJc w:val="left"/>
      <w:pPr>
        <w:ind w:left="1712" w:hanging="1080"/>
      </w:pPr>
      <w:rPr>
        <w:color w:val="082A75" w:themeColor="text2"/>
      </w:rPr>
    </w:lvl>
    <w:lvl w:ilvl="2">
      <w:start w:val="1"/>
      <w:numFmt w:val="decimal"/>
      <w:lvlText w:val="%1.%2.%3"/>
      <w:lvlJc w:val="left"/>
      <w:pPr>
        <w:ind w:left="2880" w:hanging="1440"/>
      </w:pPr>
    </w:lvl>
    <w:lvl w:ilvl="3">
      <w:start w:val="1"/>
      <w:numFmt w:val="decimal"/>
      <w:lvlText w:val="%1.%2.%3.%4"/>
      <w:lvlJc w:val="left"/>
      <w:pPr>
        <w:ind w:left="3960" w:hanging="1800"/>
      </w:pPr>
    </w:lvl>
    <w:lvl w:ilvl="4">
      <w:start w:val="1"/>
      <w:numFmt w:val="decimal"/>
      <w:lvlText w:val="%1.%2.%3.%4.%5"/>
      <w:lvlJc w:val="left"/>
      <w:pPr>
        <w:ind w:left="5040" w:hanging="2160"/>
      </w:pPr>
    </w:lvl>
    <w:lvl w:ilvl="5">
      <w:start w:val="1"/>
      <w:numFmt w:val="decimal"/>
      <w:lvlText w:val="%1.%2.%3.%4.%5.%6"/>
      <w:lvlJc w:val="left"/>
      <w:pPr>
        <w:ind w:left="6120" w:hanging="2520"/>
      </w:pPr>
    </w:lvl>
    <w:lvl w:ilvl="6">
      <w:start w:val="1"/>
      <w:numFmt w:val="decimal"/>
      <w:lvlText w:val="%1.%2.%3.%4.%5.%6.%7"/>
      <w:lvlJc w:val="left"/>
      <w:pPr>
        <w:ind w:left="7560" w:hanging="3240"/>
      </w:pPr>
    </w:lvl>
    <w:lvl w:ilvl="7">
      <w:start w:val="1"/>
      <w:numFmt w:val="decimal"/>
      <w:lvlText w:val="%1.%2.%3.%4.%5.%6.%7.%8"/>
      <w:lvlJc w:val="left"/>
      <w:pPr>
        <w:ind w:left="8640" w:hanging="3600"/>
      </w:pPr>
    </w:lvl>
    <w:lvl w:ilvl="8">
      <w:start w:val="1"/>
      <w:numFmt w:val="decimal"/>
      <w:lvlText w:val="%1.%2.%3.%4.%5.%6.%7.%8.%9"/>
      <w:lvlJc w:val="left"/>
      <w:pPr>
        <w:ind w:left="9720" w:hanging="3960"/>
      </w:pPr>
    </w:lvl>
  </w:abstractNum>
  <w:abstractNum w:abstractNumId="4" w15:restartNumberingAfterBreak="0">
    <w:nsid w:val="07948208"/>
    <w:multiLevelType w:val="hybridMultilevel"/>
    <w:tmpl w:val="FFFFFFFF"/>
    <w:lvl w:ilvl="0" w:tplc="67CC6E46">
      <w:start w:val="1"/>
      <w:numFmt w:val="bullet"/>
      <w:lvlText w:val="·"/>
      <w:lvlJc w:val="left"/>
      <w:pPr>
        <w:ind w:left="720" w:hanging="360"/>
      </w:pPr>
      <w:rPr>
        <w:rFonts w:ascii="Symbol" w:hAnsi="Symbol" w:hint="default"/>
      </w:rPr>
    </w:lvl>
    <w:lvl w:ilvl="1" w:tplc="0772E7D2">
      <w:start w:val="1"/>
      <w:numFmt w:val="bullet"/>
      <w:lvlText w:val="o"/>
      <w:lvlJc w:val="left"/>
      <w:pPr>
        <w:ind w:left="1440" w:hanging="360"/>
      </w:pPr>
      <w:rPr>
        <w:rFonts w:ascii="Courier New" w:hAnsi="Courier New" w:hint="default"/>
      </w:rPr>
    </w:lvl>
    <w:lvl w:ilvl="2" w:tplc="DF1CB54A">
      <w:start w:val="1"/>
      <w:numFmt w:val="bullet"/>
      <w:lvlText w:val=""/>
      <w:lvlJc w:val="left"/>
      <w:pPr>
        <w:ind w:left="2160" w:hanging="360"/>
      </w:pPr>
      <w:rPr>
        <w:rFonts w:ascii="Wingdings" w:hAnsi="Wingdings" w:hint="default"/>
      </w:rPr>
    </w:lvl>
    <w:lvl w:ilvl="3" w:tplc="4AAE5E90">
      <w:start w:val="1"/>
      <w:numFmt w:val="bullet"/>
      <w:lvlText w:val=""/>
      <w:lvlJc w:val="left"/>
      <w:pPr>
        <w:ind w:left="2880" w:hanging="360"/>
      </w:pPr>
      <w:rPr>
        <w:rFonts w:ascii="Symbol" w:hAnsi="Symbol" w:hint="default"/>
      </w:rPr>
    </w:lvl>
    <w:lvl w:ilvl="4" w:tplc="4CA6E304">
      <w:start w:val="1"/>
      <w:numFmt w:val="bullet"/>
      <w:lvlText w:val="o"/>
      <w:lvlJc w:val="left"/>
      <w:pPr>
        <w:ind w:left="3600" w:hanging="360"/>
      </w:pPr>
      <w:rPr>
        <w:rFonts w:ascii="Courier New" w:hAnsi="Courier New" w:hint="default"/>
      </w:rPr>
    </w:lvl>
    <w:lvl w:ilvl="5" w:tplc="A0346088">
      <w:start w:val="1"/>
      <w:numFmt w:val="bullet"/>
      <w:lvlText w:val=""/>
      <w:lvlJc w:val="left"/>
      <w:pPr>
        <w:ind w:left="4320" w:hanging="360"/>
      </w:pPr>
      <w:rPr>
        <w:rFonts w:ascii="Wingdings" w:hAnsi="Wingdings" w:hint="default"/>
      </w:rPr>
    </w:lvl>
    <w:lvl w:ilvl="6" w:tplc="BB961762">
      <w:start w:val="1"/>
      <w:numFmt w:val="bullet"/>
      <w:lvlText w:val=""/>
      <w:lvlJc w:val="left"/>
      <w:pPr>
        <w:ind w:left="5040" w:hanging="360"/>
      </w:pPr>
      <w:rPr>
        <w:rFonts w:ascii="Symbol" w:hAnsi="Symbol" w:hint="default"/>
      </w:rPr>
    </w:lvl>
    <w:lvl w:ilvl="7" w:tplc="5192E7A6">
      <w:start w:val="1"/>
      <w:numFmt w:val="bullet"/>
      <w:lvlText w:val="o"/>
      <w:lvlJc w:val="left"/>
      <w:pPr>
        <w:ind w:left="5760" w:hanging="360"/>
      </w:pPr>
      <w:rPr>
        <w:rFonts w:ascii="Courier New" w:hAnsi="Courier New" w:hint="default"/>
      </w:rPr>
    </w:lvl>
    <w:lvl w:ilvl="8" w:tplc="67162C3E">
      <w:start w:val="1"/>
      <w:numFmt w:val="bullet"/>
      <w:lvlText w:val=""/>
      <w:lvlJc w:val="left"/>
      <w:pPr>
        <w:ind w:left="6480" w:hanging="360"/>
      </w:pPr>
      <w:rPr>
        <w:rFonts w:ascii="Wingdings" w:hAnsi="Wingdings" w:hint="default"/>
      </w:rPr>
    </w:lvl>
  </w:abstractNum>
  <w:abstractNum w:abstractNumId="5" w15:restartNumberingAfterBreak="0">
    <w:nsid w:val="0BA081B0"/>
    <w:multiLevelType w:val="hybridMultilevel"/>
    <w:tmpl w:val="FFFFFFFF"/>
    <w:lvl w:ilvl="0" w:tplc="6D9676AC">
      <w:start w:val="1"/>
      <w:numFmt w:val="bullet"/>
      <w:lvlText w:val="·"/>
      <w:lvlJc w:val="left"/>
      <w:pPr>
        <w:ind w:left="720" w:hanging="360"/>
      </w:pPr>
      <w:rPr>
        <w:rFonts w:ascii="Symbol" w:hAnsi="Symbol" w:hint="default"/>
      </w:rPr>
    </w:lvl>
    <w:lvl w:ilvl="1" w:tplc="383246E2">
      <w:start w:val="1"/>
      <w:numFmt w:val="bullet"/>
      <w:lvlText w:val="o"/>
      <w:lvlJc w:val="left"/>
      <w:pPr>
        <w:ind w:left="1440" w:hanging="360"/>
      </w:pPr>
      <w:rPr>
        <w:rFonts w:ascii="Courier New" w:hAnsi="Courier New" w:hint="default"/>
      </w:rPr>
    </w:lvl>
    <w:lvl w:ilvl="2" w:tplc="98B4B16E">
      <w:start w:val="1"/>
      <w:numFmt w:val="bullet"/>
      <w:lvlText w:val=""/>
      <w:lvlJc w:val="left"/>
      <w:pPr>
        <w:ind w:left="2160" w:hanging="360"/>
      </w:pPr>
      <w:rPr>
        <w:rFonts w:ascii="Wingdings" w:hAnsi="Wingdings" w:hint="default"/>
      </w:rPr>
    </w:lvl>
    <w:lvl w:ilvl="3" w:tplc="35623F58">
      <w:start w:val="1"/>
      <w:numFmt w:val="bullet"/>
      <w:lvlText w:val=""/>
      <w:lvlJc w:val="left"/>
      <w:pPr>
        <w:ind w:left="2880" w:hanging="360"/>
      </w:pPr>
      <w:rPr>
        <w:rFonts w:ascii="Symbol" w:hAnsi="Symbol" w:hint="default"/>
      </w:rPr>
    </w:lvl>
    <w:lvl w:ilvl="4" w:tplc="762E5D38">
      <w:start w:val="1"/>
      <w:numFmt w:val="bullet"/>
      <w:lvlText w:val="o"/>
      <w:lvlJc w:val="left"/>
      <w:pPr>
        <w:ind w:left="3600" w:hanging="360"/>
      </w:pPr>
      <w:rPr>
        <w:rFonts w:ascii="Courier New" w:hAnsi="Courier New" w:hint="default"/>
      </w:rPr>
    </w:lvl>
    <w:lvl w:ilvl="5" w:tplc="901AD45E">
      <w:start w:val="1"/>
      <w:numFmt w:val="bullet"/>
      <w:lvlText w:val=""/>
      <w:lvlJc w:val="left"/>
      <w:pPr>
        <w:ind w:left="4320" w:hanging="360"/>
      </w:pPr>
      <w:rPr>
        <w:rFonts w:ascii="Wingdings" w:hAnsi="Wingdings" w:hint="default"/>
      </w:rPr>
    </w:lvl>
    <w:lvl w:ilvl="6" w:tplc="B7167964">
      <w:start w:val="1"/>
      <w:numFmt w:val="bullet"/>
      <w:lvlText w:val=""/>
      <w:lvlJc w:val="left"/>
      <w:pPr>
        <w:ind w:left="5040" w:hanging="360"/>
      </w:pPr>
      <w:rPr>
        <w:rFonts w:ascii="Symbol" w:hAnsi="Symbol" w:hint="default"/>
      </w:rPr>
    </w:lvl>
    <w:lvl w:ilvl="7" w:tplc="80D4B5E6">
      <w:start w:val="1"/>
      <w:numFmt w:val="bullet"/>
      <w:lvlText w:val="o"/>
      <w:lvlJc w:val="left"/>
      <w:pPr>
        <w:ind w:left="5760" w:hanging="360"/>
      </w:pPr>
      <w:rPr>
        <w:rFonts w:ascii="Courier New" w:hAnsi="Courier New" w:hint="default"/>
      </w:rPr>
    </w:lvl>
    <w:lvl w:ilvl="8" w:tplc="C32017EE">
      <w:start w:val="1"/>
      <w:numFmt w:val="bullet"/>
      <w:lvlText w:val=""/>
      <w:lvlJc w:val="left"/>
      <w:pPr>
        <w:ind w:left="6480" w:hanging="360"/>
      </w:pPr>
      <w:rPr>
        <w:rFonts w:ascii="Wingdings" w:hAnsi="Wingdings" w:hint="default"/>
      </w:rPr>
    </w:lvl>
  </w:abstractNum>
  <w:abstractNum w:abstractNumId="6" w15:restartNumberingAfterBreak="0">
    <w:nsid w:val="0BDF0997"/>
    <w:multiLevelType w:val="multilevel"/>
    <w:tmpl w:val="A91C472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7" w15:restartNumberingAfterBreak="0">
    <w:nsid w:val="0E16C619"/>
    <w:multiLevelType w:val="hybridMultilevel"/>
    <w:tmpl w:val="FFFFFFFF"/>
    <w:lvl w:ilvl="0" w:tplc="563A40A4">
      <w:start w:val="2"/>
      <w:numFmt w:val="decimal"/>
      <w:lvlText w:val="%1."/>
      <w:lvlJc w:val="left"/>
      <w:pPr>
        <w:ind w:left="720" w:hanging="360"/>
      </w:pPr>
    </w:lvl>
    <w:lvl w:ilvl="1" w:tplc="643CEF8C">
      <w:start w:val="1"/>
      <w:numFmt w:val="lowerLetter"/>
      <w:lvlText w:val="%2."/>
      <w:lvlJc w:val="left"/>
      <w:pPr>
        <w:ind w:left="1440" w:hanging="360"/>
      </w:pPr>
    </w:lvl>
    <w:lvl w:ilvl="2" w:tplc="8BB4F3DE">
      <w:start w:val="1"/>
      <w:numFmt w:val="lowerRoman"/>
      <w:lvlText w:val="%3."/>
      <w:lvlJc w:val="right"/>
      <w:pPr>
        <w:ind w:left="2160" w:hanging="180"/>
      </w:pPr>
    </w:lvl>
    <w:lvl w:ilvl="3" w:tplc="18BC45F2">
      <w:start w:val="1"/>
      <w:numFmt w:val="decimal"/>
      <w:lvlText w:val="%4."/>
      <w:lvlJc w:val="left"/>
      <w:pPr>
        <w:ind w:left="2880" w:hanging="360"/>
      </w:pPr>
    </w:lvl>
    <w:lvl w:ilvl="4" w:tplc="C69257A0">
      <w:start w:val="1"/>
      <w:numFmt w:val="lowerLetter"/>
      <w:lvlText w:val="%5."/>
      <w:lvlJc w:val="left"/>
      <w:pPr>
        <w:ind w:left="3600" w:hanging="360"/>
      </w:pPr>
    </w:lvl>
    <w:lvl w:ilvl="5" w:tplc="FAC885D0">
      <w:start w:val="1"/>
      <w:numFmt w:val="lowerRoman"/>
      <w:lvlText w:val="%6."/>
      <w:lvlJc w:val="right"/>
      <w:pPr>
        <w:ind w:left="4320" w:hanging="180"/>
      </w:pPr>
    </w:lvl>
    <w:lvl w:ilvl="6" w:tplc="1B16915E">
      <w:start w:val="1"/>
      <w:numFmt w:val="decimal"/>
      <w:lvlText w:val="%7."/>
      <w:lvlJc w:val="left"/>
      <w:pPr>
        <w:ind w:left="5040" w:hanging="360"/>
      </w:pPr>
    </w:lvl>
    <w:lvl w:ilvl="7" w:tplc="47005F1A">
      <w:start w:val="1"/>
      <w:numFmt w:val="lowerLetter"/>
      <w:lvlText w:val="%8."/>
      <w:lvlJc w:val="left"/>
      <w:pPr>
        <w:ind w:left="5760" w:hanging="360"/>
      </w:pPr>
    </w:lvl>
    <w:lvl w:ilvl="8" w:tplc="CFDCBD4C">
      <w:start w:val="1"/>
      <w:numFmt w:val="lowerRoman"/>
      <w:lvlText w:val="%9."/>
      <w:lvlJc w:val="right"/>
      <w:pPr>
        <w:ind w:left="6480" w:hanging="180"/>
      </w:pPr>
    </w:lvl>
  </w:abstractNum>
  <w:abstractNum w:abstractNumId="8" w15:restartNumberingAfterBreak="0">
    <w:nsid w:val="10D843B5"/>
    <w:multiLevelType w:val="hybridMultilevel"/>
    <w:tmpl w:val="FFFFFFFF"/>
    <w:lvl w:ilvl="0" w:tplc="655CFE96">
      <w:start w:val="5"/>
      <w:numFmt w:val="decimal"/>
      <w:lvlText w:val="%1."/>
      <w:lvlJc w:val="left"/>
      <w:pPr>
        <w:ind w:left="720" w:hanging="360"/>
      </w:pPr>
    </w:lvl>
    <w:lvl w:ilvl="1" w:tplc="71E01CEC">
      <w:start w:val="1"/>
      <w:numFmt w:val="lowerLetter"/>
      <w:lvlText w:val="%2."/>
      <w:lvlJc w:val="left"/>
      <w:pPr>
        <w:ind w:left="1440" w:hanging="360"/>
      </w:pPr>
    </w:lvl>
    <w:lvl w:ilvl="2" w:tplc="F1DAD490">
      <w:start w:val="1"/>
      <w:numFmt w:val="lowerRoman"/>
      <w:lvlText w:val="%3."/>
      <w:lvlJc w:val="right"/>
      <w:pPr>
        <w:ind w:left="2160" w:hanging="180"/>
      </w:pPr>
    </w:lvl>
    <w:lvl w:ilvl="3" w:tplc="23FA702C">
      <w:start w:val="1"/>
      <w:numFmt w:val="decimal"/>
      <w:lvlText w:val="%4."/>
      <w:lvlJc w:val="left"/>
      <w:pPr>
        <w:ind w:left="2880" w:hanging="360"/>
      </w:pPr>
    </w:lvl>
    <w:lvl w:ilvl="4" w:tplc="A36865A8">
      <w:start w:val="1"/>
      <w:numFmt w:val="lowerLetter"/>
      <w:lvlText w:val="%5."/>
      <w:lvlJc w:val="left"/>
      <w:pPr>
        <w:ind w:left="3600" w:hanging="360"/>
      </w:pPr>
    </w:lvl>
    <w:lvl w:ilvl="5" w:tplc="78B8BE40">
      <w:start w:val="1"/>
      <w:numFmt w:val="lowerRoman"/>
      <w:lvlText w:val="%6."/>
      <w:lvlJc w:val="right"/>
      <w:pPr>
        <w:ind w:left="4320" w:hanging="180"/>
      </w:pPr>
    </w:lvl>
    <w:lvl w:ilvl="6" w:tplc="25C2E574">
      <w:start w:val="1"/>
      <w:numFmt w:val="decimal"/>
      <w:lvlText w:val="%7."/>
      <w:lvlJc w:val="left"/>
      <w:pPr>
        <w:ind w:left="5040" w:hanging="360"/>
      </w:pPr>
    </w:lvl>
    <w:lvl w:ilvl="7" w:tplc="2F10C2AC">
      <w:start w:val="1"/>
      <w:numFmt w:val="lowerLetter"/>
      <w:lvlText w:val="%8."/>
      <w:lvlJc w:val="left"/>
      <w:pPr>
        <w:ind w:left="5760" w:hanging="360"/>
      </w:pPr>
    </w:lvl>
    <w:lvl w:ilvl="8" w:tplc="EB50142E">
      <w:start w:val="1"/>
      <w:numFmt w:val="lowerRoman"/>
      <w:lvlText w:val="%9."/>
      <w:lvlJc w:val="right"/>
      <w:pPr>
        <w:ind w:left="6480" w:hanging="180"/>
      </w:pPr>
    </w:lvl>
  </w:abstractNum>
  <w:abstractNum w:abstractNumId="9" w15:restartNumberingAfterBreak="0">
    <w:nsid w:val="120B530E"/>
    <w:multiLevelType w:val="multilevel"/>
    <w:tmpl w:val="676E8044"/>
    <w:lvl w:ilvl="0">
      <w:start w:val="3"/>
      <w:numFmt w:val="decimal"/>
      <w:lvlText w:val="%1"/>
      <w:lvlJc w:val="left"/>
      <w:pPr>
        <w:ind w:left="450" w:hanging="450"/>
      </w:pPr>
      <w:rPr>
        <w:rFonts w:hint="default"/>
        <w:color w:val="082A75" w:themeColor="text2"/>
      </w:rPr>
    </w:lvl>
    <w:lvl w:ilvl="1">
      <w:start w:val="1"/>
      <w:numFmt w:val="decimal"/>
      <w:lvlText w:val="%1.%2"/>
      <w:lvlJc w:val="left"/>
      <w:pPr>
        <w:ind w:left="1647" w:hanging="1080"/>
      </w:pPr>
      <w:rPr>
        <w:rFonts w:hint="default"/>
        <w:color w:val="082A75" w:themeColor="text2"/>
      </w:rPr>
    </w:lvl>
    <w:lvl w:ilvl="2">
      <w:start w:val="1"/>
      <w:numFmt w:val="decimal"/>
      <w:lvlText w:val="%1.%2.%3"/>
      <w:lvlJc w:val="left"/>
      <w:pPr>
        <w:ind w:left="3141" w:hanging="1440"/>
      </w:pPr>
      <w:rPr>
        <w:rFonts w:hint="default"/>
        <w:color w:val="auto"/>
        <w:sz w:val="28"/>
        <w:szCs w:val="28"/>
      </w:rPr>
    </w:lvl>
    <w:lvl w:ilvl="3">
      <w:start w:val="1"/>
      <w:numFmt w:val="decimal"/>
      <w:lvlText w:val="%1.%2.%3.%4"/>
      <w:lvlJc w:val="left"/>
      <w:pPr>
        <w:ind w:left="4776" w:hanging="1800"/>
      </w:pPr>
      <w:rPr>
        <w:rFonts w:hint="default"/>
        <w:color w:val="082A75" w:themeColor="text2"/>
      </w:rPr>
    </w:lvl>
    <w:lvl w:ilvl="4">
      <w:start w:val="1"/>
      <w:numFmt w:val="decimal"/>
      <w:lvlText w:val="%1.%2.%3.%4.%5"/>
      <w:lvlJc w:val="left"/>
      <w:pPr>
        <w:ind w:left="6128" w:hanging="2160"/>
      </w:pPr>
      <w:rPr>
        <w:rFonts w:hint="default"/>
        <w:color w:val="082A75" w:themeColor="text2"/>
      </w:rPr>
    </w:lvl>
    <w:lvl w:ilvl="5">
      <w:start w:val="1"/>
      <w:numFmt w:val="decimal"/>
      <w:lvlText w:val="%1.%2.%3.%4.%5.%6"/>
      <w:lvlJc w:val="left"/>
      <w:pPr>
        <w:ind w:left="7480" w:hanging="2520"/>
      </w:pPr>
      <w:rPr>
        <w:rFonts w:hint="default"/>
        <w:color w:val="082A75" w:themeColor="text2"/>
      </w:rPr>
    </w:lvl>
    <w:lvl w:ilvl="6">
      <w:start w:val="1"/>
      <w:numFmt w:val="decimal"/>
      <w:lvlText w:val="%1.%2.%3.%4.%5.%6.%7"/>
      <w:lvlJc w:val="left"/>
      <w:pPr>
        <w:ind w:left="9192" w:hanging="3240"/>
      </w:pPr>
      <w:rPr>
        <w:rFonts w:hint="default"/>
        <w:color w:val="082A75" w:themeColor="text2"/>
      </w:rPr>
    </w:lvl>
    <w:lvl w:ilvl="7">
      <w:start w:val="1"/>
      <w:numFmt w:val="decimal"/>
      <w:lvlText w:val="%1.%2.%3.%4.%5.%6.%7.%8"/>
      <w:lvlJc w:val="left"/>
      <w:pPr>
        <w:ind w:left="10544" w:hanging="3600"/>
      </w:pPr>
      <w:rPr>
        <w:rFonts w:hint="default"/>
        <w:color w:val="082A75" w:themeColor="text2"/>
      </w:rPr>
    </w:lvl>
    <w:lvl w:ilvl="8">
      <w:start w:val="1"/>
      <w:numFmt w:val="decimal"/>
      <w:lvlText w:val="%1.%2.%3.%4.%5.%6.%7.%8.%9"/>
      <w:lvlJc w:val="left"/>
      <w:pPr>
        <w:ind w:left="11896" w:hanging="3960"/>
      </w:pPr>
      <w:rPr>
        <w:rFonts w:hint="default"/>
        <w:color w:val="082A75" w:themeColor="text2"/>
      </w:rPr>
    </w:lvl>
  </w:abstractNum>
  <w:abstractNum w:abstractNumId="10" w15:restartNumberingAfterBreak="0">
    <w:nsid w:val="1703DCB4"/>
    <w:multiLevelType w:val="hybridMultilevel"/>
    <w:tmpl w:val="FFFFFFFF"/>
    <w:lvl w:ilvl="0" w:tplc="ABC083E8">
      <w:start w:val="1"/>
      <w:numFmt w:val="decimal"/>
      <w:lvlText w:val="%1."/>
      <w:lvlJc w:val="left"/>
      <w:pPr>
        <w:ind w:left="1168" w:hanging="360"/>
      </w:pPr>
    </w:lvl>
    <w:lvl w:ilvl="1" w:tplc="E7FC4ABA">
      <w:start w:val="1"/>
      <w:numFmt w:val="lowerLetter"/>
      <w:lvlText w:val="%2."/>
      <w:lvlJc w:val="left"/>
      <w:pPr>
        <w:ind w:left="1888" w:hanging="360"/>
      </w:pPr>
    </w:lvl>
    <w:lvl w:ilvl="2" w:tplc="3D5C7A40">
      <w:start w:val="1"/>
      <w:numFmt w:val="lowerRoman"/>
      <w:lvlText w:val="%3."/>
      <w:lvlJc w:val="right"/>
      <w:pPr>
        <w:ind w:left="2608" w:hanging="180"/>
      </w:pPr>
    </w:lvl>
    <w:lvl w:ilvl="3" w:tplc="641873B6">
      <w:start w:val="1"/>
      <w:numFmt w:val="decimal"/>
      <w:lvlText w:val="%4."/>
      <w:lvlJc w:val="left"/>
      <w:pPr>
        <w:ind w:left="3328" w:hanging="360"/>
      </w:pPr>
    </w:lvl>
    <w:lvl w:ilvl="4" w:tplc="6A5E269A">
      <w:start w:val="1"/>
      <w:numFmt w:val="lowerLetter"/>
      <w:lvlText w:val="%5."/>
      <w:lvlJc w:val="left"/>
      <w:pPr>
        <w:ind w:left="4048" w:hanging="360"/>
      </w:pPr>
    </w:lvl>
    <w:lvl w:ilvl="5" w:tplc="248A05B8">
      <w:start w:val="1"/>
      <w:numFmt w:val="lowerRoman"/>
      <w:lvlText w:val="%6."/>
      <w:lvlJc w:val="right"/>
      <w:pPr>
        <w:ind w:left="4768" w:hanging="180"/>
      </w:pPr>
    </w:lvl>
    <w:lvl w:ilvl="6" w:tplc="CF1AAC74">
      <w:start w:val="1"/>
      <w:numFmt w:val="decimal"/>
      <w:lvlText w:val="%7."/>
      <w:lvlJc w:val="left"/>
      <w:pPr>
        <w:ind w:left="5488" w:hanging="360"/>
      </w:pPr>
    </w:lvl>
    <w:lvl w:ilvl="7" w:tplc="53C8771A">
      <w:start w:val="1"/>
      <w:numFmt w:val="lowerLetter"/>
      <w:lvlText w:val="%8."/>
      <w:lvlJc w:val="left"/>
      <w:pPr>
        <w:ind w:left="6208" w:hanging="360"/>
      </w:pPr>
    </w:lvl>
    <w:lvl w:ilvl="8" w:tplc="8D9C3582">
      <w:start w:val="1"/>
      <w:numFmt w:val="lowerRoman"/>
      <w:lvlText w:val="%9."/>
      <w:lvlJc w:val="right"/>
      <w:pPr>
        <w:ind w:left="6928" w:hanging="180"/>
      </w:pPr>
    </w:lvl>
  </w:abstractNum>
  <w:abstractNum w:abstractNumId="11" w15:restartNumberingAfterBreak="0">
    <w:nsid w:val="1D5C12C7"/>
    <w:multiLevelType w:val="hybridMultilevel"/>
    <w:tmpl w:val="363C280E"/>
    <w:lvl w:ilvl="0" w:tplc="4C09000F">
      <w:start w:val="1"/>
      <w:numFmt w:val="decimal"/>
      <w:lvlText w:val="%1."/>
      <w:lvlJc w:val="left"/>
      <w:pPr>
        <w:ind w:left="1800" w:hanging="360"/>
      </w:pPr>
    </w:lvl>
    <w:lvl w:ilvl="1" w:tplc="4C090019">
      <w:start w:val="1"/>
      <w:numFmt w:val="lowerLetter"/>
      <w:lvlText w:val="%2."/>
      <w:lvlJc w:val="left"/>
      <w:pPr>
        <w:ind w:left="2520" w:hanging="360"/>
      </w:pPr>
    </w:lvl>
    <w:lvl w:ilvl="2" w:tplc="4C09001B">
      <w:start w:val="1"/>
      <w:numFmt w:val="lowerRoman"/>
      <w:lvlText w:val="%3."/>
      <w:lvlJc w:val="right"/>
      <w:pPr>
        <w:ind w:left="3240" w:hanging="180"/>
      </w:pPr>
    </w:lvl>
    <w:lvl w:ilvl="3" w:tplc="4C09000F" w:tentative="1">
      <w:start w:val="1"/>
      <w:numFmt w:val="decimal"/>
      <w:lvlText w:val="%4."/>
      <w:lvlJc w:val="left"/>
      <w:pPr>
        <w:ind w:left="3960" w:hanging="360"/>
      </w:pPr>
    </w:lvl>
    <w:lvl w:ilvl="4" w:tplc="4C090019" w:tentative="1">
      <w:start w:val="1"/>
      <w:numFmt w:val="lowerLetter"/>
      <w:lvlText w:val="%5."/>
      <w:lvlJc w:val="left"/>
      <w:pPr>
        <w:ind w:left="4680" w:hanging="360"/>
      </w:pPr>
    </w:lvl>
    <w:lvl w:ilvl="5" w:tplc="4C09001B" w:tentative="1">
      <w:start w:val="1"/>
      <w:numFmt w:val="lowerRoman"/>
      <w:lvlText w:val="%6."/>
      <w:lvlJc w:val="right"/>
      <w:pPr>
        <w:ind w:left="5400" w:hanging="180"/>
      </w:pPr>
    </w:lvl>
    <w:lvl w:ilvl="6" w:tplc="4C09000F" w:tentative="1">
      <w:start w:val="1"/>
      <w:numFmt w:val="decimal"/>
      <w:lvlText w:val="%7."/>
      <w:lvlJc w:val="left"/>
      <w:pPr>
        <w:ind w:left="6120" w:hanging="360"/>
      </w:pPr>
    </w:lvl>
    <w:lvl w:ilvl="7" w:tplc="4C090019" w:tentative="1">
      <w:start w:val="1"/>
      <w:numFmt w:val="lowerLetter"/>
      <w:lvlText w:val="%8."/>
      <w:lvlJc w:val="left"/>
      <w:pPr>
        <w:ind w:left="6840" w:hanging="360"/>
      </w:pPr>
    </w:lvl>
    <w:lvl w:ilvl="8" w:tplc="4C09001B" w:tentative="1">
      <w:start w:val="1"/>
      <w:numFmt w:val="lowerRoman"/>
      <w:lvlText w:val="%9."/>
      <w:lvlJc w:val="right"/>
      <w:pPr>
        <w:ind w:left="7560" w:hanging="180"/>
      </w:pPr>
    </w:lvl>
  </w:abstractNum>
  <w:abstractNum w:abstractNumId="12" w15:restartNumberingAfterBreak="0">
    <w:nsid w:val="1E99115E"/>
    <w:multiLevelType w:val="multilevel"/>
    <w:tmpl w:val="FD54139A"/>
    <w:lvl w:ilvl="0">
      <w:start w:val="1"/>
      <w:numFmt w:val="decimal"/>
      <w:lvlText w:val="%1."/>
      <w:lvlJc w:val="left"/>
      <w:pPr>
        <w:ind w:left="720" w:hanging="720"/>
      </w:pPr>
      <w:rPr>
        <w:rFonts w:hint="default"/>
        <w:color w:val="061F57" w:themeColor="text2" w:themeShade="BF"/>
      </w:rPr>
    </w:lvl>
    <w:lvl w:ilvl="1">
      <w:start w:val="1"/>
      <w:numFmt w:val="decimal"/>
      <w:lvlText w:val="%1.%2"/>
      <w:lvlJc w:val="left"/>
      <w:pPr>
        <w:ind w:left="1712" w:hanging="1080"/>
      </w:pPr>
      <w:rPr>
        <w:color w:val="082A75" w:themeColor="text2"/>
      </w:rPr>
    </w:lvl>
    <w:lvl w:ilvl="2">
      <w:start w:val="1"/>
      <w:numFmt w:val="decimal"/>
      <w:isLgl/>
      <w:lvlText w:val="%1.%2.%3"/>
      <w:lvlJc w:val="left"/>
      <w:pPr>
        <w:ind w:left="2880" w:hanging="1440"/>
      </w:pPr>
      <w:rPr>
        <w:rFonts w:hint="default"/>
      </w:rPr>
    </w:lvl>
    <w:lvl w:ilvl="3">
      <w:start w:val="1"/>
      <w:numFmt w:val="decimal"/>
      <w:isLgl/>
      <w:lvlText w:val="%1.%2.%3.%4"/>
      <w:lvlJc w:val="left"/>
      <w:pPr>
        <w:ind w:left="3960" w:hanging="1800"/>
      </w:pPr>
      <w:rPr>
        <w:rFonts w:hint="default"/>
      </w:rPr>
    </w:lvl>
    <w:lvl w:ilvl="4">
      <w:start w:val="1"/>
      <w:numFmt w:val="decimal"/>
      <w:isLgl/>
      <w:lvlText w:val="%1.%2.%3.%4.%5"/>
      <w:lvlJc w:val="left"/>
      <w:pPr>
        <w:ind w:left="5040" w:hanging="2160"/>
      </w:pPr>
      <w:rPr>
        <w:rFonts w:hint="default"/>
      </w:rPr>
    </w:lvl>
    <w:lvl w:ilvl="5">
      <w:start w:val="1"/>
      <w:numFmt w:val="decimal"/>
      <w:isLgl/>
      <w:lvlText w:val="%1.%2.%3.%4.%5.%6"/>
      <w:lvlJc w:val="left"/>
      <w:pPr>
        <w:ind w:left="6120" w:hanging="2520"/>
      </w:pPr>
      <w:rPr>
        <w:rFonts w:hint="default"/>
      </w:rPr>
    </w:lvl>
    <w:lvl w:ilvl="6">
      <w:start w:val="1"/>
      <w:numFmt w:val="decimal"/>
      <w:isLgl/>
      <w:lvlText w:val="%1.%2.%3.%4.%5.%6.%7"/>
      <w:lvlJc w:val="left"/>
      <w:pPr>
        <w:ind w:left="7560" w:hanging="3240"/>
      </w:pPr>
      <w:rPr>
        <w:rFonts w:hint="default"/>
      </w:rPr>
    </w:lvl>
    <w:lvl w:ilvl="7">
      <w:start w:val="1"/>
      <w:numFmt w:val="decimal"/>
      <w:isLgl/>
      <w:lvlText w:val="%1.%2.%3.%4.%5.%6.%7.%8"/>
      <w:lvlJc w:val="left"/>
      <w:pPr>
        <w:ind w:left="8640" w:hanging="3600"/>
      </w:pPr>
      <w:rPr>
        <w:rFonts w:hint="default"/>
      </w:rPr>
    </w:lvl>
    <w:lvl w:ilvl="8">
      <w:start w:val="1"/>
      <w:numFmt w:val="decimal"/>
      <w:isLgl/>
      <w:lvlText w:val="%1.%2.%3.%4.%5.%6.%7.%8.%9"/>
      <w:lvlJc w:val="left"/>
      <w:pPr>
        <w:ind w:left="9720" w:hanging="3960"/>
      </w:pPr>
      <w:rPr>
        <w:rFonts w:hint="default"/>
      </w:rPr>
    </w:lvl>
  </w:abstractNum>
  <w:abstractNum w:abstractNumId="13" w15:restartNumberingAfterBreak="0">
    <w:nsid w:val="1F570C07"/>
    <w:multiLevelType w:val="multilevel"/>
    <w:tmpl w:val="676E8044"/>
    <w:lvl w:ilvl="0">
      <w:start w:val="3"/>
      <w:numFmt w:val="decimal"/>
      <w:lvlText w:val="%1"/>
      <w:lvlJc w:val="left"/>
      <w:pPr>
        <w:ind w:left="450" w:hanging="450"/>
      </w:pPr>
      <w:rPr>
        <w:rFonts w:hint="default"/>
        <w:color w:val="082A75" w:themeColor="text2"/>
      </w:rPr>
    </w:lvl>
    <w:lvl w:ilvl="1">
      <w:start w:val="1"/>
      <w:numFmt w:val="decimal"/>
      <w:lvlText w:val="%1.%2"/>
      <w:lvlJc w:val="left"/>
      <w:pPr>
        <w:ind w:left="1647" w:hanging="1080"/>
      </w:pPr>
      <w:rPr>
        <w:rFonts w:hint="default"/>
        <w:color w:val="082A75" w:themeColor="text2"/>
      </w:rPr>
    </w:lvl>
    <w:lvl w:ilvl="2">
      <w:start w:val="1"/>
      <w:numFmt w:val="decimal"/>
      <w:lvlText w:val="%1.%2.%3"/>
      <w:lvlJc w:val="left"/>
      <w:pPr>
        <w:ind w:left="3141" w:hanging="1440"/>
      </w:pPr>
      <w:rPr>
        <w:rFonts w:hint="default"/>
        <w:color w:val="auto"/>
        <w:sz w:val="28"/>
        <w:szCs w:val="28"/>
      </w:rPr>
    </w:lvl>
    <w:lvl w:ilvl="3">
      <w:start w:val="1"/>
      <w:numFmt w:val="decimal"/>
      <w:lvlText w:val="%1.%2.%3.%4"/>
      <w:lvlJc w:val="left"/>
      <w:pPr>
        <w:ind w:left="4776" w:hanging="1800"/>
      </w:pPr>
      <w:rPr>
        <w:rFonts w:hint="default"/>
        <w:color w:val="082A75" w:themeColor="text2"/>
      </w:rPr>
    </w:lvl>
    <w:lvl w:ilvl="4">
      <w:start w:val="1"/>
      <w:numFmt w:val="decimal"/>
      <w:lvlText w:val="%1.%2.%3.%4.%5"/>
      <w:lvlJc w:val="left"/>
      <w:pPr>
        <w:ind w:left="6128" w:hanging="2160"/>
      </w:pPr>
      <w:rPr>
        <w:rFonts w:hint="default"/>
        <w:color w:val="082A75" w:themeColor="text2"/>
      </w:rPr>
    </w:lvl>
    <w:lvl w:ilvl="5">
      <w:start w:val="1"/>
      <w:numFmt w:val="decimal"/>
      <w:lvlText w:val="%1.%2.%3.%4.%5.%6"/>
      <w:lvlJc w:val="left"/>
      <w:pPr>
        <w:ind w:left="7480" w:hanging="2520"/>
      </w:pPr>
      <w:rPr>
        <w:rFonts w:hint="default"/>
        <w:color w:val="082A75" w:themeColor="text2"/>
      </w:rPr>
    </w:lvl>
    <w:lvl w:ilvl="6">
      <w:start w:val="1"/>
      <w:numFmt w:val="decimal"/>
      <w:lvlText w:val="%1.%2.%3.%4.%5.%6.%7"/>
      <w:lvlJc w:val="left"/>
      <w:pPr>
        <w:ind w:left="9192" w:hanging="3240"/>
      </w:pPr>
      <w:rPr>
        <w:rFonts w:hint="default"/>
        <w:color w:val="082A75" w:themeColor="text2"/>
      </w:rPr>
    </w:lvl>
    <w:lvl w:ilvl="7">
      <w:start w:val="1"/>
      <w:numFmt w:val="decimal"/>
      <w:lvlText w:val="%1.%2.%3.%4.%5.%6.%7.%8"/>
      <w:lvlJc w:val="left"/>
      <w:pPr>
        <w:ind w:left="10544" w:hanging="3600"/>
      </w:pPr>
      <w:rPr>
        <w:rFonts w:hint="default"/>
        <w:color w:val="082A75" w:themeColor="text2"/>
      </w:rPr>
    </w:lvl>
    <w:lvl w:ilvl="8">
      <w:start w:val="1"/>
      <w:numFmt w:val="decimal"/>
      <w:lvlText w:val="%1.%2.%3.%4.%5.%6.%7.%8.%9"/>
      <w:lvlJc w:val="left"/>
      <w:pPr>
        <w:ind w:left="11896" w:hanging="3960"/>
      </w:pPr>
      <w:rPr>
        <w:rFonts w:hint="default"/>
        <w:color w:val="082A75" w:themeColor="text2"/>
      </w:rPr>
    </w:lvl>
  </w:abstractNum>
  <w:abstractNum w:abstractNumId="14" w15:restartNumberingAfterBreak="0">
    <w:nsid w:val="23FD4C29"/>
    <w:multiLevelType w:val="hybridMultilevel"/>
    <w:tmpl w:val="FFFFFFFF"/>
    <w:lvl w:ilvl="0" w:tplc="63343F10">
      <w:start w:val="3"/>
      <w:numFmt w:val="decimal"/>
      <w:lvlText w:val="%1."/>
      <w:lvlJc w:val="left"/>
      <w:pPr>
        <w:ind w:left="720" w:hanging="360"/>
      </w:pPr>
    </w:lvl>
    <w:lvl w:ilvl="1" w:tplc="B98CBF4A">
      <w:start w:val="1"/>
      <w:numFmt w:val="lowerLetter"/>
      <w:lvlText w:val="%2."/>
      <w:lvlJc w:val="left"/>
      <w:pPr>
        <w:ind w:left="1440" w:hanging="360"/>
      </w:pPr>
    </w:lvl>
    <w:lvl w:ilvl="2" w:tplc="F3C2E0B8">
      <w:start w:val="1"/>
      <w:numFmt w:val="lowerRoman"/>
      <w:lvlText w:val="%3."/>
      <w:lvlJc w:val="right"/>
      <w:pPr>
        <w:ind w:left="2160" w:hanging="180"/>
      </w:pPr>
    </w:lvl>
    <w:lvl w:ilvl="3" w:tplc="9496AE76">
      <w:start w:val="1"/>
      <w:numFmt w:val="decimal"/>
      <w:lvlText w:val="%4."/>
      <w:lvlJc w:val="left"/>
      <w:pPr>
        <w:ind w:left="2880" w:hanging="360"/>
      </w:pPr>
    </w:lvl>
    <w:lvl w:ilvl="4" w:tplc="582E3C20">
      <w:start w:val="1"/>
      <w:numFmt w:val="lowerLetter"/>
      <w:lvlText w:val="%5."/>
      <w:lvlJc w:val="left"/>
      <w:pPr>
        <w:ind w:left="3600" w:hanging="360"/>
      </w:pPr>
    </w:lvl>
    <w:lvl w:ilvl="5" w:tplc="11A2D1FE">
      <w:start w:val="1"/>
      <w:numFmt w:val="lowerRoman"/>
      <w:lvlText w:val="%6."/>
      <w:lvlJc w:val="right"/>
      <w:pPr>
        <w:ind w:left="4320" w:hanging="180"/>
      </w:pPr>
    </w:lvl>
    <w:lvl w:ilvl="6" w:tplc="A55A1C76">
      <w:start w:val="1"/>
      <w:numFmt w:val="decimal"/>
      <w:lvlText w:val="%7."/>
      <w:lvlJc w:val="left"/>
      <w:pPr>
        <w:ind w:left="5040" w:hanging="360"/>
      </w:pPr>
    </w:lvl>
    <w:lvl w:ilvl="7" w:tplc="2272B68C">
      <w:start w:val="1"/>
      <w:numFmt w:val="lowerLetter"/>
      <w:lvlText w:val="%8."/>
      <w:lvlJc w:val="left"/>
      <w:pPr>
        <w:ind w:left="5760" w:hanging="360"/>
      </w:pPr>
    </w:lvl>
    <w:lvl w:ilvl="8" w:tplc="8C92576A">
      <w:start w:val="1"/>
      <w:numFmt w:val="lowerRoman"/>
      <w:lvlText w:val="%9."/>
      <w:lvlJc w:val="right"/>
      <w:pPr>
        <w:ind w:left="6480" w:hanging="180"/>
      </w:pPr>
    </w:lvl>
  </w:abstractNum>
  <w:abstractNum w:abstractNumId="15" w15:restartNumberingAfterBreak="0">
    <w:nsid w:val="241D071E"/>
    <w:multiLevelType w:val="hybridMultilevel"/>
    <w:tmpl w:val="FFFFFFFF"/>
    <w:lvl w:ilvl="0" w:tplc="1AF8EA64">
      <w:start w:val="1"/>
      <w:numFmt w:val="decimal"/>
      <w:lvlText w:val="%1."/>
      <w:lvlJc w:val="left"/>
      <w:pPr>
        <w:ind w:left="720" w:hanging="360"/>
      </w:pPr>
    </w:lvl>
    <w:lvl w:ilvl="1" w:tplc="8DD0C65C">
      <w:start w:val="1"/>
      <w:numFmt w:val="lowerLetter"/>
      <w:lvlText w:val="%2."/>
      <w:lvlJc w:val="left"/>
      <w:pPr>
        <w:ind w:left="1440" w:hanging="360"/>
      </w:pPr>
    </w:lvl>
    <w:lvl w:ilvl="2" w:tplc="3B9AD504">
      <w:start w:val="1"/>
      <w:numFmt w:val="lowerRoman"/>
      <w:lvlText w:val="%3."/>
      <w:lvlJc w:val="right"/>
      <w:pPr>
        <w:ind w:left="2160" w:hanging="180"/>
      </w:pPr>
    </w:lvl>
    <w:lvl w:ilvl="3" w:tplc="7E26D868">
      <w:start w:val="1"/>
      <w:numFmt w:val="decimal"/>
      <w:lvlText w:val="%4."/>
      <w:lvlJc w:val="left"/>
      <w:pPr>
        <w:ind w:left="2880" w:hanging="360"/>
      </w:pPr>
    </w:lvl>
    <w:lvl w:ilvl="4" w:tplc="B2D4015E">
      <w:start w:val="1"/>
      <w:numFmt w:val="lowerLetter"/>
      <w:lvlText w:val="%5."/>
      <w:lvlJc w:val="left"/>
      <w:pPr>
        <w:ind w:left="3600" w:hanging="360"/>
      </w:pPr>
    </w:lvl>
    <w:lvl w:ilvl="5" w:tplc="E6E6BC04">
      <w:start w:val="1"/>
      <w:numFmt w:val="lowerRoman"/>
      <w:lvlText w:val="%6."/>
      <w:lvlJc w:val="right"/>
      <w:pPr>
        <w:ind w:left="4320" w:hanging="180"/>
      </w:pPr>
    </w:lvl>
    <w:lvl w:ilvl="6" w:tplc="90429E3A">
      <w:start w:val="1"/>
      <w:numFmt w:val="decimal"/>
      <w:lvlText w:val="%7."/>
      <w:lvlJc w:val="left"/>
      <w:pPr>
        <w:ind w:left="5040" w:hanging="360"/>
      </w:pPr>
    </w:lvl>
    <w:lvl w:ilvl="7" w:tplc="C1E644E2">
      <w:start w:val="1"/>
      <w:numFmt w:val="lowerLetter"/>
      <w:lvlText w:val="%8."/>
      <w:lvlJc w:val="left"/>
      <w:pPr>
        <w:ind w:left="5760" w:hanging="360"/>
      </w:pPr>
    </w:lvl>
    <w:lvl w:ilvl="8" w:tplc="EFE02C22">
      <w:start w:val="1"/>
      <w:numFmt w:val="lowerRoman"/>
      <w:lvlText w:val="%9."/>
      <w:lvlJc w:val="right"/>
      <w:pPr>
        <w:ind w:left="6480" w:hanging="180"/>
      </w:pPr>
    </w:lvl>
  </w:abstractNum>
  <w:abstractNum w:abstractNumId="16" w15:restartNumberingAfterBreak="0">
    <w:nsid w:val="27FC276F"/>
    <w:multiLevelType w:val="hybridMultilevel"/>
    <w:tmpl w:val="E07227A0"/>
    <w:lvl w:ilvl="0" w:tplc="55F4FAEA">
      <w:start w:val="1"/>
      <w:numFmt w:val="decimal"/>
      <w:lvlText w:val="%1."/>
      <w:lvlJc w:val="left"/>
      <w:pPr>
        <w:ind w:left="992" w:hanging="360"/>
      </w:pPr>
      <w:rPr>
        <w:rFonts w:hint="default"/>
      </w:rPr>
    </w:lvl>
    <w:lvl w:ilvl="1" w:tplc="4C090019" w:tentative="1">
      <w:start w:val="1"/>
      <w:numFmt w:val="lowerLetter"/>
      <w:lvlText w:val="%2."/>
      <w:lvlJc w:val="left"/>
      <w:pPr>
        <w:ind w:left="1712" w:hanging="360"/>
      </w:pPr>
    </w:lvl>
    <w:lvl w:ilvl="2" w:tplc="4C09001B" w:tentative="1">
      <w:start w:val="1"/>
      <w:numFmt w:val="lowerRoman"/>
      <w:lvlText w:val="%3."/>
      <w:lvlJc w:val="right"/>
      <w:pPr>
        <w:ind w:left="2432" w:hanging="180"/>
      </w:pPr>
    </w:lvl>
    <w:lvl w:ilvl="3" w:tplc="4C09000F" w:tentative="1">
      <w:start w:val="1"/>
      <w:numFmt w:val="decimal"/>
      <w:lvlText w:val="%4."/>
      <w:lvlJc w:val="left"/>
      <w:pPr>
        <w:ind w:left="3152" w:hanging="360"/>
      </w:pPr>
    </w:lvl>
    <w:lvl w:ilvl="4" w:tplc="4C090019" w:tentative="1">
      <w:start w:val="1"/>
      <w:numFmt w:val="lowerLetter"/>
      <w:lvlText w:val="%5."/>
      <w:lvlJc w:val="left"/>
      <w:pPr>
        <w:ind w:left="3872" w:hanging="360"/>
      </w:pPr>
    </w:lvl>
    <w:lvl w:ilvl="5" w:tplc="4C09001B" w:tentative="1">
      <w:start w:val="1"/>
      <w:numFmt w:val="lowerRoman"/>
      <w:lvlText w:val="%6."/>
      <w:lvlJc w:val="right"/>
      <w:pPr>
        <w:ind w:left="4592" w:hanging="180"/>
      </w:pPr>
    </w:lvl>
    <w:lvl w:ilvl="6" w:tplc="4C09000F" w:tentative="1">
      <w:start w:val="1"/>
      <w:numFmt w:val="decimal"/>
      <w:lvlText w:val="%7."/>
      <w:lvlJc w:val="left"/>
      <w:pPr>
        <w:ind w:left="5312" w:hanging="360"/>
      </w:pPr>
    </w:lvl>
    <w:lvl w:ilvl="7" w:tplc="4C090019" w:tentative="1">
      <w:start w:val="1"/>
      <w:numFmt w:val="lowerLetter"/>
      <w:lvlText w:val="%8."/>
      <w:lvlJc w:val="left"/>
      <w:pPr>
        <w:ind w:left="6032" w:hanging="360"/>
      </w:pPr>
    </w:lvl>
    <w:lvl w:ilvl="8" w:tplc="4C09001B" w:tentative="1">
      <w:start w:val="1"/>
      <w:numFmt w:val="lowerRoman"/>
      <w:lvlText w:val="%9."/>
      <w:lvlJc w:val="right"/>
      <w:pPr>
        <w:ind w:left="6752" w:hanging="180"/>
      </w:pPr>
    </w:lvl>
  </w:abstractNum>
  <w:abstractNum w:abstractNumId="17" w15:restartNumberingAfterBreak="0">
    <w:nsid w:val="282D9047"/>
    <w:multiLevelType w:val="hybridMultilevel"/>
    <w:tmpl w:val="FFFFFFFF"/>
    <w:lvl w:ilvl="0" w:tplc="BEC29C18">
      <w:start w:val="1"/>
      <w:numFmt w:val="bullet"/>
      <w:lvlText w:val=""/>
      <w:lvlJc w:val="left"/>
      <w:pPr>
        <w:ind w:left="720" w:hanging="360"/>
      </w:pPr>
      <w:rPr>
        <w:rFonts w:ascii="Symbol" w:hAnsi="Symbol" w:hint="default"/>
      </w:rPr>
    </w:lvl>
    <w:lvl w:ilvl="1" w:tplc="BB765702">
      <w:start w:val="1"/>
      <w:numFmt w:val="bullet"/>
      <w:lvlText w:val="§"/>
      <w:lvlJc w:val="left"/>
      <w:pPr>
        <w:ind w:left="1440" w:hanging="360"/>
      </w:pPr>
      <w:rPr>
        <w:rFonts w:ascii="Symbol" w:hAnsi="Symbol" w:hint="default"/>
      </w:rPr>
    </w:lvl>
    <w:lvl w:ilvl="2" w:tplc="59A6A6AE">
      <w:start w:val="1"/>
      <w:numFmt w:val="bullet"/>
      <w:lvlText w:val=""/>
      <w:lvlJc w:val="left"/>
      <w:pPr>
        <w:ind w:left="2160" w:hanging="360"/>
      </w:pPr>
      <w:rPr>
        <w:rFonts w:ascii="Wingdings" w:hAnsi="Wingdings" w:hint="default"/>
      </w:rPr>
    </w:lvl>
    <w:lvl w:ilvl="3" w:tplc="EA6A66B4">
      <w:start w:val="1"/>
      <w:numFmt w:val="bullet"/>
      <w:lvlText w:val=""/>
      <w:lvlJc w:val="left"/>
      <w:pPr>
        <w:ind w:left="2880" w:hanging="360"/>
      </w:pPr>
      <w:rPr>
        <w:rFonts w:ascii="Symbol" w:hAnsi="Symbol" w:hint="default"/>
      </w:rPr>
    </w:lvl>
    <w:lvl w:ilvl="4" w:tplc="895AB80C">
      <w:start w:val="1"/>
      <w:numFmt w:val="bullet"/>
      <w:lvlText w:val="o"/>
      <w:lvlJc w:val="left"/>
      <w:pPr>
        <w:ind w:left="3600" w:hanging="360"/>
      </w:pPr>
      <w:rPr>
        <w:rFonts w:ascii="Courier New" w:hAnsi="Courier New" w:hint="default"/>
      </w:rPr>
    </w:lvl>
    <w:lvl w:ilvl="5" w:tplc="143A463E">
      <w:start w:val="1"/>
      <w:numFmt w:val="bullet"/>
      <w:lvlText w:val=""/>
      <w:lvlJc w:val="left"/>
      <w:pPr>
        <w:ind w:left="4320" w:hanging="360"/>
      </w:pPr>
      <w:rPr>
        <w:rFonts w:ascii="Wingdings" w:hAnsi="Wingdings" w:hint="default"/>
      </w:rPr>
    </w:lvl>
    <w:lvl w:ilvl="6" w:tplc="27BCE408">
      <w:start w:val="1"/>
      <w:numFmt w:val="bullet"/>
      <w:lvlText w:val=""/>
      <w:lvlJc w:val="left"/>
      <w:pPr>
        <w:ind w:left="5040" w:hanging="360"/>
      </w:pPr>
      <w:rPr>
        <w:rFonts w:ascii="Symbol" w:hAnsi="Symbol" w:hint="default"/>
      </w:rPr>
    </w:lvl>
    <w:lvl w:ilvl="7" w:tplc="9452A0D6">
      <w:start w:val="1"/>
      <w:numFmt w:val="bullet"/>
      <w:lvlText w:val="o"/>
      <w:lvlJc w:val="left"/>
      <w:pPr>
        <w:ind w:left="5760" w:hanging="360"/>
      </w:pPr>
      <w:rPr>
        <w:rFonts w:ascii="Courier New" w:hAnsi="Courier New" w:hint="default"/>
      </w:rPr>
    </w:lvl>
    <w:lvl w:ilvl="8" w:tplc="B84842AA">
      <w:start w:val="1"/>
      <w:numFmt w:val="bullet"/>
      <w:lvlText w:val=""/>
      <w:lvlJc w:val="left"/>
      <w:pPr>
        <w:ind w:left="6480" w:hanging="360"/>
      </w:pPr>
      <w:rPr>
        <w:rFonts w:ascii="Wingdings" w:hAnsi="Wingdings" w:hint="default"/>
      </w:rPr>
    </w:lvl>
  </w:abstractNum>
  <w:abstractNum w:abstractNumId="18" w15:restartNumberingAfterBreak="0">
    <w:nsid w:val="2C2C3DC5"/>
    <w:multiLevelType w:val="hybridMultilevel"/>
    <w:tmpl w:val="FDFC6970"/>
    <w:lvl w:ilvl="0" w:tplc="67CC6E46">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9" w15:restartNumberingAfterBreak="0">
    <w:nsid w:val="32082A94"/>
    <w:multiLevelType w:val="hybridMultilevel"/>
    <w:tmpl w:val="57A25C68"/>
    <w:lvl w:ilvl="0" w:tplc="67CC6E46">
      <w:start w:val="1"/>
      <w:numFmt w:val="bullet"/>
      <w:lvlText w:val="·"/>
      <w:lvlJc w:val="left"/>
      <w:pPr>
        <w:ind w:left="1800" w:hanging="360"/>
      </w:pPr>
      <w:rPr>
        <w:rFonts w:ascii="Symbol" w:hAnsi="Symbol" w:hint="default"/>
      </w:rPr>
    </w:lvl>
    <w:lvl w:ilvl="1" w:tplc="4C090003" w:tentative="1">
      <w:start w:val="1"/>
      <w:numFmt w:val="bullet"/>
      <w:lvlText w:val="o"/>
      <w:lvlJc w:val="left"/>
      <w:pPr>
        <w:ind w:left="2520" w:hanging="360"/>
      </w:pPr>
      <w:rPr>
        <w:rFonts w:ascii="Courier New" w:hAnsi="Courier New" w:cs="Courier New" w:hint="default"/>
      </w:rPr>
    </w:lvl>
    <w:lvl w:ilvl="2" w:tplc="4C090005" w:tentative="1">
      <w:start w:val="1"/>
      <w:numFmt w:val="bullet"/>
      <w:lvlText w:val=""/>
      <w:lvlJc w:val="left"/>
      <w:pPr>
        <w:ind w:left="3240" w:hanging="360"/>
      </w:pPr>
      <w:rPr>
        <w:rFonts w:ascii="Wingdings" w:hAnsi="Wingdings" w:hint="default"/>
      </w:rPr>
    </w:lvl>
    <w:lvl w:ilvl="3" w:tplc="4C090001" w:tentative="1">
      <w:start w:val="1"/>
      <w:numFmt w:val="bullet"/>
      <w:lvlText w:val=""/>
      <w:lvlJc w:val="left"/>
      <w:pPr>
        <w:ind w:left="3960" w:hanging="360"/>
      </w:pPr>
      <w:rPr>
        <w:rFonts w:ascii="Symbol" w:hAnsi="Symbol" w:hint="default"/>
      </w:rPr>
    </w:lvl>
    <w:lvl w:ilvl="4" w:tplc="4C090003" w:tentative="1">
      <w:start w:val="1"/>
      <w:numFmt w:val="bullet"/>
      <w:lvlText w:val="o"/>
      <w:lvlJc w:val="left"/>
      <w:pPr>
        <w:ind w:left="4680" w:hanging="360"/>
      </w:pPr>
      <w:rPr>
        <w:rFonts w:ascii="Courier New" w:hAnsi="Courier New" w:cs="Courier New" w:hint="default"/>
      </w:rPr>
    </w:lvl>
    <w:lvl w:ilvl="5" w:tplc="4C090005" w:tentative="1">
      <w:start w:val="1"/>
      <w:numFmt w:val="bullet"/>
      <w:lvlText w:val=""/>
      <w:lvlJc w:val="left"/>
      <w:pPr>
        <w:ind w:left="5400" w:hanging="360"/>
      </w:pPr>
      <w:rPr>
        <w:rFonts w:ascii="Wingdings" w:hAnsi="Wingdings" w:hint="default"/>
      </w:rPr>
    </w:lvl>
    <w:lvl w:ilvl="6" w:tplc="4C090001" w:tentative="1">
      <w:start w:val="1"/>
      <w:numFmt w:val="bullet"/>
      <w:lvlText w:val=""/>
      <w:lvlJc w:val="left"/>
      <w:pPr>
        <w:ind w:left="6120" w:hanging="360"/>
      </w:pPr>
      <w:rPr>
        <w:rFonts w:ascii="Symbol" w:hAnsi="Symbol" w:hint="default"/>
      </w:rPr>
    </w:lvl>
    <w:lvl w:ilvl="7" w:tplc="4C090003" w:tentative="1">
      <w:start w:val="1"/>
      <w:numFmt w:val="bullet"/>
      <w:lvlText w:val="o"/>
      <w:lvlJc w:val="left"/>
      <w:pPr>
        <w:ind w:left="6840" w:hanging="360"/>
      </w:pPr>
      <w:rPr>
        <w:rFonts w:ascii="Courier New" w:hAnsi="Courier New" w:cs="Courier New" w:hint="default"/>
      </w:rPr>
    </w:lvl>
    <w:lvl w:ilvl="8" w:tplc="4C090005" w:tentative="1">
      <w:start w:val="1"/>
      <w:numFmt w:val="bullet"/>
      <w:lvlText w:val=""/>
      <w:lvlJc w:val="left"/>
      <w:pPr>
        <w:ind w:left="7560" w:hanging="360"/>
      </w:pPr>
      <w:rPr>
        <w:rFonts w:ascii="Wingdings" w:hAnsi="Wingdings" w:hint="default"/>
      </w:rPr>
    </w:lvl>
  </w:abstractNum>
  <w:abstractNum w:abstractNumId="20" w15:restartNumberingAfterBreak="0">
    <w:nsid w:val="3419D242"/>
    <w:multiLevelType w:val="hybridMultilevel"/>
    <w:tmpl w:val="FFFFFFFF"/>
    <w:lvl w:ilvl="0" w:tplc="8034F280">
      <w:start w:val="1"/>
      <w:numFmt w:val="bullet"/>
      <w:lvlText w:val="·"/>
      <w:lvlJc w:val="left"/>
      <w:pPr>
        <w:ind w:left="720" w:hanging="360"/>
      </w:pPr>
      <w:rPr>
        <w:rFonts w:ascii="Symbol" w:hAnsi="Symbol" w:hint="default"/>
      </w:rPr>
    </w:lvl>
    <w:lvl w:ilvl="1" w:tplc="D152BE4E">
      <w:start w:val="1"/>
      <w:numFmt w:val="bullet"/>
      <w:lvlText w:val="o"/>
      <w:lvlJc w:val="left"/>
      <w:pPr>
        <w:ind w:left="1440" w:hanging="360"/>
      </w:pPr>
      <w:rPr>
        <w:rFonts w:ascii="Courier New" w:hAnsi="Courier New" w:hint="default"/>
      </w:rPr>
    </w:lvl>
    <w:lvl w:ilvl="2" w:tplc="33A223B8">
      <w:start w:val="1"/>
      <w:numFmt w:val="bullet"/>
      <w:lvlText w:val=""/>
      <w:lvlJc w:val="left"/>
      <w:pPr>
        <w:ind w:left="2160" w:hanging="360"/>
      </w:pPr>
      <w:rPr>
        <w:rFonts w:ascii="Wingdings" w:hAnsi="Wingdings" w:hint="default"/>
      </w:rPr>
    </w:lvl>
    <w:lvl w:ilvl="3" w:tplc="A8707E12">
      <w:start w:val="1"/>
      <w:numFmt w:val="bullet"/>
      <w:lvlText w:val=""/>
      <w:lvlJc w:val="left"/>
      <w:pPr>
        <w:ind w:left="2880" w:hanging="360"/>
      </w:pPr>
      <w:rPr>
        <w:rFonts w:ascii="Symbol" w:hAnsi="Symbol" w:hint="default"/>
      </w:rPr>
    </w:lvl>
    <w:lvl w:ilvl="4" w:tplc="1F78C768">
      <w:start w:val="1"/>
      <w:numFmt w:val="bullet"/>
      <w:lvlText w:val="o"/>
      <w:lvlJc w:val="left"/>
      <w:pPr>
        <w:ind w:left="3600" w:hanging="360"/>
      </w:pPr>
      <w:rPr>
        <w:rFonts w:ascii="Courier New" w:hAnsi="Courier New" w:hint="default"/>
      </w:rPr>
    </w:lvl>
    <w:lvl w:ilvl="5" w:tplc="67A6C904">
      <w:start w:val="1"/>
      <w:numFmt w:val="bullet"/>
      <w:lvlText w:val=""/>
      <w:lvlJc w:val="left"/>
      <w:pPr>
        <w:ind w:left="4320" w:hanging="360"/>
      </w:pPr>
      <w:rPr>
        <w:rFonts w:ascii="Wingdings" w:hAnsi="Wingdings" w:hint="default"/>
      </w:rPr>
    </w:lvl>
    <w:lvl w:ilvl="6" w:tplc="4A7E1F36">
      <w:start w:val="1"/>
      <w:numFmt w:val="bullet"/>
      <w:lvlText w:val=""/>
      <w:lvlJc w:val="left"/>
      <w:pPr>
        <w:ind w:left="5040" w:hanging="360"/>
      </w:pPr>
      <w:rPr>
        <w:rFonts w:ascii="Symbol" w:hAnsi="Symbol" w:hint="default"/>
      </w:rPr>
    </w:lvl>
    <w:lvl w:ilvl="7" w:tplc="CBFC2B90">
      <w:start w:val="1"/>
      <w:numFmt w:val="bullet"/>
      <w:lvlText w:val="o"/>
      <w:lvlJc w:val="left"/>
      <w:pPr>
        <w:ind w:left="5760" w:hanging="360"/>
      </w:pPr>
      <w:rPr>
        <w:rFonts w:ascii="Courier New" w:hAnsi="Courier New" w:hint="default"/>
      </w:rPr>
    </w:lvl>
    <w:lvl w:ilvl="8" w:tplc="B64E3B86">
      <w:start w:val="1"/>
      <w:numFmt w:val="bullet"/>
      <w:lvlText w:val=""/>
      <w:lvlJc w:val="left"/>
      <w:pPr>
        <w:ind w:left="6480" w:hanging="360"/>
      </w:pPr>
      <w:rPr>
        <w:rFonts w:ascii="Wingdings" w:hAnsi="Wingdings" w:hint="default"/>
      </w:rPr>
    </w:lvl>
  </w:abstractNum>
  <w:abstractNum w:abstractNumId="21" w15:restartNumberingAfterBreak="0">
    <w:nsid w:val="341B2A41"/>
    <w:multiLevelType w:val="multilevel"/>
    <w:tmpl w:val="3BDA8378"/>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22" w15:restartNumberingAfterBreak="0">
    <w:nsid w:val="34630A89"/>
    <w:multiLevelType w:val="hybridMultilevel"/>
    <w:tmpl w:val="AACE4A62"/>
    <w:lvl w:ilvl="0" w:tplc="4C09000F">
      <w:start w:val="1"/>
      <w:numFmt w:val="decimal"/>
      <w:lvlText w:val="%1."/>
      <w:lvlJc w:val="left"/>
      <w:pPr>
        <w:ind w:left="1440" w:hanging="360"/>
      </w:pPr>
    </w:lvl>
    <w:lvl w:ilvl="1" w:tplc="4C090019" w:tentative="1">
      <w:start w:val="1"/>
      <w:numFmt w:val="lowerLetter"/>
      <w:lvlText w:val="%2."/>
      <w:lvlJc w:val="left"/>
      <w:pPr>
        <w:ind w:left="2160" w:hanging="360"/>
      </w:pPr>
    </w:lvl>
    <w:lvl w:ilvl="2" w:tplc="4C09001B" w:tentative="1">
      <w:start w:val="1"/>
      <w:numFmt w:val="lowerRoman"/>
      <w:lvlText w:val="%3."/>
      <w:lvlJc w:val="right"/>
      <w:pPr>
        <w:ind w:left="2880" w:hanging="180"/>
      </w:pPr>
    </w:lvl>
    <w:lvl w:ilvl="3" w:tplc="4C09000F" w:tentative="1">
      <w:start w:val="1"/>
      <w:numFmt w:val="decimal"/>
      <w:lvlText w:val="%4."/>
      <w:lvlJc w:val="left"/>
      <w:pPr>
        <w:ind w:left="3600" w:hanging="360"/>
      </w:pPr>
    </w:lvl>
    <w:lvl w:ilvl="4" w:tplc="4C090019" w:tentative="1">
      <w:start w:val="1"/>
      <w:numFmt w:val="lowerLetter"/>
      <w:lvlText w:val="%5."/>
      <w:lvlJc w:val="left"/>
      <w:pPr>
        <w:ind w:left="4320" w:hanging="360"/>
      </w:pPr>
    </w:lvl>
    <w:lvl w:ilvl="5" w:tplc="4C09001B" w:tentative="1">
      <w:start w:val="1"/>
      <w:numFmt w:val="lowerRoman"/>
      <w:lvlText w:val="%6."/>
      <w:lvlJc w:val="right"/>
      <w:pPr>
        <w:ind w:left="5040" w:hanging="180"/>
      </w:pPr>
    </w:lvl>
    <w:lvl w:ilvl="6" w:tplc="4C09000F" w:tentative="1">
      <w:start w:val="1"/>
      <w:numFmt w:val="decimal"/>
      <w:lvlText w:val="%7."/>
      <w:lvlJc w:val="left"/>
      <w:pPr>
        <w:ind w:left="5760" w:hanging="360"/>
      </w:pPr>
    </w:lvl>
    <w:lvl w:ilvl="7" w:tplc="4C090019" w:tentative="1">
      <w:start w:val="1"/>
      <w:numFmt w:val="lowerLetter"/>
      <w:lvlText w:val="%8."/>
      <w:lvlJc w:val="left"/>
      <w:pPr>
        <w:ind w:left="6480" w:hanging="360"/>
      </w:pPr>
    </w:lvl>
    <w:lvl w:ilvl="8" w:tplc="4C09001B" w:tentative="1">
      <w:start w:val="1"/>
      <w:numFmt w:val="lowerRoman"/>
      <w:lvlText w:val="%9."/>
      <w:lvlJc w:val="right"/>
      <w:pPr>
        <w:ind w:left="7200" w:hanging="180"/>
      </w:pPr>
    </w:lvl>
  </w:abstractNum>
  <w:abstractNum w:abstractNumId="23" w15:restartNumberingAfterBreak="0">
    <w:nsid w:val="36B296B7"/>
    <w:multiLevelType w:val="hybridMultilevel"/>
    <w:tmpl w:val="FFFFFFFF"/>
    <w:lvl w:ilvl="0" w:tplc="FFE0F600">
      <w:start w:val="1"/>
      <w:numFmt w:val="bullet"/>
      <w:lvlText w:val="·"/>
      <w:lvlJc w:val="left"/>
      <w:pPr>
        <w:ind w:left="720" w:hanging="360"/>
      </w:pPr>
      <w:rPr>
        <w:rFonts w:ascii="Symbol" w:hAnsi="Symbol" w:hint="default"/>
      </w:rPr>
    </w:lvl>
    <w:lvl w:ilvl="1" w:tplc="257C6F50">
      <w:start w:val="1"/>
      <w:numFmt w:val="bullet"/>
      <w:lvlText w:val="o"/>
      <w:lvlJc w:val="left"/>
      <w:pPr>
        <w:ind w:left="1440" w:hanging="360"/>
      </w:pPr>
      <w:rPr>
        <w:rFonts w:ascii="Courier New" w:hAnsi="Courier New" w:hint="default"/>
      </w:rPr>
    </w:lvl>
    <w:lvl w:ilvl="2" w:tplc="F2BCA2DC">
      <w:start w:val="1"/>
      <w:numFmt w:val="bullet"/>
      <w:lvlText w:val=""/>
      <w:lvlJc w:val="left"/>
      <w:pPr>
        <w:ind w:left="2160" w:hanging="360"/>
      </w:pPr>
      <w:rPr>
        <w:rFonts w:ascii="Wingdings" w:hAnsi="Wingdings" w:hint="default"/>
      </w:rPr>
    </w:lvl>
    <w:lvl w:ilvl="3" w:tplc="8584BE48">
      <w:start w:val="1"/>
      <w:numFmt w:val="bullet"/>
      <w:lvlText w:val=""/>
      <w:lvlJc w:val="left"/>
      <w:pPr>
        <w:ind w:left="2880" w:hanging="360"/>
      </w:pPr>
      <w:rPr>
        <w:rFonts w:ascii="Symbol" w:hAnsi="Symbol" w:hint="default"/>
      </w:rPr>
    </w:lvl>
    <w:lvl w:ilvl="4" w:tplc="6228159C">
      <w:start w:val="1"/>
      <w:numFmt w:val="bullet"/>
      <w:lvlText w:val="o"/>
      <w:lvlJc w:val="left"/>
      <w:pPr>
        <w:ind w:left="3600" w:hanging="360"/>
      </w:pPr>
      <w:rPr>
        <w:rFonts w:ascii="Courier New" w:hAnsi="Courier New" w:hint="default"/>
      </w:rPr>
    </w:lvl>
    <w:lvl w:ilvl="5" w:tplc="685AC5CA">
      <w:start w:val="1"/>
      <w:numFmt w:val="bullet"/>
      <w:lvlText w:val=""/>
      <w:lvlJc w:val="left"/>
      <w:pPr>
        <w:ind w:left="4320" w:hanging="360"/>
      </w:pPr>
      <w:rPr>
        <w:rFonts w:ascii="Wingdings" w:hAnsi="Wingdings" w:hint="default"/>
      </w:rPr>
    </w:lvl>
    <w:lvl w:ilvl="6" w:tplc="545CD372">
      <w:start w:val="1"/>
      <w:numFmt w:val="bullet"/>
      <w:lvlText w:val=""/>
      <w:lvlJc w:val="left"/>
      <w:pPr>
        <w:ind w:left="5040" w:hanging="360"/>
      </w:pPr>
      <w:rPr>
        <w:rFonts w:ascii="Symbol" w:hAnsi="Symbol" w:hint="default"/>
      </w:rPr>
    </w:lvl>
    <w:lvl w:ilvl="7" w:tplc="71B6AB4E">
      <w:start w:val="1"/>
      <w:numFmt w:val="bullet"/>
      <w:lvlText w:val="o"/>
      <w:lvlJc w:val="left"/>
      <w:pPr>
        <w:ind w:left="5760" w:hanging="360"/>
      </w:pPr>
      <w:rPr>
        <w:rFonts w:ascii="Courier New" w:hAnsi="Courier New" w:hint="default"/>
      </w:rPr>
    </w:lvl>
    <w:lvl w:ilvl="8" w:tplc="8544E56C">
      <w:start w:val="1"/>
      <w:numFmt w:val="bullet"/>
      <w:lvlText w:val=""/>
      <w:lvlJc w:val="left"/>
      <w:pPr>
        <w:ind w:left="6480" w:hanging="360"/>
      </w:pPr>
      <w:rPr>
        <w:rFonts w:ascii="Wingdings" w:hAnsi="Wingdings" w:hint="default"/>
      </w:rPr>
    </w:lvl>
  </w:abstractNum>
  <w:abstractNum w:abstractNumId="24" w15:restartNumberingAfterBreak="0">
    <w:nsid w:val="3849FDCE"/>
    <w:multiLevelType w:val="hybridMultilevel"/>
    <w:tmpl w:val="FFFFFFFF"/>
    <w:lvl w:ilvl="0" w:tplc="97B69E5C">
      <w:start w:val="1"/>
      <w:numFmt w:val="decimal"/>
      <w:lvlText w:val="%1."/>
      <w:lvlJc w:val="left"/>
      <w:pPr>
        <w:ind w:left="1168" w:hanging="360"/>
      </w:pPr>
    </w:lvl>
    <w:lvl w:ilvl="1" w:tplc="AD3E99C4">
      <w:start w:val="1"/>
      <w:numFmt w:val="lowerLetter"/>
      <w:lvlText w:val="%2."/>
      <w:lvlJc w:val="left"/>
      <w:pPr>
        <w:ind w:left="1888" w:hanging="360"/>
      </w:pPr>
    </w:lvl>
    <w:lvl w:ilvl="2" w:tplc="6FF47002">
      <w:start w:val="1"/>
      <w:numFmt w:val="lowerRoman"/>
      <w:lvlText w:val="%3."/>
      <w:lvlJc w:val="right"/>
      <w:pPr>
        <w:ind w:left="2608" w:hanging="180"/>
      </w:pPr>
    </w:lvl>
    <w:lvl w:ilvl="3" w:tplc="5CF20A76">
      <w:start w:val="1"/>
      <w:numFmt w:val="decimal"/>
      <w:lvlText w:val="%4."/>
      <w:lvlJc w:val="left"/>
      <w:pPr>
        <w:ind w:left="3328" w:hanging="360"/>
      </w:pPr>
    </w:lvl>
    <w:lvl w:ilvl="4" w:tplc="C66CC00E">
      <w:start w:val="1"/>
      <w:numFmt w:val="lowerLetter"/>
      <w:lvlText w:val="%5."/>
      <w:lvlJc w:val="left"/>
      <w:pPr>
        <w:ind w:left="4048" w:hanging="360"/>
      </w:pPr>
    </w:lvl>
    <w:lvl w:ilvl="5" w:tplc="6FB4E1AE">
      <w:start w:val="1"/>
      <w:numFmt w:val="lowerRoman"/>
      <w:lvlText w:val="%6."/>
      <w:lvlJc w:val="right"/>
      <w:pPr>
        <w:ind w:left="4768" w:hanging="180"/>
      </w:pPr>
    </w:lvl>
    <w:lvl w:ilvl="6" w:tplc="4B6273E0">
      <w:start w:val="1"/>
      <w:numFmt w:val="decimal"/>
      <w:lvlText w:val="%7."/>
      <w:lvlJc w:val="left"/>
      <w:pPr>
        <w:ind w:left="5488" w:hanging="360"/>
      </w:pPr>
    </w:lvl>
    <w:lvl w:ilvl="7" w:tplc="FC6203C2">
      <w:start w:val="1"/>
      <w:numFmt w:val="lowerLetter"/>
      <w:lvlText w:val="%8."/>
      <w:lvlJc w:val="left"/>
      <w:pPr>
        <w:ind w:left="6208" w:hanging="360"/>
      </w:pPr>
    </w:lvl>
    <w:lvl w:ilvl="8" w:tplc="91747F72">
      <w:start w:val="1"/>
      <w:numFmt w:val="lowerRoman"/>
      <w:lvlText w:val="%9."/>
      <w:lvlJc w:val="right"/>
      <w:pPr>
        <w:ind w:left="6928" w:hanging="180"/>
      </w:pPr>
    </w:lvl>
  </w:abstractNum>
  <w:abstractNum w:abstractNumId="25" w15:restartNumberingAfterBreak="0">
    <w:nsid w:val="3C6E7D5E"/>
    <w:multiLevelType w:val="hybridMultilevel"/>
    <w:tmpl w:val="B26C5B16"/>
    <w:lvl w:ilvl="0" w:tplc="67CC6E46">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6" w15:restartNumberingAfterBreak="0">
    <w:nsid w:val="3DDD0B9C"/>
    <w:multiLevelType w:val="multilevel"/>
    <w:tmpl w:val="676E8044"/>
    <w:lvl w:ilvl="0">
      <w:start w:val="3"/>
      <w:numFmt w:val="decimal"/>
      <w:lvlText w:val="%1"/>
      <w:lvlJc w:val="left"/>
      <w:pPr>
        <w:ind w:left="450" w:hanging="450"/>
      </w:pPr>
      <w:rPr>
        <w:rFonts w:hint="default"/>
        <w:color w:val="082A75" w:themeColor="text2"/>
      </w:rPr>
    </w:lvl>
    <w:lvl w:ilvl="1">
      <w:start w:val="1"/>
      <w:numFmt w:val="decimal"/>
      <w:lvlText w:val="%1.%2"/>
      <w:lvlJc w:val="left"/>
      <w:pPr>
        <w:ind w:left="1647" w:hanging="1080"/>
      </w:pPr>
      <w:rPr>
        <w:rFonts w:hint="default"/>
        <w:color w:val="082A75" w:themeColor="text2"/>
      </w:rPr>
    </w:lvl>
    <w:lvl w:ilvl="2">
      <w:start w:val="1"/>
      <w:numFmt w:val="decimal"/>
      <w:lvlText w:val="%1.%2.%3"/>
      <w:lvlJc w:val="left"/>
      <w:pPr>
        <w:ind w:left="3141" w:hanging="1440"/>
      </w:pPr>
      <w:rPr>
        <w:rFonts w:hint="default"/>
        <w:color w:val="auto"/>
        <w:sz w:val="28"/>
        <w:szCs w:val="28"/>
      </w:rPr>
    </w:lvl>
    <w:lvl w:ilvl="3">
      <w:start w:val="1"/>
      <w:numFmt w:val="decimal"/>
      <w:lvlText w:val="%1.%2.%3.%4"/>
      <w:lvlJc w:val="left"/>
      <w:pPr>
        <w:ind w:left="4776" w:hanging="1800"/>
      </w:pPr>
      <w:rPr>
        <w:rFonts w:hint="default"/>
        <w:color w:val="082A75" w:themeColor="text2"/>
      </w:rPr>
    </w:lvl>
    <w:lvl w:ilvl="4">
      <w:start w:val="1"/>
      <w:numFmt w:val="decimal"/>
      <w:lvlText w:val="%1.%2.%3.%4.%5"/>
      <w:lvlJc w:val="left"/>
      <w:pPr>
        <w:ind w:left="6128" w:hanging="2160"/>
      </w:pPr>
      <w:rPr>
        <w:rFonts w:hint="default"/>
        <w:color w:val="082A75" w:themeColor="text2"/>
      </w:rPr>
    </w:lvl>
    <w:lvl w:ilvl="5">
      <w:start w:val="1"/>
      <w:numFmt w:val="decimal"/>
      <w:lvlText w:val="%1.%2.%3.%4.%5.%6"/>
      <w:lvlJc w:val="left"/>
      <w:pPr>
        <w:ind w:left="7480" w:hanging="2520"/>
      </w:pPr>
      <w:rPr>
        <w:rFonts w:hint="default"/>
        <w:color w:val="082A75" w:themeColor="text2"/>
      </w:rPr>
    </w:lvl>
    <w:lvl w:ilvl="6">
      <w:start w:val="1"/>
      <w:numFmt w:val="decimal"/>
      <w:lvlText w:val="%1.%2.%3.%4.%5.%6.%7"/>
      <w:lvlJc w:val="left"/>
      <w:pPr>
        <w:ind w:left="9192" w:hanging="3240"/>
      </w:pPr>
      <w:rPr>
        <w:rFonts w:hint="default"/>
        <w:color w:val="082A75" w:themeColor="text2"/>
      </w:rPr>
    </w:lvl>
    <w:lvl w:ilvl="7">
      <w:start w:val="1"/>
      <w:numFmt w:val="decimal"/>
      <w:lvlText w:val="%1.%2.%3.%4.%5.%6.%7.%8"/>
      <w:lvlJc w:val="left"/>
      <w:pPr>
        <w:ind w:left="10544" w:hanging="3600"/>
      </w:pPr>
      <w:rPr>
        <w:rFonts w:hint="default"/>
        <w:color w:val="082A75" w:themeColor="text2"/>
      </w:rPr>
    </w:lvl>
    <w:lvl w:ilvl="8">
      <w:start w:val="1"/>
      <w:numFmt w:val="decimal"/>
      <w:lvlText w:val="%1.%2.%3.%4.%5.%6.%7.%8.%9"/>
      <w:lvlJc w:val="left"/>
      <w:pPr>
        <w:ind w:left="11896" w:hanging="3960"/>
      </w:pPr>
      <w:rPr>
        <w:rFonts w:hint="default"/>
        <w:color w:val="082A75" w:themeColor="text2"/>
      </w:rPr>
    </w:lvl>
  </w:abstractNum>
  <w:abstractNum w:abstractNumId="27" w15:restartNumberingAfterBreak="0">
    <w:nsid w:val="3F8A4BF4"/>
    <w:multiLevelType w:val="hybridMultilevel"/>
    <w:tmpl w:val="137E476C"/>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8" w15:restartNumberingAfterBreak="0">
    <w:nsid w:val="437F2EC4"/>
    <w:multiLevelType w:val="hybridMultilevel"/>
    <w:tmpl w:val="FFFFFFFF"/>
    <w:lvl w:ilvl="0" w:tplc="60B226E0">
      <w:start w:val="3"/>
      <w:numFmt w:val="decimal"/>
      <w:lvlText w:val="%1."/>
      <w:lvlJc w:val="left"/>
      <w:pPr>
        <w:ind w:left="720" w:hanging="360"/>
      </w:pPr>
    </w:lvl>
    <w:lvl w:ilvl="1" w:tplc="D53E3036">
      <w:start w:val="1"/>
      <w:numFmt w:val="lowerLetter"/>
      <w:lvlText w:val="%2."/>
      <w:lvlJc w:val="left"/>
      <w:pPr>
        <w:ind w:left="1440" w:hanging="360"/>
      </w:pPr>
    </w:lvl>
    <w:lvl w:ilvl="2" w:tplc="EF4A7CDE">
      <w:start w:val="1"/>
      <w:numFmt w:val="lowerRoman"/>
      <w:lvlText w:val="%3."/>
      <w:lvlJc w:val="right"/>
      <w:pPr>
        <w:ind w:left="2160" w:hanging="180"/>
      </w:pPr>
    </w:lvl>
    <w:lvl w:ilvl="3" w:tplc="E36C4946">
      <w:start w:val="1"/>
      <w:numFmt w:val="decimal"/>
      <w:lvlText w:val="%4."/>
      <w:lvlJc w:val="left"/>
      <w:pPr>
        <w:ind w:left="2880" w:hanging="360"/>
      </w:pPr>
    </w:lvl>
    <w:lvl w:ilvl="4" w:tplc="91329814">
      <w:start w:val="1"/>
      <w:numFmt w:val="lowerLetter"/>
      <w:lvlText w:val="%5."/>
      <w:lvlJc w:val="left"/>
      <w:pPr>
        <w:ind w:left="3600" w:hanging="360"/>
      </w:pPr>
    </w:lvl>
    <w:lvl w:ilvl="5" w:tplc="E4F40B18">
      <w:start w:val="1"/>
      <w:numFmt w:val="lowerRoman"/>
      <w:lvlText w:val="%6."/>
      <w:lvlJc w:val="right"/>
      <w:pPr>
        <w:ind w:left="4320" w:hanging="180"/>
      </w:pPr>
    </w:lvl>
    <w:lvl w:ilvl="6" w:tplc="F61AC98E">
      <w:start w:val="1"/>
      <w:numFmt w:val="decimal"/>
      <w:lvlText w:val="%7."/>
      <w:lvlJc w:val="left"/>
      <w:pPr>
        <w:ind w:left="5040" w:hanging="360"/>
      </w:pPr>
    </w:lvl>
    <w:lvl w:ilvl="7" w:tplc="FBFA560A">
      <w:start w:val="1"/>
      <w:numFmt w:val="lowerLetter"/>
      <w:lvlText w:val="%8."/>
      <w:lvlJc w:val="left"/>
      <w:pPr>
        <w:ind w:left="5760" w:hanging="360"/>
      </w:pPr>
    </w:lvl>
    <w:lvl w:ilvl="8" w:tplc="5694C6D8">
      <w:start w:val="1"/>
      <w:numFmt w:val="lowerRoman"/>
      <w:lvlText w:val="%9."/>
      <w:lvlJc w:val="right"/>
      <w:pPr>
        <w:ind w:left="6480" w:hanging="180"/>
      </w:pPr>
    </w:lvl>
  </w:abstractNum>
  <w:abstractNum w:abstractNumId="29" w15:restartNumberingAfterBreak="0">
    <w:nsid w:val="4639AD2A"/>
    <w:multiLevelType w:val="hybridMultilevel"/>
    <w:tmpl w:val="FFFFFFFF"/>
    <w:lvl w:ilvl="0" w:tplc="44A628C0">
      <w:start w:val="3"/>
      <w:numFmt w:val="decimal"/>
      <w:lvlText w:val="%1."/>
      <w:lvlJc w:val="left"/>
      <w:pPr>
        <w:ind w:left="720" w:hanging="360"/>
      </w:pPr>
    </w:lvl>
    <w:lvl w:ilvl="1" w:tplc="94BA38B4">
      <w:start w:val="1"/>
      <w:numFmt w:val="lowerLetter"/>
      <w:lvlText w:val="%2."/>
      <w:lvlJc w:val="left"/>
      <w:pPr>
        <w:ind w:left="1440" w:hanging="360"/>
      </w:pPr>
    </w:lvl>
    <w:lvl w:ilvl="2" w:tplc="B39C0FF4">
      <w:start w:val="1"/>
      <w:numFmt w:val="lowerRoman"/>
      <w:lvlText w:val="%3."/>
      <w:lvlJc w:val="right"/>
      <w:pPr>
        <w:ind w:left="2160" w:hanging="180"/>
      </w:pPr>
    </w:lvl>
    <w:lvl w:ilvl="3" w:tplc="547EF90A">
      <w:start w:val="1"/>
      <w:numFmt w:val="decimal"/>
      <w:lvlText w:val="%4."/>
      <w:lvlJc w:val="left"/>
      <w:pPr>
        <w:ind w:left="2880" w:hanging="360"/>
      </w:pPr>
    </w:lvl>
    <w:lvl w:ilvl="4" w:tplc="9AAAECB6">
      <w:start w:val="1"/>
      <w:numFmt w:val="lowerLetter"/>
      <w:lvlText w:val="%5."/>
      <w:lvlJc w:val="left"/>
      <w:pPr>
        <w:ind w:left="3600" w:hanging="360"/>
      </w:pPr>
    </w:lvl>
    <w:lvl w:ilvl="5" w:tplc="8C2CF3F8">
      <w:start w:val="1"/>
      <w:numFmt w:val="lowerRoman"/>
      <w:lvlText w:val="%6."/>
      <w:lvlJc w:val="right"/>
      <w:pPr>
        <w:ind w:left="4320" w:hanging="180"/>
      </w:pPr>
    </w:lvl>
    <w:lvl w:ilvl="6" w:tplc="F642F28C">
      <w:start w:val="1"/>
      <w:numFmt w:val="decimal"/>
      <w:lvlText w:val="%7."/>
      <w:lvlJc w:val="left"/>
      <w:pPr>
        <w:ind w:left="5040" w:hanging="360"/>
      </w:pPr>
    </w:lvl>
    <w:lvl w:ilvl="7" w:tplc="AD8A38FC">
      <w:start w:val="1"/>
      <w:numFmt w:val="lowerLetter"/>
      <w:lvlText w:val="%8."/>
      <w:lvlJc w:val="left"/>
      <w:pPr>
        <w:ind w:left="5760" w:hanging="360"/>
      </w:pPr>
    </w:lvl>
    <w:lvl w:ilvl="8" w:tplc="AE1A8C66">
      <w:start w:val="1"/>
      <w:numFmt w:val="lowerRoman"/>
      <w:lvlText w:val="%9."/>
      <w:lvlJc w:val="right"/>
      <w:pPr>
        <w:ind w:left="6480" w:hanging="180"/>
      </w:pPr>
    </w:lvl>
  </w:abstractNum>
  <w:abstractNum w:abstractNumId="30" w15:restartNumberingAfterBreak="0">
    <w:nsid w:val="46532647"/>
    <w:multiLevelType w:val="hybridMultilevel"/>
    <w:tmpl w:val="566495D0"/>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1" w15:restartNumberingAfterBreak="0">
    <w:nsid w:val="4F9B22E6"/>
    <w:multiLevelType w:val="hybridMultilevel"/>
    <w:tmpl w:val="0D84C7A0"/>
    <w:lvl w:ilvl="0" w:tplc="67CC6E46">
      <w:start w:val="1"/>
      <w:numFmt w:val="bullet"/>
      <w:lvlText w:val="·"/>
      <w:lvlJc w:val="left"/>
      <w:pPr>
        <w:ind w:left="1352" w:hanging="360"/>
      </w:pPr>
      <w:rPr>
        <w:rFonts w:ascii="Symbol" w:hAnsi="Symbol" w:hint="default"/>
      </w:rPr>
    </w:lvl>
    <w:lvl w:ilvl="1" w:tplc="4C090003" w:tentative="1">
      <w:start w:val="1"/>
      <w:numFmt w:val="bullet"/>
      <w:lvlText w:val="o"/>
      <w:lvlJc w:val="left"/>
      <w:pPr>
        <w:ind w:left="2072" w:hanging="360"/>
      </w:pPr>
      <w:rPr>
        <w:rFonts w:ascii="Courier New" w:hAnsi="Courier New" w:cs="Courier New" w:hint="default"/>
      </w:rPr>
    </w:lvl>
    <w:lvl w:ilvl="2" w:tplc="4C090005" w:tentative="1">
      <w:start w:val="1"/>
      <w:numFmt w:val="bullet"/>
      <w:lvlText w:val=""/>
      <w:lvlJc w:val="left"/>
      <w:pPr>
        <w:ind w:left="2792" w:hanging="360"/>
      </w:pPr>
      <w:rPr>
        <w:rFonts w:ascii="Wingdings" w:hAnsi="Wingdings" w:hint="default"/>
      </w:rPr>
    </w:lvl>
    <w:lvl w:ilvl="3" w:tplc="4C090001" w:tentative="1">
      <w:start w:val="1"/>
      <w:numFmt w:val="bullet"/>
      <w:lvlText w:val=""/>
      <w:lvlJc w:val="left"/>
      <w:pPr>
        <w:ind w:left="3512" w:hanging="360"/>
      </w:pPr>
      <w:rPr>
        <w:rFonts w:ascii="Symbol" w:hAnsi="Symbol" w:hint="default"/>
      </w:rPr>
    </w:lvl>
    <w:lvl w:ilvl="4" w:tplc="4C090003" w:tentative="1">
      <w:start w:val="1"/>
      <w:numFmt w:val="bullet"/>
      <w:lvlText w:val="o"/>
      <w:lvlJc w:val="left"/>
      <w:pPr>
        <w:ind w:left="4232" w:hanging="360"/>
      </w:pPr>
      <w:rPr>
        <w:rFonts w:ascii="Courier New" w:hAnsi="Courier New" w:cs="Courier New" w:hint="default"/>
      </w:rPr>
    </w:lvl>
    <w:lvl w:ilvl="5" w:tplc="4C090005" w:tentative="1">
      <w:start w:val="1"/>
      <w:numFmt w:val="bullet"/>
      <w:lvlText w:val=""/>
      <w:lvlJc w:val="left"/>
      <w:pPr>
        <w:ind w:left="4952" w:hanging="360"/>
      </w:pPr>
      <w:rPr>
        <w:rFonts w:ascii="Wingdings" w:hAnsi="Wingdings" w:hint="default"/>
      </w:rPr>
    </w:lvl>
    <w:lvl w:ilvl="6" w:tplc="4C090001" w:tentative="1">
      <w:start w:val="1"/>
      <w:numFmt w:val="bullet"/>
      <w:lvlText w:val=""/>
      <w:lvlJc w:val="left"/>
      <w:pPr>
        <w:ind w:left="5672" w:hanging="360"/>
      </w:pPr>
      <w:rPr>
        <w:rFonts w:ascii="Symbol" w:hAnsi="Symbol" w:hint="default"/>
      </w:rPr>
    </w:lvl>
    <w:lvl w:ilvl="7" w:tplc="4C090003" w:tentative="1">
      <w:start w:val="1"/>
      <w:numFmt w:val="bullet"/>
      <w:lvlText w:val="o"/>
      <w:lvlJc w:val="left"/>
      <w:pPr>
        <w:ind w:left="6392" w:hanging="360"/>
      </w:pPr>
      <w:rPr>
        <w:rFonts w:ascii="Courier New" w:hAnsi="Courier New" w:cs="Courier New" w:hint="default"/>
      </w:rPr>
    </w:lvl>
    <w:lvl w:ilvl="8" w:tplc="4C090005" w:tentative="1">
      <w:start w:val="1"/>
      <w:numFmt w:val="bullet"/>
      <w:lvlText w:val=""/>
      <w:lvlJc w:val="left"/>
      <w:pPr>
        <w:ind w:left="7112" w:hanging="360"/>
      </w:pPr>
      <w:rPr>
        <w:rFonts w:ascii="Wingdings" w:hAnsi="Wingdings" w:hint="default"/>
      </w:rPr>
    </w:lvl>
  </w:abstractNum>
  <w:abstractNum w:abstractNumId="32" w15:restartNumberingAfterBreak="0">
    <w:nsid w:val="50F74A27"/>
    <w:multiLevelType w:val="hybridMultilevel"/>
    <w:tmpl w:val="109CB4A6"/>
    <w:lvl w:ilvl="0" w:tplc="67CC6E46">
      <w:start w:val="1"/>
      <w:numFmt w:val="bullet"/>
      <w:lvlText w:val="·"/>
      <w:lvlJc w:val="left"/>
      <w:pPr>
        <w:ind w:left="1352" w:hanging="360"/>
      </w:pPr>
      <w:rPr>
        <w:rFonts w:ascii="Symbol" w:hAnsi="Symbol" w:hint="default"/>
      </w:rPr>
    </w:lvl>
    <w:lvl w:ilvl="1" w:tplc="4C090003" w:tentative="1">
      <w:start w:val="1"/>
      <w:numFmt w:val="bullet"/>
      <w:lvlText w:val="o"/>
      <w:lvlJc w:val="left"/>
      <w:pPr>
        <w:ind w:left="2072" w:hanging="360"/>
      </w:pPr>
      <w:rPr>
        <w:rFonts w:ascii="Courier New" w:hAnsi="Courier New" w:cs="Courier New" w:hint="default"/>
      </w:rPr>
    </w:lvl>
    <w:lvl w:ilvl="2" w:tplc="4C090005" w:tentative="1">
      <w:start w:val="1"/>
      <w:numFmt w:val="bullet"/>
      <w:lvlText w:val=""/>
      <w:lvlJc w:val="left"/>
      <w:pPr>
        <w:ind w:left="2792" w:hanging="360"/>
      </w:pPr>
      <w:rPr>
        <w:rFonts w:ascii="Wingdings" w:hAnsi="Wingdings" w:hint="default"/>
      </w:rPr>
    </w:lvl>
    <w:lvl w:ilvl="3" w:tplc="4C090001" w:tentative="1">
      <w:start w:val="1"/>
      <w:numFmt w:val="bullet"/>
      <w:lvlText w:val=""/>
      <w:lvlJc w:val="left"/>
      <w:pPr>
        <w:ind w:left="3512" w:hanging="360"/>
      </w:pPr>
      <w:rPr>
        <w:rFonts w:ascii="Symbol" w:hAnsi="Symbol" w:hint="default"/>
      </w:rPr>
    </w:lvl>
    <w:lvl w:ilvl="4" w:tplc="4C090003" w:tentative="1">
      <w:start w:val="1"/>
      <w:numFmt w:val="bullet"/>
      <w:lvlText w:val="o"/>
      <w:lvlJc w:val="left"/>
      <w:pPr>
        <w:ind w:left="4232" w:hanging="360"/>
      </w:pPr>
      <w:rPr>
        <w:rFonts w:ascii="Courier New" w:hAnsi="Courier New" w:cs="Courier New" w:hint="default"/>
      </w:rPr>
    </w:lvl>
    <w:lvl w:ilvl="5" w:tplc="4C090005" w:tentative="1">
      <w:start w:val="1"/>
      <w:numFmt w:val="bullet"/>
      <w:lvlText w:val=""/>
      <w:lvlJc w:val="left"/>
      <w:pPr>
        <w:ind w:left="4952" w:hanging="360"/>
      </w:pPr>
      <w:rPr>
        <w:rFonts w:ascii="Wingdings" w:hAnsi="Wingdings" w:hint="default"/>
      </w:rPr>
    </w:lvl>
    <w:lvl w:ilvl="6" w:tplc="4C090001" w:tentative="1">
      <w:start w:val="1"/>
      <w:numFmt w:val="bullet"/>
      <w:lvlText w:val=""/>
      <w:lvlJc w:val="left"/>
      <w:pPr>
        <w:ind w:left="5672" w:hanging="360"/>
      </w:pPr>
      <w:rPr>
        <w:rFonts w:ascii="Symbol" w:hAnsi="Symbol" w:hint="default"/>
      </w:rPr>
    </w:lvl>
    <w:lvl w:ilvl="7" w:tplc="4C090003" w:tentative="1">
      <w:start w:val="1"/>
      <w:numFmt w:val="bullet"/>
      <w:lvlText w:val="o"/>
      <w:lvlJc w:val="left"/>
      <w:pPr>
        <w:ind w:left="6392" w:hanging="360"/>
      </w:pPr>
      <w:rPr>
        <w:rFonts w:ascii="Courier New" w:hAnsi="Courier New" w:cs="Courier New" w:hint="default"/>
      </w:rPr>
    </w:lvl>
    <w:lvl w:ilvl="8" w:tplc="4C090005" w:tentative="1">
      <w:start w:val="1"/>
      <w:numFmt w:val="bullet"/>
      <w:lvlText w:val=""/>
      <w:lvlJc w:val="left"/>
      <w:pPr>
        <w:ind w:left="7112" w:hanging="360"/>
      </w:pPr>
      <w:rPr>
        <w:rFonts w:ascii="Wingdings" w:hAnsi="Wingdings" w:hint="default"/>
      </w:rPr>
    </w:lvl>
  </w:abstractNum>
  <w:abstractNum w:abstractNumId="33" w15:restartNumberingAfterBreak="0">
    <w:nsid w:val="52103D59"/>
    <w:multiLevelType w:val="hybridMultilevel"/>
    <w:tmpl w:val="FFFFFFFF"/>
    <w:lvl w:ilvl="0" w:tplc="318E8198">
      <w:start w:val="3"/>
      <w:numFmt w:val="decimal"/>
      <w:lvlText w:val="%1."/>
      <w:lvlJc w:val="left"/>
      <w:pPr>
        <w:ind w:left="720" w:hanging="360"/>
      </w:pPr>
    </w:lvl>
    <w:lvl w:ilvl="1" w:tplc="4D1A4CFC">
      <w:start w:val="1"/>
      <w:numFmt w:val="lowerLetter"/>
      <w:lvlText w:val="%2."/>
      <w:lvlJc w:val="left"/>
      <w:pPr>
        <w:ind w:left="1440" w:hanging="360"/>
      </w:pPr>
    </w:lvl>
    <w:lvl w:ilvl="2" w:tplc="C720CC0A">
      <w:start w:val="1"/>
      <w:numFmt w:val="lowerRoman"/>
      <w:lvlText w:val="%3."/>
      <w:lvlJc w:val="right"/>
      <w:pPr>
        <w:ind w:left="2160" w:hanging="180"/>
      </w:pPr>
    </w:lvl>
    <w:lvl w:ilvl="3" w:tplc="3CCA8B5E">
      <w:start w:val="1"/>
      <w:numFmt w:val="decimal"/>
      <w:lvlText w:val="%4."/>
      <w:lvlJc w:val="left"/>
      <w:pPr>
        <w:ind w:left="2880" w:hanging="360"/>
      </w:pPr>
    </w:lvl>
    <w:lvl w:ilvl="4" w:tplc="101076C6">
      <w:start w:val="1"/>
      <w:numFmt w:val="lowerLetter"/>
      <w:lvlText w:val="%5."/>
      <w:lvlJc w:val="left"/>
      <w:pPr>
        <w:ind w:left="3600" w:hanging="360"/>
      </w:pPr>
    </w:lvl>
    <w:lvl w:ilvl="5" w:tplc="F3F225A0">
      <w:start w:val="1"/>
      <w:numFmt w:val="lowerRoman"/>
      <w:lvlText w:val="%6."/>
      <w:lvlJc w:val="right"/>
      <w:pPr>
        <w:ind w:left="4320" w:hanging="180"/>
      </w:pPr>
    </w:lvl>
    <w:lvl w:ilvl="6" w:tplc="D9A8BC8A">
      <w:start w:val="1"/>
      <w:numFmt w:val="decimal"/>
      <w:lvlText w:val="%7."/>
      <w:lvlJc w:val="left"/>
      <w:pPr>
        <w:ind w:left="5040" w:hanging="360"/>
      </w:pPr>
    </w:lvl>
    <w:lvl w:ilvl="7" w:tplc="7E7E08BE">
      <w:start w:val="1"/>
      <w:numFmt w:val="lowerLetter"/>
      <w:lvlText w:val="%8."/>
      <w:lvlJc w:val="left"/>
      <w:pPr>
        <w:ind w:left="5760" w:hanging="360"/>
      </w:pPr>
    </w:lvl>
    <w:lvl w:ilvl="8" w:tplc="B23C31A6">
      <w:start w:val="1"/>
      <w:numFmt w:val="lowerRoman"/>
      <w:lvlText w:val="%9."/>
      <w:lvlJc w:val="right"/>
      <w:pPr>
        <w:ind w:left="6480" w:hanging="180"/>
      </w:pPr>
    </w:lvl>
  </w:abstractNum>
  <w:abstractNum w:abstractNumId="34" w15:restartNumberingAfterBreak="0">
    <w:nsid w:val="56D4BA56"/>
    <w:multiLevelType w:val="hybridMultilevel"/>
    <w:tmpl w:val="FFFFFFFF"/>
    <w:lvl w:ilvl="0" w:tplc="BC905810">
      <w:start w:val="2"/>
      <w:numFmt w:val="decimal"/>
      <w:lvlText w:val="%1."/>
      <w:lvlJc w:val="left"/>
      <w:pPr>
        <w:ind w:left="720" w:hanging="360"/>
      </w:pPr>
    </w:lvl>
    <w:lvl w:ilvl="1" w:tplc="AE72F2D8">
      <w:start w:val="1"/>
      <w:numFmt w:val="lowerLetter"/>
      <w:lvlText w:val="%2."/>
      <w:lvlJc w:val="left"/>
      <w:pPr>
        <w:ind w:left="1440" w:hanging="360"/>
      </w:pPr>
    </w:lvl>
    <w:lvl w:ilvl="2" w:tplc="DB4441B8">
      <w:start w:val="1"/>
      <w:numFmt w:val="lowerRoman"/>
      <w:lvlText w:val="%3."/>
      <w:lvlJc w:val="right"/>
      <w:pPr>
        <w:ind w:left="2160" w:hanging="180"/>
      </w:pPr>
    </w:lvl>
    <w:lvl w:ilvl="3" w:tplc="8076B33A">
      <w:start w:val="1"/>
      <w:numFmt w:val="decimal"/>
      <w:lvlText w:val="%4."/>
      <w:lvlJc w:val="left"/>
      <w:pPr>
        <w:ind w:left="2880" w:hanging="360"/>
      </w:pPr>
    </w:lvl>
    <w:lvl w:ilvl="4" w:tplc="2D684CCA">
      <w:start w:val="1"/>
      <w:numFmt w:val="lowerLetter"/>
      <w:lvlText w:val="%5."/>
      <w:lvlJc w:val="left"/>
      <w:pPr>
        <w:ind w:left="3600" w:hanging="360"/>
      </w:pPr>
    </w:lvl>
    <w:lvl w:ilvl="5" w:tplc="7810A1B4">
      <w:start w:val="1"/>
      <w:numFmt w:val="lowerRoman"/>
      <w:lvlText w:val="%6."/>
      <w:lvlJc w:val="right"/>
      <w:pPr>
        <w:ind w:left="4320" w:hanging="180"/>
      </w:pPr>
    </w:lvl>
    <w:lvl w:ilvl="6" w:tplc="F0AE02C4">
      <w:start w:val="1"/>
      <w:numFmt w:val="decimal"/>
      <w:lvlText w:val="%7."/>
      <w:lvlJc w:val="left"/>
      <w:pPr>
        <w:ind w:left="5040" w:hanging="360"/>
      </w:pPr>
    </w:lvl>
    <w:lvl w:ilvl="7" w:tplc="65108D1A">
      <w:start w:val="1"/>
      <w:numFmt w:val="lowerLetter"/>
      <w:lvlText w:val="%8."/>
      <w:lvlJc w:val="left"/>
      <w:pPr>
        <w:ind w:left="5760" w:hanging="360"/>
      </w:pPr>
    </w:lvl>
    <w:lvl w:ilvl="8" w:tplc="B61E3786">
      <w:start w:val="1"/>
      <w:numFmt w:val="lowerRoman"/>
      <w:lvlText w:val="%9."/>
      <w:lvlJc w:val="right"/>
      <w:pPr>
        <w:ind w:left="6480" w:hanging="180"/>
      </w:pPr>
    </w:lvl>
  </w:abstractNum>
  <w:abstractNum w:abstractNumId="35" w15:restartNumberingAfterBreak="0">
    <w:nsid w:val="59862FF7"/>
    <w:multiLevelType w:val="hybridMultilevel"/>
    <w:tmpl w:val="AD86A10A"/>
    <w:lvl w:ilvl="0" w:tplc="67CC6E46">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6" w15:restartNumberingAfterBreak="0">
    <w:nsid w:val="5A7A5105"/>
    <w:multiLevelType w:val="multilevel"/>
    <w:tmpl w:val="FD54139A"/>
    <w:lvl w:ilvl="0">
      <w:start w:val="1"/>
      <w:numFmt w:val="decimal"/>
      <w:lvlText w:val="%1."/>
      <w:lvlJc w:val="left"/>
      <w:pPr>
        <w:ind w:left="720" w:hanging="720"/>
      </w:pPr>
      <w:rPr>
        <w:color w:val="061F57" w:themeColor="text2" w:themeShade="BF"/>
      </w:rPr>
    </w:lvl>
    <w:lvl w:ilvl="1">
      <w:start w:val="1"/>
      <w:numFmt w:val="decimal"/>
      <w:lvlText w:val="%1.%2"/>
      <w:lvlJc w:val="left"/>
      <w:pPr>
        <w:ind w:left="1712" w:hanging="1080"/>
      </w:pPr>
      <w:rPr>
        <w:color w:val="082A75" w:themeColor="text2"/>
      </w:rPr>
    </w:lvl>
    <w:lvl w:ilvl="2">
      <w:start w:val="1"/>
      <w:numFmt w:val="decimal"/>
      <w:lvlText w:val="%1.%2.%3"/>
      <w:lvlJc w:val="left"/>
      <w:pPr>
        <w:ind w:left="2880" w:hanging="1440"/>
      </w:pPr>
    </w:lvl>
    <w:lvl w:ilvl="3">
      <w:start w:val="1"/>
      <w:numFmt w:val="decimal"/>
      <w:lvlText w:val="%1.%2.%3.%4"/>
      <w:lvlJc w:val="left"/>
      <w:pPr>
        <w:ind w:left="3960" w:hanging="1800"/>
      </w:pPr>
    </w:lvl>
    <w:lvl w:ilvl="4">
      <w:start w:val="1"/>
      <w:numFmt w:val="decimal"/>
      <w:lvlText w:val="%1.%2.%3.%4.%5"/>
      <w:lvlJc w:val="left"/>
      <w:pPr>
        <w:ind w:left="5040" w:hanging="2160"/>
      </w:pPr>
    </w:lvl>
    <w:lvl w:ilvl="5">
      <w:start w:val="1"/>
      <w:numFmt w:val="decimal"/>
      <w:lvlText w:val="%1.%2.%3.%4.%5.%6"/>
      <w:lvlJc w:val="left"/>
      <w:pPr>
        <w:ind w:left="6120" w:hanging="2520"/>
      </w:pPr>
    </w:lvl>
    <w:lvl w:ilvl="6">
      <w:start w:val="1"/>
      <w:numFmt w:val="decimal"/>
      <w:lvlText w:val="%1.%2.%3.%4.%5.%6.%7"/>
      <w:lvlJc w:val="left"/>
      <w:pPr>
        <w:ind w:left="7560" w:hanging="3240"/>
      </w:pPr>
    </w:lvl>
    <w:lvl w:ilvl="7">
      <w:start w:val="1"/>
      <w:numFmt w:val="decimal"/>
      <w:lvlText w:val="%1.%2.%3.%4.%5.%6.%7.%8"/>
      <w:lvlJc w:val="left"/>
      <w:pPr>
        <w:ind w:left="8640" w:hanging="3600"/>
      </w:pPr>
    </w:lvl>
    <w:lvl w:ilvl="8">
      <w:start w:val="1"/>
      <w:numFmt w:val="decimal"/>
      <w:lvlText w:val="%1.%2.%3.%4.%5.%6.%7.%8.%9"/>
      <w:lvlJc w:val="left"/>
      <w:pPr>
        <w:ind w:left="9720" w:hanging="3960"/>
      </w:pPr>
    </w:lvl>
  </w:abstractNum>
  <w:abstractNum w:abstractNumId="37" w15:restartNumberingAfterBreak="0">
    <w:nsid w:val="62E47615"/>
    <w:multiLevelType w:val="hybridMultilevel"/>
    <w:tmpl w:val="FFFFFFFF"/>
    <w:lvl w:ilvl="0" w:tplc="E0AE1FFC">
      <w:start w:val="1"/>
      <w:numFmt w:val="decimal"/>
      <w:lvlText w:val="%1."/>
      <w:lvlJc w:val="left"/>
      <w:pPr>
        <w:ind w:left="1168" w:hanging="360"/>
      </w:pPr>
    </w:lvl>
    <w:lvl w:ilvl="1" w:tplc="6BF296D0">
      <w:start w:val="1"/>
      <w:numFmt w:val="lowerLetter"/>
      <w:lvlText w:val="%2."/>
      <w:lvlJc w:val="left"/>
      <w:pPr>
        <w:ind w:left="1888" w:hanging="360"/>
      </w:pPr>
    </w:lvl>
    <w:lvl w:ilvl="2" w:tplc="2FFC4AA2">
      <w:start w:val="1"/>
      <w:numFmt w:val="lowerRoman"/>
      <w:lvlText w:val="%3."/>
      <w:lvlJc w:val="right"/>
      <w:pPr>
        <w:ind w:left="2608" w:hanging="180"/>
      </w:pPr>
    </w:lvl>
    <w:lvl w:ilvl="3" w:tplc="AC7A5640">
      <w:start w:val="1"/>
      <w:numFmt w:val="decimal"/>
      <w:lvlText w:val="%4."/>
      <w:lvlJc w:val="left"/>
      <w:pPr>
        <w:ind w:left="3328" w:hanging="360"/>
      </w:pPr>
    </w:lvl>
    <w:lvl w:ilvl="4" w:tplc="57BAE420">
      <w:start w:val="1"/>
      <w:numFmt w:val="lowerLetter"/>
      <w:lvlText w:val="%5."/>
      <w:lvlJc w:val="left"/>
      <w:pPr>
        <w:ind w:left="4048" w:hanging="360"/>
      </w:pPr>
    </w:lvl>
    <w:lvl w:ilvl="5" w:tplc="3F38B3E0">
      <w:start w:val="1"/>
      <w:numFmt w:val="lowerRoman"/>
      <w:lvlText w:val="%6."/>
      <w:lvlJc w:val="right"/>
      <w:pPr>
        <w:ind w:left="4768" w:hanging="180"/>
      </w:pPr>
    </w:lvl>
    <w:lvl w:ilvl="6" w:tplc="3034B66A">
      <w:start w:val="1"/>
      <w:numFmt w:val="decimal"/>
      <w:lvlText w:val="%7."/>
      <w:lvlJc w:val="left"/>
      <w:pPr>
        <w:ind w:left="5488" w:hanging="360"/>
      </w:pPr>
    </w:lvl>
    <w:lvl w:ilvl="7" w:tplc="B914A2A2">
      <w:start w:val="1"/>
      <w:numFmt w:val="lowerLetter"/>
      <w:lvlText w:val="%8."/>
      <w:lvlJc w:val="left"/>
      <w:pPr>
        <w:ind w:left="6208" w:hanging="360"/>
      </w:pPr>
    </w:lvl>
    <w:lvl w:ilvl="8" w:tplc="AB5C7296">
      <w:start w:val="1"/>
      <w:numFmt w:val="lowerRoman"/>
      <w:lvlText w:val="%9."/>
      <w:lvlJc w:val="right"/>
      <w:pPr>
        <w:ind w:left="6928" w:hanging="180"/>
      </w:pPr>
    </w:lvl>
  </w:abstractNum>
  <w:abstractNum w:abstractNumId="38" w15:restartNumberingAfterBreak="0">
    <w:nsid w:val="63836A3F"/>
    <w:multiLevelType w:val="hybridMultilevel"/>
    <w:tmpl w:val="9B30EB1C"/>
    <w:lvl w:ilvl="0" w:tplc="67CC6E46">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9" w15:restartNumberingAfterBreak="0">
    <w:nsid w:val="69274117"/>
    <w:multiLevelType w:val="hybridMultilevel"/>
    <w:tmpl w:val="C7907A7A"/>
    <w:lvl w:ilvl="0" w:tplc="4C090001">
      <w:start w:val="1"/>
      <w:numFmt w:val="bullet"/>
      <w:lvlText w:val=""/>
      <w:lvlJc w:val="left"/>
      <w:pPr>
        <w:ind w:left="1352" w:hanging="360"/>
      </w:pPr>
      <w:rPr>
        <w:rFonts w:ascii="Symbol" w:hAnsi="Symbol" w:hint="default"/>
      </w:rPr>
    </w:lvl>
    <w:lvl w:ilvl="1" w:tplc="4C090003" w:tentative="1">
      <w:start w:val="1"/>
      <w:numFmt w:val="bullet"/>
      <w:lvlText w:val="o"/>
      <w:lvlJc w:val="left"/>
      <w:pPr>
        <w:ind w:left="2072" w:hanging="360"/>
      </w:pPr>
      <w:rPr>
        <w:rFonts w:ascii="Courier New" w:hAnsi="Courier New" w:cs="Courier New" w:hint="default"/>
      </w:rPr>
    </w:lvl>
    <w:lvl w:ilvl="2" w:tplc="4C090005" w:tentative="1">
      <w:start w:val="1"/>
      <w:numFmt w:val="bullet"/>
      <w:lvlText w:val=""/>
      <w:lvlJc w:val="left"/>
      <w:pPr>
        <w:ind w:left="2792" w:hanging="360"/>
      </w:pPr>
      <w:rPr>
        <w:rFonts w:ascii="Wingdings" w:hAnsi="Wingdings" w:hint="default"/>
      </w:rPr>
    </w:lvl>
    <w:lvl w:ilvl="3" w:tplc="4C090001" w:tentative="1">
      <w:start w:val="1"/>
      <w:numFmt w:val="bullet"/>
      <w:lvlText w:val=""/>
      <w:lvlJc w:val="left"/>
      <w:pPr>
        <w:ind w:left="3512" w:hanging="360"/>
      </w:pPr>
      <w:rPr>
        <w:rFonts w:ascii="Symbol" w:hAnsi="Symbol" w:hint="default"/>
      </w:rPr>
    </w:lvl>
    <w:lvl w:ilvl="4" w:tplc="4C090003" w:tentative="1">
      <w:start w:val="1"/>
      <w:numFmt w:val="bullet"/>
      <w:lvlText w:val="o"/>
      <w:lvlJc w:val="left"/>
      <w:pPr>
        <w:ind w:left="4232" w:hanging="360"/>
      </w:pPr>
      <w:rPr>
        <w:rFonts w:ascii="Courier New" w:hAnsi="Courier New" w:cs="Courier New" w:hint="default"/>
      </w:rPr>
    </w:lvl>
    <w:lvl w:ilvl="5" w:tplc="4C090005" w:tentative="1">
      <w:start w:val="1"/>
      <w:numFmt w:val="bullet"/>
      <w:lvlText w:val=""/>
      <w:lvlJc w:val="left"/>
      <w:pPr>
        <w:ind w:left="4952" w:hanging="360"/>
      </w:pPr>
      <w:rPr>
        <w:rFonts w:ascii="Wingdings" w:hAnsi="Wingdings" w:hint="default"/>
      </w:rPr>
    </w:lvl>
    <w:lvl w:ilvl="6" w:tplc="4C090001" w:tentative="1">
      <w:start w:val="1"/>
      <w:numFmt w:val="bullet"/>
      <w:lvlText w:val=""/>
      <w:lvlJc w:val="left"/>
      <w:pPr>
        <w:ind w:left="5672" w:hanging="360"/>
      </w:pPr>
      <w:rPr>
        <w:rFonts w:ascii="Symbol" w:hAnsi="Symbol" w:hint="default"/>
      </w:rPr>
    </w:lvl>
    <w:lvl w:ilvl="7" w:tplc="4C090003" w:tentative="1">
      <w:start w:val="1"/>
      <w:numFmt w:val="bullet"/>
      <w:lvlText w:val="o"/>
      <w:lvlJc w:val="left"/>
      <w:pPr>
        <w:ind w:left="6392" w:hanging="360"/>
      </w:pPr>
      <w:rPr>
        <w:rFonts w:ascii="Courier New" w:hAnsi="Courier New" w:cs="Courier New" w:hint="default"/>
      </w:rPr>
    </w:lvl>
    <w:lvl w:ilvl="8" w:tplc="4C090005" w:tentative="1">
      <w:start w:val="1"/>
      <w:numFmt w:val="bullet"/>
      <w:lvlText w:val=""/>
      <w:lvlJc w:val="left"/>
      <w:pPr>
        <w:ind w:left="7112" w:hanging="360"/>
      </w:pPr>
      <w:rPr>
        <w:rFonts w:ascii="Wingdings" w:hAnsi="Wingdings" w:hint="default"/>
      </w:rPr>
    </w:lvl>
  </w:abstractNum>
  <w:abstractNum w:abstractNumId="40" w15:restartNumberingAfterBreak="0">
    <w:nsid w:val="6B1D0487"/>
    <w:multiLevelType w:val="multilevel"/>
    <w:tmpl w:val="A91C472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41" w15:restartNumberingAfterBreak="0">
    <w:nsid w:val="6C2DB141"/>
    <w:multiLevelType w:val="hybridMultilevel"/>
    <w:tmpl w:val="FFFFFFFF"/>
    <w:lvl w:ilvl="0" w:tplc="0126899C">
      <w:start w:val="1"/>
      <w:numFmt w:val="bullet"/>
      <w:lvlText w:val="·"/>
      <w:lvlJc w:val="left"/>
      <w:pPr>
        <w:ind w:left="720" w:hanging="360"/>
      </w:pPr>
      <w:rPr>
        <w:rFonts w:ascii="Symbol" w:hAnsi="Symbol" w:hint="default"/>
      </w:rPr>
    </w:lvl>
    <w:lvl w:ilvl="1" w:tplc="89504986">
      <w:start w:val="1"/>
      <w:numFmt w:val="bullet"/>
      <w:lvlText w:val="o"/>
      <w:lvlJc w:val="left"/>
      <w:pPr>
        <w:ind w:left="1440" w:hanging="360"/>
      </w:pPr>
      <w:rPr>
        <w:rFonts w:ascii="Courier New" w:hAnsi="Courier New" w:hint="default"/>
      </w:rPr>
    </w:lvl>
    <w:lvl w:ilvl="2" w:tplc="1C8C9FC0">
      <w:start w:val="1"/>
      <w:numFmt w:val="bullet"/>
      <w:lvlText w:val=""/>
      <w:lvlJc w:val="left"/>
      <w:pPr>
        <w:ind w:left="2160" w:hanging="360"/>
      </w:pPr>
      <w:rPr>
        <w:rFonts w:ascii="Wingdings" w:hAnsi="Wingdings" w:hint="default"/>
      </w:rPr>
    </w:lvl>
    <w:lvl w:ilvl="3" w:tplc="3A02BFAA">
      <w:start w:val="1"/>
      <w:numFmt w:val="bullet"/>
      <w:lvlText w:val=""/>
      <w:lvlJc w:val="left"/>
      <w:pPr>
        <w:ind w:left="2880" w:hanging="360"/>
      </w:pPr>
      <w:rPr>
        <w:rFonts w:ascii="Symbol" w:hAnsi="Symbol" w:hint="default"/>
      </w:rPr>
    </w:lvl>
    <w:lvl w:ilvl="4" w:tplc="5A84CC52">
      <w:start w:val="1"/>
      <w:numFmt w:val="bullet"/>
      <w:lvlText w:val="o"/>
      <w:lvlJc w:val="left"/>
      <w:pPr>
        <w:ind w:left="3600" w:hanging="360"/>
      </w:pPr>
      <w:rPr>
        <w:rFonts w:ascii="Courier New" w:hAnsi="Courier New" w:hint="default"/>
      </w:rPr>
    </w:lvl>
    <w:lvl w:ilvl="5" w:tplc="23E696B0">
      <w:start w:val="1"/>
      <w:numFmt w:val="bullet"/>
      <w:lvlText w:val=""/>
      <w:lvlJc w:val="left"/>
      <w:pPr>
        <w:ind w:left="4320" w:hanging="360"/>
      </w:pPr>
      <w:rPr>
        <w:rFonts w:ascii="Wingdings" w:hAnsi="Wingdings" w:hint="default"/>
      </w:rPr>
    </w:lvl>
    <w:lvl w:ilvl="6" w:tplc="6182426A">
      <w:start w:val="1"/>
      <w:numFmt w:val="bullet"/>
      <w:lvlText w:val=""/>
      <w:lvlJc w:val="left"/>
      <w:pPr>
        <w:ind w:left="5040" w:hanging="360"/>
      </w:pPr>
      <w:rPr>
        <w:rFonts w:ascii="Symbol" w:hAnsi="Symbol" w:hint="default"/>
      </w:rPr>
    </w:lvl>
    <w:lvl w:ilvl="7" w:tplc="55DE7F36">
      <w:start w:val="1"/>
      <w:numFmt w:val="bullet"/>
      <w:lvlText w:val="o"/>
      <w:lvlJc w:val="left"/>
      <w:pPr>
        <w:ind w:left="5760" w:hanging="360"/>
      </w:pPr>
      <w:rPr>
        <w:rFonts w:ascii="Courier New" w:hAnsi="Courier New" w:hint="default"/>
      </w:rPr>
    </w:lvl>
    <w:lvl w:ilvl="8" w:tplc="9E78FAB8">
      <w:start w:val="1"/>
      <w:numFmt w:val="bullet"/>
      <w:lvlText w:val=""/>
      <w:lvlJc w:val="left"/>
      <w:pPr>
        <w:ind w:left="6480" w:hanging="360"/>
      </w:pPr>
      <w:rPr>
        <w:rFonts w:ascii="Wingdings" w:hAnsi="Wingdings" w:hint="default"/>
      </w:rPr>
    </w:lvl>
  </w:abstractNum>
  <w:abstractNum w:abstractNumId="42" w15:restartNumberingAfterBreak="0">
    <w:nsid w:val="6E1E6F23"/>
    <w:multiLevelType w:val="hybridMultilevel"/>
    <w:tmpl w:val="FFFFFFFF"/>
    <w:lvl w:ilvl="0" w:tplc="CF2AF6D8">
      <w:start w:val="1"/>
      <w:numFmt w:val="bullet"/>
      <w:lvlText w:val="·"/>
      <w:lvlJc w:val="left"/>
      <w:pPr>
        <w:ind w:left="720" w:hanging="360"/>
      </w:pPr>
      <w:rPr>
        <w:rFonts w:ascii="Symbol" w:hAnsi="Symbol" w:hint="default"/>
      </w:rPr>
    </w:lvl>
    <w:lvl w:ilvl="1" w:tplc="70FE207A">
      <w:start w:val="1"/>
      <w:numFmt w:val="bullet"/>
      <w:lvlText w:val="o"/>
      <w:lvlJc w:val="left"/>
      <w:pPr>
        <w:ind w:left="1440" w:hanging="360"/>
      </w:pPr>
      <w:rPr>
        <w:rFonts w:ascii="Courier New" w:hAnsi="Courier New" w:hint="default"/>
      </w:rPr>
    </w:lvl>
    <w:lvl w:ilvl="2" w:tplc="30766D62">
      <w:start w:val="1"/>
      <w:numFmt w:val="bullet"/>
      <w:lvlText w:val=""/>
      <w:lvlJc w:val="left"/>
      <w:pPr>
        <w:ind w:left="2160" w:hanging="360"/>
      </w:pPr>
      <w:rPr>
        <w:rFonts w:ascii="Wingdings" w:hAnsi="Wingdings" w:hint="default"/>
      </w:rPr>
    </w:lvl>
    <w:lvl w:ilvl="3" w:tplc="C1161C74">
      <w:start w:val="1"/>
      <w:numFmt w:val="bullet"/>
      <w:lvlText w:val=""/>
      <w:lvlJc w:val="left"/>
      <w:pPr>
        <w:ind w:left="2880" w:hanging="360"/>
      </w:pPr>
      <w:rPr>
        <w:rFonts w:ascii="Symbol" w:hAnsi="Symbol" w:hint="default"/>
      </w:rPr>
    </w:lvl>
    <w:lvl w:ilvl="4" w:tplc="082E3D66">
      <w:start w:val="1"/>
      <w:numFmt w:val="bullet"/>
      <w:lvlText w:val="o"/>
      <w:lvlJc w:val="left"/>
      <w:pPr>
        <w:ind w:left="3600" w:hanging="360"/>
      </w:pPr>
      <w:rPr>
        <w:rFonts w:ascii="Courier New" w:hAnsi="Courier New" w:hint="default"/>
      </w:rPr>
    </w:lvl>
    <w:lvl w:ilvl="5" w:tplc="DB247520">
      <w:start w:val="1"/>
      <w:numFmt w:val="bullet"/>
      <w:lvlText w:val=""/>
      <w:lvlJc w:val="left"/>
      <w:pPr>
        <w:ind w:left="4320" w:hanging="360"/>
      </w:pPr>
      <w:rPr>
        <w:rFonts w:ascii="Wingdings" w:hAnsi="Wingdings" w:hint="default"/>
      </w:rPr>
    </w:lvl>
    <w:lvl w:ilvl="6" w:tplc="F274D8AC">
      <w:start w:val="1"/>
      <w:numFmt w:val="bullet"/>
      <w:lvlText w:val=""/>
      <w:lvlJc w:val="left"/>
      <w:pPr>
        <w:ind w:left="5040" w:hanging="360"/>
      </w:pPr>
      <w:rPr>
        <w:rFonts w:ascii="Symbol" w:hAnsi="Symbol" w:hint="default"/>
      </w:rPr>
    </w:lvl>
    <w:lvl w:ilvl="7" w:tplc="D15EA9A4">
      <w:start w:val="1"/>
      <w:numFmt w:val="bullet"/>
      <w:lvlText w:val="o"/>
      <w:lvlJc w:val="left"/>
      <w:pPr>
        <w:ind w:left="5760" w:hanging="360"/>
      </w:pPr>
      <w:rPr>
        <w:rFonts w:ascii="Courier New" w:hAnsi="Courier New" w:hint="default"/>
      </w:rPr>
    </w:lvl>
    <w:lvl w:ilvl="8" w:tplc="61A6B6F2">
      <w:start w:val="1"/>
      <w:numFmt w:val="bullet"/>
      <w:lvlText w:val=""/>
      <w:lvlJc w:val="left"/>
      <w:pPr>
        <w:ind w:left="6480" w:hanging="360"/>
      </w:pPr>
      <w:rPr>
        <w:rFonts w:ascii="Wingdings" w:hAnsi="Wingdings" w:hint="default"/>
      </w:rPr>
    </w:lvl>
  </w:abstractNum>
  <w:abstractNum w:abstractNumId="43" w15:restartNumberingAfterBreak="0">
    <w:nsid w:val="729C1BA5"/>
    <w:multiLevelType w:val="hybridMultilevel"/>
    <w:tmpl w:val="8476418E"/>
    <w:lvl w:ilvl="0" w:tplc="4C09000F">
      <w:start w:val="1"/>
      <w:numFmt w:val="decimal"/>
      <w:lvlText w:val="%1."/>
      <w:lvlJc w:val="left"/>
      <w:pPr>
        <w:ind w:left="1352" w:hanging="360"/>
      </w:pPr>
    </w:lvl>
    <w:lvl w:ilvl="1" w:tplc="4C090019" w:tentative="1">
      <w:start w:val="1"/>
      <w:numFmt w:val="lowerLetter"/>
      <w:lvlText w:val="%2."/>
      <w:lvlJc w:val="left"/>
      <w:pPr>
        <w:ind w:left="2072" w:hanging="360"/>
      </w:pPr>
    </w:lvl>
    <w:lvl w:ilvl="2" w:tplc="4C09001B" w:tentative="1">
      <w:start w:val="1"/>
      <w:numFmt w:val="lowerRoman"/>
      <w:lvlText w:val="%3."/>
      <w:lvlJc w:val="right"/>
      <w:pPr>
        <w:ind w:left="2792" w:hanging="180"/>
      </w:pPr>
    </w:lvl>
    <w:lvl w:ilvl="3" w:tplc="4C09000F" w:tentative="1">
      <w:start w:val="1"/>
      <w:numFmt w:val="decimal"/>
      <w:lvlText w:val="%4."/>
      <w:lvlJc w:val="left"/>
      <w:pPr>
        <w:ind w:left="3512" w:hanging="360"/>
      </w:pPr>
    </w:lvl>
    <w:lvl w:ilvl="4" w:tplc="4C090019" w:tentative="1">
      <w:start w:val="1"/>
      <w:numFmt w:val="lowerLetter"/>
      <w:lvlText w:val="%5."/>
      <w:lvlJc w:val="left"/>
      <w:pPr>
        <w:ind w:left="4232" w:hanging="360"/>
      </w:pPr>
    </w:lvl>
    <w:lvl w:ilvl="5" w:tplc="4C09001B" w:tentative="1">
      <w:start w:val="1"/>
      <w:numFmt w:val="lowerRoman"/>
      <w:lvlText w:val="%6."/>
      <w:lvlJc w:val="right"/>
      <w:pPr>
        <w:ind w:left="4952" w:hanging="180"/>
      </w:pPr>
    </w:lvl>
    <w:lvl w:ilvl="6" w:tplc="4C09000F" w:tentative="1">
      <w:start w:val="1"/>
      <w:numFmt w:val="decimal"/>
      <w:lvlText w:val="%7."/>
      <w:lvlJc w:val="left"/>
      <w:pPr>
        <w:ind w:left="5672" w:hanging="360"/>
      </w:pPr>
    </w:lvl>
    <w:lvl w:ilvl="7" w:tplc="4C090019" w:tentative="1">
      <w:start w:val="1"/>
      <w:numFmt w:val="lowerLetter"/>
      <w:lvlText w:val="%8."/>
      <w:lvlJc w:val="left"/>
      <w:pPr>
        <w:ind w:left="6392" w:hanging="360"/>
      </w:pPr>
    </w:lvl>
    <w:lvl w:ilvl="8" w:tplc="4C09001B" w:tentative="1">
      <w:start w:val="1"/>
      <w:numFmt w:val="lowerRoman"/>
      <w:lvlText w:val="%9."/>
      <w:lvlJc w:val="right"/>
      <w:pPr>
        <w:ind w:left="7112" w:hanging="180"/>
      </w:pPr>
    </w:lvl>
  </w:abstractNum>
  <w:abstractNum w:abstractNumId="44" w15:restartNumberingAfterBreak="0">
    <w:nsid w:val="7429DDF9"/>
    <w:multiLevelType w:val="hybridMultilevel"/>
    <w:tmpl w:val="FFFFFFFF"/>
    <w:lvl w:ilvl="0" w:tplc="F75C2C9C">
      <w:start w:val="2"/>
      <w:numFmt w:val="decimal"/>
      <w:lvlText w:val="%1."/>
      <w:lvlJc w:val="left"/>
      <w:pPr>
        <w:ind w:left="720" w:hanging="360"/>
      </w:pPr>
    </w:lvl>
    <w:lvl w:ilvl="1" w:tplc="D9B44C14">
      <w:start w:val="1"/>
      <w:numFmt w:val="lowerLetter"/>
      <w:lvlText w:val="%2."/>
      <w:lvlJc w:val="left"/>
      <w:pPr>
        <w:ind w:left="1440" w:hanging="360"/>
      </w:pPr>
    </w:lvl>
    <w:lvl w:ilvl="2" w:tplc="2CBC7C28">
      <w:start w:val="1"/>
      <w:numFmt w:val="lowerRoman"/>
      <w:lvlText w:val="%3."/>
      <w:lvlJc w:val="right"/>
      <w:pPr>
        <w:ind w:left="2160" w:hanging="180"/>
      </w:pPr>
    </w:lvl>
    <w:lvl w:ilvl="3" w:tplc="AE300D54">
      <w:start w:val="1"/>
      <w:numFmt w:val="decimal"/>
      <w:lvlText w:val="%4."/>
      <w:lvlJc w:val="left"/>
      <w:pPr>
        <w:ind w:left="2880" w:hanging="360"/>
      </w:pPr>
    </w:lvl>
    <w:lvl w:ilvl="4" w:tplc="962A66D0">
      <w:start w:val="1"/>
      <w:numFmt w:val="lowerLetter"/>
      <w:lvlText w:val="%5."/>
      <w:lvlJc w:val="left"/>
      <w:pPr>
        <w:ind w:left="3600" w:hanging="360"/>
      </w:pPr>
    </w:lvl>
    <w:lvl w:ilvl="5" w:tplc="C6287BC8">
      <w:start w:val="1"/>
      <w:numFmt w:val="lowerRoman"/>
      <w:lvlText w:val="%6."/>
      <w:lvlJc w:val="right"/>
      <w:pPr>
        <w:ind w:left="4320" w:hanging="180"/>
      </w:pPr>
    </w:lvl>
    <w:lvl w:ilvl="6" w:tplc="4656C4EC">
      <w:start w:val="1"/>
      <w:numFmt w:val="decimal"/>
      <w:lvlText w:val="%7."/>
      <w:lvlJc w:val="left"/>
      <w:pPr>
        <w:ind w:left="5040" w:hanging="360"/>
      </w:pPr>
    </w:lvl>
    <w:lvl w:ilvl="7" w:tplc="18B88A66">
      <w:start w:val="1"/>
      <w:numFmt w:val="lowerLetter"/>
      <w:lvlText w:val="%8."/>
      <w:lvlJc w:val="left"/>
      <w:pPr>
        <w:ind w:left="5760" w:hanging="360"/>
      </w:pPr>
    </w:lvl>
    <w:lvl w:ilvl="8" w:tplc="E7C8623C">
      <w:start w:val="1"/>
      <w:numFmt w:val="lowerRoman"/>
      <w:lvlText w:val="%9."/>
      <w:lvlJc w:val="right"/>
      <w:pPr>
        <w:ind w:left="6480" w:hanging="180"/>
      </w:pPr>
    </w:lvl>
  </w:abstractNum>
  <w:abstractNum w:abstractNumId="45" w15:restartNumberingAfterBreak="0">
    <w:nsid w:val="76DD5BFD"/>
    <w:multiLevelType w:val="hybridMultilevel"/>
    <w:tmpl w:val="7B1C50B8"/>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46" w15:restartNumberingAfterBreak="0">
    <w:nsid w:val="79A92183"/>
    <w:multiLevelType w:val="hybridMultilevel"/>
    <w:tmpl w:val="CD00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7A2C16A1"/>
    <w:multiLevelType w:val="hybridMultilevel"/>
    <w:tmpl w:val="FFFFFFFF"/>
    <w:lvl w:ilvl="0" w:tplc="A65EF7DE">
      <w:start w:val="4"/>
      <w:numFmt w:val="decimal"/>
      <w:lvlText w:val="%1."/>
      <w:lvlJc w:val="left"/>
      <w:pPr>
        <w:ind w:left="720" w:hanging="360"/>
      </w:pPr>
    </w:lvl>
    <w:lvl w:ilvl="1" w:tplc="AB02DB38">
      <w:start w:val="1"/>
      <w:numFmt w:val="lowerLetter"/>
      <w:lvlText w:val="%2."/>
      <w:lvlJc w:val="left"/>
      <w:pPr>
        <w:ind w:left="1440" w:hanging="360"/>
      </w:pPr>
    </w:lvl>
    <w:lvl w:ilvl="2" w:tplc="91A61856">
      <w:start w:val="1"/>
      <w:numFmt w:val="lowerRoman"/>
      <w:lvlText w:val="%3."/>
      <w:lvlJc w:val="right"/>
      <w:pPr>
        <w:ind w:left="2160" w:hanging="180"/>
      </w:pPr>
    </w:lvl>
    <w:lvl w:ilvl="3" w:tplc="1E3C6D5E">
      <w:start w:val="1"/>
      <w:numFmt w:val="decimal"/>
      <w:lvlText w:val="%4."/>
      <w:lvlJc w:val="left"/>
      <w:pPr>
        <w:ind w:left="2880" w:hanging="360"/>
      </w:pPr>
    </w:lvl>
    <w:lvl w:ilvl="4" w:tplc="1460F196">
      <w:start w:val="1"/>
      <w:numFmt w:val="lowerLetter"/>
      <w:lvlText w:val="%5."/>
      <w:lvlJc w:val="left"/>
      <w:pPr>
        <w:ind w:left="3600" w:hanging="360"/>
      </w:pPr>
    </w:lvl>
    <w:lvl w:ilvl="5" w:tplc="C93EE904">
      <w:start w:val="1"/>
      <w:numFmt w:val="lowerRoman"/>
      <w:lvlText w:val="%6."/>
      <w:lvlJc w:val="right"/>
      <w:pPr>
        <w:ind w:left="4320" w:hanging="180"/>
      </w:pPr>
    </w:lvl>
    <w:lvl w:ilvl="6" w:tplc="016C0220">
      <w:start w:val="1"/>
      <w:numFmt w:val="decimal"/>
      <w:lvlText w:val="%7."/>
      <w:lvlJc w:val="left"/>
      <w:pPr>
        <w:ind w:left="5040" w:hanging="360"/>
      </w:pPr>
    </w:lvl>
    <w:lvl w:ilvl="7" w:tplc="FF60A2B6">
      <w:start w:val="1"/>
      <w:numFmt w:val="lowerLetter"/>
      <w:lvlText w:val="%8."/>
      <w:lvlJc w:val="left"/>
      <w:pPr>
        <w:ind w:left="5760" w:hanging="360"/>
      </w:pPr>
    </w:lvl>
    <w:lvl w:ilvl="8" w:tplc="CF4ACE82">
      <w:start w:val="1"/>
      <w:numFmt w:val="lowerRoman"/>
      <w:lvlText w:val="%9."/>
      <w:lvlJc w:val="right"/>
      <w:pPr>
        <w:ind w:left="6480" w:hanging="180"/>
      </w:pPr>
    </w:lvl>
  </w:abstractNum>
  <w:num w:numId="1" w16cid:durableId="815995385">
    <w:abstractNumId w:val="3"/>
  </w:num>
  <w:num w:numId="2" w16cid:durableId="1793671886">
    <w:abstractNumId w:val="6"/>
  </w:num>
  <w:num w:numId="3" w16cid:durableId="668405424">
    <w:abstractNumId w:val="17"/>
  </w:num>
  <w:num w:numId="4" w16cid:durableId="183055940">
    <w:abstractNumId w:val="4"/>
  </w:num>
  <w:num w:numId="5" w16cid:durableId="1280529371">
    <w:abstractNumId w:val="20"/>
  </w:num>
  <w:num w:numId="6" w16cid:durableId="998584135">
    <w:abstractNumId w:val="23"/>
  </w:num>
  <w:num w:numId="7" w16cid:durableId="103042272">
    <w:abstractNumId w:val="43"/>
  </w:num>
  <w:num w:numId="8" w16cid:durableId="1128667754">
    <w:abstractNumId w:val="16"/>
  </w:num>
  <w:num w:numId="9" w16cid:durableId="122507182">
    <w:abstractNumId w:val="26"/>
  </w:num>
  <w:num w:numId="10" w16cid:durableId="1270624696">
    <w:abstractNumId w:val="12"/>
  </w:num>
  <w:num w:numId="11" w16cid:durableId="2120640485">
    <w:abstractNumId w:val="9"/>
  </w:num>
  <w:num w:numId="12" w16cid:durableId="1697073952">
    <w:abstractNumId w:val="33"/>
  </w:num>
  <w:num w:numId="13" w16cid:durableId="1476920972">
    <w:abstractNumId w:val="44"/>
  </w:num>
  <w:num w:numId="14" w16cid:durableId="1638872501">
    <w:abstractNumId w:val="37"/>
  </w:num>
  <w:num w:numId="15" w16cid:durableId="623461245">
    <w:abstractNumId w:val="14"/>
  </w:num>
  <w:num w:numId="16" w16cid:durableId="1432700346">
    <w:abstractNumId w:val="7"/>
  </w:num>
  <w:num w:numId="17" w16cid:durableId="924605021">
    <w:abstractNumId w:val="10"/>
  </w:num>
  <w:num w:numId="18" w16cid:durableId="1770850983">
    <w:abstractNumId w:val="28"/>
  </w:num>
  <w:num w:numId="19" w16cid:durableId="1720280002">
    <w:abstractNumId w:val="0"/>
  </w:num>
  <w:num w:numId="20" w16cid:durableId="1191912021">
    <w:abstractNumId w:val="24"/>
  </w:num>
  <w:num w:numId="21" w16cid:durableId="5834809">
    <w:abstractNumId w:val="46"/>
  </w:num>
  <w:num w:numId="22" w16cid:durableId="1220432880">
    <w:abstractNumId w:val="8"/>
  </w:num>
  <w:num w:numId="23" w16cid:durableId="1819490150">
    <w:abstractNumId w:val="47"/>
  </w:num>
  <w:num w:numId="24" w16cid:durableId="1945574331">
    <w:abstractNumId w:val="29"/>
  </w:num>
  <w:num w:numId="25" w16cid:durableId="2117216061">
    <w:abstractNumId w:val="34"/>
  </w:num>
  <w:num w:numId="26" w16cid:durableId="85852920">
    <w:abstractNumId w:val="15"/>
  </w:num>
  <w:num w:numId="27" w16cid:durableId="123278751">
    <w:abstractNumId w:val="11"/>
  </w:num>
  <w:num w:numId="28" w16cid:durableId="425732459">
    <w:abstractNumId w:val="13"/>
  </w:num>
  <w:num w:numId="29" w16cid:durableId="1196694282">
    <w:abstractNumId w:val="41"/>
  </w:num>
  <w:num w:numId="30" w16cid:durableId="304359663">
    <w:abstractNumId w:val="5"/>
  </w:num>
  <w:num w:numId="31" w16cid:durableId="1827235726">
    <w:abstractNumId w:val="2"/>
  </w:num>
  <w:num w:numId="32" w16cid:durableId="2128155407">
    <w:abstractNumId w:val="1"/>
  </w:num>
  <w:num w:numId="33" w16cid:durableId="1415085861">
    <w:abstractNumId w:val="42"/>
  </w:num>
  <w:num w:numId="34" w16cid:durableId="1848864640">
    <w:abstractNumId w:val="30"/>
  </w:num>
  <w:num w:numId="35" w16cid:durableId="1630627155">
    <w:abstractNumId w:val="39"/>
  </w:num>
  <w:num w:numId="36" w16cid:durableId="12388393">
    <w:abstractNumId w:val="19"/>
  </w:num>
  <w:num w:numId="37" w16cid:durableId="167402793">
    <w:abstractNumId w:val="21"/>
  </w:num>
  <w:num w:numId="38" w16cid:durableId="1363289956">
    <w:abstractNumId w:val="31"/>
  </w:num>
  <w:num w:numId="39" w16cid:durableId="1844970458">
    <w:abstractNumId w:val="38"/>
  </w:num>
  <w:num w:numId="40" w16cid:durableId="2000383388">
    <w:abstractNumId w:val="32"/>
  </w:num>
  <w:num w:numId="41" w16cid:durableId="1460150092">
    <w:abstractNumId w:val="40"/>
  </w:num>
  <w:num w:numId="42" w16cid:durableId="694623738">
    <w:abstractNumId w:val="18"/>
  </w:num>
  <w:num w:numId="43" w16cid:durableId="1494880648">
    <w:abstractNumId w:val="25"/>
  </w:num>
  <w:num w:numId="44" w16cid:durableId="1241015234">
    <w:abstractNumId w:val="35"/>
  </w:num>
  <w:num w:numId="45" w16cid:durableId="1396007240">
    <w:abstractNumId w:val="27"/>
  </w:num>
  <w:num w:numId="46" w16cid:durableId="1023090172">
    <w:abstractNumId w:val="45"/>
  </w:num>
  <w:num w:numId="47" w16cid:durableId="2116057243">
    <w:abstractNumId w:val="22"/>
  </w:num>
  <w:num w:numId="48" w16cid:durableId="491481894">
    <w:abstractNumId w:val="3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060"/>
    <w:rsid w:val="00000654"/>
    <w:rsid w:val="000006B4"/>
    <w:rsid w:val="000023DE"/>
    <w:rsid w:val="00002435"/>
    <w:rsid w:val="00002AEE"/>
    <w:rsid w:val="00002C02"/>
    <w:rsid w:val="00002E58"/>
    <w:rsid w:val="00003A49"/>
    <w:rsid w:val="0000732D"/>
    <w:rsid w:val="00010F04"/>
    <w:rsid w:val="0001110B"/>
    <w:rsid w:val="000121CF"/>
    <w:rsid w:val="00012B99"/>
    <w:rsid w:val="000203A4"/>
    <w:rsid w:val="0002118D"/>
    <w:rsid w:val="00022897"/>
    <w:rsid w:val="000232EB"/>
    <w:rsid w:val="0002482E"/>
    <w:rsid w:val="00024AAB"/>
    <w:rsid w:val="00024B4A"/>
    <w:rsid w:val="00027D99"/>
    <w:rsid w:val="000302D9"/>
    <w:rsid w:val="000305AE"/>
    <w:rsid w:val="0003125D"/>
    <w:rsid w:val="000325D4"/>
    <w:rsid w:val="00032F93"/>
    <w:rsid w:val="00032FC3"/>
    <w:rsid w:val="00033E40"/>
    <w:rsid w:val="0003556E"/>
    <w:rsid w:val="000364CF"/>
    <w:rsid w:val="00037536"/>
    <w:rsid w:val="0004096E"/>
    <w:rsid w:val="00041E02"/>
    <w:rsid w:val="00042BB5"/>
    <w:rsid w:val="00042EFA"/>
    <w:rsid w:val="00043DC6"/>
    <w:rsid w:val="00044385"/>
    <w:rsid w:val="00045E9C"/>
    <w:rsid w:val="00046BBC"/>
    <w:rsid w:val="00047A71"/>
    <w:rsid w:val="00050324"/>
    <w:rsid w:val="00050B4B"/>
    <w:rsid w:val="00051802"/>
    <w:rsid w:val="0005472C"/>
    <w:rsid w:val="00054780"/>
    <w:rsid w:val="0005510B"/>
    <w:rsid w:val="000552B1"/>
    <w:rsid w:val="00055EAD"/>
    <w:rsid w:val="00056140"/>
    <w:rsid w:val="000574D3"/>
    <w:rsid w:val="0006001E"/>
    <w:rsid w:val="00060393"/>
    <w:rsid w:val="000606A8"/>
    <w:rsid w:val="000616F7"/>
    <w:rsid w:val="00062610"/>
    <w:rsid w:val="00063963"/>
    <w:rsid w:val="00063A54"/>
    <w:rsid w:val="00063F83"/>
    <w:rsid w:val="00064CE5"/>
    <w:rsid w:val="0006694B"/>
    <w:rsid w:val="00066E98"/>
    <w:rsid w:val="000678B1"/>
    <w:rsid w:val="000705BB"/>
    <w:rsid w:val="00071150"/>
    <w:rsid w:val="00071416"/>
    <w:rsid w:val="00071AA3"/>
    <w:rsid w:val="00073A6C"/>
    <w:rsid w:val="00074EFC"/>
    <w:rsid w:val="00075E89"/>
    <w:rsid w:val="00076917"/>
    <w:rsid w:val="0008021F"/>
    <w:rsid w:val="000802FB"/>
    <w:rsid w:val="00081DBC"/>
    <w:rsid w:val="00084768"/>
    <w:rsid w:val="000862A9"/>
    <w:rsid w:val="00086911"/>
    <w:rsid w:val="000906D5"/>
    <w:rsid w:val="00090DC9"/>
    <w:rsid w:val="00092171"/>
    <w:rsid w:val="00093235"/>
    <w:rsid w:val="000932B1"/>
    <w:rsid w:val="000943E6"/>
    <w:rsid w:val="00095234"/>
    <w:rsid w:val="00097926"/>
    <w:rsid w:val="00097BF3"/>
    <w:rsid w:val="000A0150"/>
    <w:rsid w:val="000A0B81"/>
    <w:rsid w:val="000A1F9A"/>
    <w:rsid w:val="000A2886"/>
    <w:rsid w:val="000A3B94"/>
    <w:rsid w:val="000A4A98"/>
    <w:rsid w:val="000A5654"/>
    <w:rsid w:val="000A5C20"/>
    <w:rsid w:val="000A72A8"/>
    <w:rsid w:val="000A7A33"/>
    <w:rsid w:val="000A7C41"/>
    <w:rsid w:val="000A7F61"/>
    <w:rsid w:val="000B1483"/>
    <w:rsid w:val="000B37CE"/>
    <w:rsid w:val="000B38EC"/>
    <w:rsid w:val="000B3CAE"/>
    <w:rsid w:val="000B3F7D"/>
    <w:rsid w:val="000B4490"/>
    <w:rsid w:val="000B561F"/>
    <w:rsid w:val="000B563D"/>
    <w:rsid w:val="000B5C24"/>
    <w:rsid w:val="000B629C"/>
    <w:rsid w:val="000B7C94"/>
    <w:rsid w:val="000C3321"/>
    <w:rsid w:val="000C3CBD"/>
    <w:rsid w:val="000C44FD"/>
    <w:rsid w:val="000C5141"/>
    <w:rsid w:val="000C5E4D"/>
    <w:rsid w:val="000C63FA"/>
    <w:rsid w:val="000C6C21"/>
    <w:rsid w:val="000C6C25"/>
    <w:rsid w:val="000C6CCA"/>
    <w:rsid w:val="000C6E8B"/>
    <w:rsid w:val="000C75C3"/>
    <w:rsid w:val="000C7AD6"/>
    <w:rsid w:val="000D076D"/>
    <w:rsid w:val="000D18A2"/>
    <w:rsid w:val="000D24C3"/>
    <w:rsid w:val="000D3116"/>
    <w:rsid w:val="000D33EB"/>
    <w:rsid w:val="000D3422"/>
    <w:rsid w:val="000D3744"/>
    <w:rsid w:val="000D4CFF"/>
    <w:rsid w:val="000D59BA"/>
    <w:rsid w:val="000D5C57"/>
    <w:rsid w:val="000D68E3"/>
    <w:rsid w:val="000D6FCB"/>
    <w:rsid w:val="000E157B"/>
    <w:rsid w:val="000E22E6"/>
    <w:rsid w:val="000E277E"/>
    <w:rsid w:val="000E3578"/>
    <w:rsid w:val="000E367E"/>
    <w:rsid w:val="000E3B9D"/>
    <w:rsid w:val="000E4DFB"/>
    <w:rsid w:val="000E5C19"/>
    <w:rsid w:val="000E5C77"/>
    <w:rsid w:val="000E5F2D"/>
    <w:rsid w:val="000E63C9"/>
    <w:rsid w:val="000E6A2C"/>
    <w:rsid w:val="000E71BC"/>
    <w:rsid w:val="000E726A"/>
    <w:rsid w:val="000F0599"/>
    <w:rsid w:val="000F06E4"/>
    <w:rsid w:val="000F1564"/>
    <w:rsid w:val="000F2487"/>
    <w:rsid w:val="000F2500"/>
    <w:rsid w:val="000F2730"/>
    <w:rsid w:val="000F36E0"/>
    <w:rsid w:val="000F563C"/>
    <w:rsid w:val="000F6238"/>
    <w:rsid w:val="000F67E4"/>
    <w:rsid w:val="000F6A4F"/>
    <w:rsid w:val="000F72EE"/>
    <w:rsid w:val="000F76AB"/>
    <w:rsid w:val="000F7E5D"/>
    <w:rsid w:val="00101CDD"/>
    <w:rsid w:val="00101F2A"/>
    <w:rsid w:val="001030FF"/>
    <w:rsid w:val="00103FA9"/>
    <w:rsid w:val="00104346"/>
    <w:rsid w:val="0010579A"/>
    <w:rsid w:val="001062A9"/>
    <w:rsid w:val="00107200"/>
    <w:rsid w:val="00110192"/>
    <w:rsid w:val="001106D3"/>
    <w:rsid w:val="0011119A"/>
    <w:rsid w:val="00111258"/>
    <w:rsid w:val="001120A1"/>
    <w:rsid w:val="001157AF"/>
    <w:rsid w:val="00115B64"/>
    <w:rsid w:val="00115ED5"/>
    <w:rsid w:val="00116E63"/>
    <w:rsid w:val="00116F21"/>
    <w:rsid w:val="00117213"/>
    <w:rsid w:val="001209AB"/>
    <w:rsid w:val="001226C9"/>
    <w:rsid w:val="00123E43"/>
    <w:rsid w:val="00124183"/>
    <w:rsid w:val="0012438F"/>
    <w:rsid w:val="001245DB"/>
    <w:rsid w:val="001251E9"/>
    <w:rsid w:val="00125226"/>
    <w:rsid w:val="00125D61"/>
    <w:rsid w:val="00127DC5"/>
    <w:rsid w:val="001300B7"/>
    <w:rsid w:val="00130146"/>
    <w:rsid w:val="001303F4"/>
    <w:rsid w:val="0013068A"/>
    <w:rsid w:val="00130A63"/>
    <w:rsid w:val="00130BBA"/>
    <w:rsid w:val="00130E9D"/>
    <w:rsid w:val="00133E2B"/>
    <w:rsid w:val="001361AC"/>
    <w:rsid w:val="0013765B"/>
    <w:rsid w:val="0014016F"/>
    <w:rsid w:val="00145247"/>
    <w:rsid w:val="00150A6D"/>
    <w:rsid w:val="00151F45"/>
    <w:rsid w:val="00152918"/>
    <w:rsid w:val="00153A5C"/>
    <w:rsid w:val="00153B5A"/>
    <w:rsid w:val="001541C2"/>
    <w:rsid w:val="001553A2"/>
    <w:rsid w:val="0015579E"/>
    <w:rsid w:val="0015637C"/>
    <w:rsid w:val="00156BA7"/>
    <w:rsid w:val="00160441"/>
    <w:rsid w:val="00160E4F"/>
    <w:rsid w:val="00161810"/>
    <w:rsid w:val="00162463"/>
    <w:rsid w:val="00164CB0"/>
    <w:rsid w:val="0016C653"/>
    <w:rsid w:val="00171181"/>
    <w:rsid w:val="00172711"/>
    <w:rsid w:val="001739CE"/>
    <w:rsid w:val="00173AB7"/>
    <w:rsid w:val="00173DA5"/>
    <w:rsid w:val="001768BC"/>
    <w:rsid w:val="001771F9"/>
    <w:rsid w:val="001772C2"/>
    <w:rsid w:val="00180EA1"/>
    <w:rsid w:val="00182D04"/>
    <w:rsid w:val="00183415"/>
    <w:rsid w:val="00183B94"/>
    <w:rsid w:val="00184379"/>
    <w:rsid w:val="00184CB1"/>
    <w:rsid w:val="00185B35"/>
    <w:rsid w:val="00186592"/>
    <w:rsid w:val="0018792A"/>
    <w:rsid w:val="001900D5"/>
    <w:rsid w:val="00191033"/>
    <w:rsid w:val="00191835"/>
    <w:rsid w:val="0019321C"/>
    <w:rsid w:val="00193B22"/>
    <w:rsid w:val="00194444"/>
    <w:rsid w:val="0019578B"/>
    <w:rsid w:val="00197BDA"/>
    <w:rsid w:val="00197C5C"/>
    <w:rsid w:val="001A0646"/>
    <w:rsid w:val="001A172A"/>
    <w:rsid w:val="001A180C"/>
    <w:rsid w:val="001A2E72"/>
    <w:rsid w:val="001A2EEA"/>
    <w:rsid w:val="001A52F2"/>
    <w:rsid w:val="001A572D"/>
    <w:rsid w:val="001A5C8D"/>
    <w:rsid w:val="001A6F21"/>
    <w:rsid w:val="001A741B"/>
    <w:rsid w:val="001B43A5"/>
    <w:rsid w:val="001B63A7"/>
    <w:rsid w:val="001B7D72"/>
    <w:rsid w:val="001B7E4F"/>
    <w:rsid w:val="001C11F2"/>
    <w:rsid w:val="001C18B2"/>
    <w:rsid w:val="001C1935"/>
    <w:rsid w:val="001C2822"/>
    <w:rsid w:val="001C355F"/>
    <w:rsid w:val="001C4347"/>
    <w:rsid w:val="001C4D5E"/>
    <w:rsid w:val="001C4FF0"/>
    <w:rsid w:val="001C6809"/>
    <w:rsid w:val="001D1D0E"/>
    <w:rsid w:val="001D276B"/>
    <w:rsid w:val="001D2E5E"/>
    <w:rsid w:val="001D4A30"/>
    <w:rsid w:val="001D4C67"/>
    <w:rsid w:val="001D556F"/>
    <w:rsid w:val="001D66B1"/>
    <w:rsid w:val="001D7D90"/>
    <w:rsid w:val="001E0070"/>
    <w:rsid w:val="001E14B1"/>
    <w:rsid w:val="001E23AF"/>
    <w:rsid w:val="001E325A"/>
    <w:rsid w:val="001E3F6E"/>
    <w:rsid w:val="001E6036"/>
    <w:rsid w:val="001F1762"/>
    <w:rsid w:val="001F1AF6"/>
    <w:rsid w:val="001F1C14"/>
    <w:rsid w:val="001F28E2"/>
    <w:rsid w:val="001F2BC8"/>
    <w:rsid w:val="001F2DC9"/>
    <w:rsid w:val="001F3E56"/>
    <w:rsid w:val="001F4153"/>
    <w:rsid w:val="001F4735"/>
    <w:rsid w:val="001F5B6C"/>
    <w:rsid w:val="001F5F6B"/>
    <w:rsid w:val="001F62C5"/>
    <w:rsid w:val="001F75F9"/>
    <w:rsid w:val="00202D55"/>
    <w:rsid w:val="002032E8"/>
    <w:rsid w:val="00205366"/>
    <w:rsid w:val="00205C19"/>
    <w:rsid w:val="00206373"/>
    <w:rsid w:val="00207829"/>
    <w:rsid w:val="00207E0E"/>
    <w:rsid w:val="00210A73"/>
    <w:rsid w:val="00210D35"/>
    <w:rsid w:val="0021290C"/>
    <w:rsid w:val="002131B7"/>
    <w:rsid w:val="0021322B"/>
    <w:rsid w:val="00216B6C"/>
    <w:rsid w:val="00220D77"/>
    <w:rsid w:val="00222601"/>
    <w:rsid w:val="002242AD"/>
    <w:rsid w:val="00225260"/>
    <w:rsid w:val="0022582D"/>
    <w:rsid w:val="00225A1B"/>
    <w:rsid w:val="00225B40"/>
    <w:rsid w:val="00227046"/>
    <w:rsid w:val="002279F4"/>
    <w:rsid w:val="00227CE2"/>
    <w:rsid w:val="00230C39"/>
    <w:rsid w:val="00230C91"/>
    <w:rsid w:val="002313B3"/>
    <w:rsid w:val="0023212F"/>
    <w:rsid w:val="00232996"/>
    <w:rsid w:val="0023329B"/>
    <w:rsid w:val="00233815"/>
    <w:rsid w:val="00235090"/>
    <w:rsid w:val="00235148"/>
    <w:rsid w:val="00235299"/>
    <w:rsid w:val="00236274"/>
    <w:rsid w:val="002368E9"/>
    <w:rsid w:val="00236E22"/>
    <w:rsid w:val="00237327"/>
    <w:rsid w:val="0024074D"/>
    <w:rsid w:val="002409A2"/>
    <w:rsid w:val="00241209"/>
    <w:rsid w:val="00242231"/>
    <w:rsid w:val="002425E8"/>
    <w:rsid w:val="002426C7"/>
    <w:rsid w:val="0024295C"/>
    <w:rsid w:val="00242AC3"/>
    <w:rsid w:val="00243A1E"/>
    <w:rsid w:val="00243EBC"/>
    <w:rsid w:val="00245EBA"/>
    <w:rsid w:val="00245FA7"/>
    <w:rsid w:val="00246406"/>
    <w:rsid w:val="00246A35"/>
    <w:rsid w:val="0025295F"/>
    <w:rsid w:val="00254255"/>
    <w:rsid w:val="0025546A"/>
    <w:rsid w:val="00255A26"/>
    <w:rsid w:val="00256781"/>
    <w:rsid w:val="0025679B"/>
    <w:rsid w:val="00257066"/>
    <w:rsid w:val="002571D6"/>
    <w:rsid w:val="00260839"/>
    <w:rsid w:val="00262FB6"/>
    <w:rsid w:val="002637F7"/>
    <w:rsid w:val="00264483"/>
    <w:rsid w:val="0026680C"/>
    <w:rsid w:val="00266AC7"/>
    <w:rsid w:val="00270685"/>
    <w:rsid w:val="0027213D"/>
    <w:rsid w:val="00273C37"/>
    <w:rsid w:val="00275BB2"/>
    <w:rsid w:val="002761EA"/>
    <w:rsid w:val="002765CD"/>
    <w:rsid w:val="00277537"/>
    <w:rsid w:val="00281360"/>
    <w:rsid w:val="002825C3"/>
    <w:rsid w:val="002829B0"/>
    <w:rsid w:val="00284348"/>
    <w:rsid w:val="002853C6"/>
    <w:rsid w:val="00285F13"/>
    <w:rsid w:val="00286863"/>
    <w:rsid w:val="0028718E"/>
    <w:rsid w:val="002873B8"/>
    <w:rsid w:val="002875F1"/>
    <w:rsid w:val="00290F2D"/>
    <w:rsid w:val="00291B7B"/>
    <w:rsid w:val="0029391D"/>
    <w:rsid w:val="00293FF5"/>
    <w:rsid w:val="002964F0"/>
    <w:rsid w:val="00296656"/>
    <w:rsid w:val="002A0C08"/>
    <w:rsid w:val="002A0C6D"/>
    <w:rsid w:val="002A3A22"/>
    <w:rsid w:val="002A3B4B"/>
    <w:rsid w:val="002A4B4E"/>
    <w:rsid w:val="002B18B8"/>
    <w:rsid w:val="002B2BE9"/>
    <w:rsid w:val="002B2D2E"/>
    <w:rsid w:val="002B2D36"/>
    <w:rsid w:val="002B6042"/>
    <w:rsid w:val="002B794B"/>
    <w:rsid w:val="002B7953"/>
    <w:rsid w:val="002C0B69"/>
    <w:rsid w:val="002C1509"/>
    <w:rsid w:val="002C284D"/>
    <w:rsid w:val="002C3F33"/>
    <w:rsid w:val="002C4AB4"/>
    <w:rsid w:val="002C6756"/>
    <w:rsid w:val="002C7B8D"/>
    <w:rsid w:val="002D450D"/>
    <w:rsid w:val="002D5018"/>
    <w:rsid w:val="002D61C1"/>
    <w:rsid w:val="002D6DF0"/>
    <w:rsid w:val="002E3196"/>
    <w:rsid w:val="002E31C0"/>
    <w:rsid w:val="002E6AC1"/>
    <w:rsid w:val="002E6F4E"/>
    <w:rsid w:val="002E7684"/>
    <w:rsid w:val="002F0675"/>
    <w:rsid w:val="002F0D42"/>
    <w:rsid w:val="002F1862"/>
    <w:rsid w:val="002F35EE"/>
    <w:rsid w:val="002F37C1"/>
    <w:rsid w:val="002F3DAF"/>
    <w:rsid w:val="002F51F5"/>
    <w:rsid w:val="002F6C10"/>
    <w:rsid w:val="002F79B7"/>
    <w:rsid w:val="002F7EA9"/>
    <w:rsid w:val="003014D1"/>
    <w:rsid w:val="003027CD"/>
    <w:rsid w:val="0030280C"/>
    <w:rsid w:val="00303EA8"/>
    <w:rsid w:val="00303F53"/>
    <w:rsid w:val="00304293"/>
    <w:rsid w:val="00304C3E"/>
    <w:rsid w:val="00304EA5"/>
    <w:rsid w:val="00305EBF"/>
    <w:rsid w:val="0030647A"/>
    <w:rsid w:val="003066FD"/>
    <w:rsid w:val="00307BFF"/>
    <w:rsid w:val="00312137"/>
    <w:rsid w:val="003130DA"/>
    <w:rsid w:val="00313790"/>
    <w:rsid w:val="00320D3E"/>
    <w:rsid w:val="00321A0A"/>
    <w:rsid w:val="00321D0F"/>
    <w:rsid w:val="003233A4"/>
    <w:rsid w:val="00324345"/>
    <w:rsid w:val="003256D8"/>
    <w:rsid w:val="003263DB"/>
    <w:rsid w:val="00326541"/>
    <w:rsid w:val="0033004C"/>
    <w:rsid w:val="00330359"/>
    <w:rsid w:val="003307C9"/>
    <w:rsid w:val="00332582"/>
    <w:rsid w:val="003327B4"/>
    <w:rsid w:val="0033302E"/>
    <w:rsid w:val="00333905"/>
    <w:rsid w:val="00335749"/>
    <w:rsid w:val="0033638A"/>
    <w:rsid w:val="00336CE0"/>
    <w:rsid w:val="0033762F"/>
    <w:rsid w:val="00341290"/>
    <w:rsid w:val="003440F5"/>
    <w:rsid w:val="00344707"/>
    <w:rsid w:val="003470F5"/>
    <w:rsid w:val="003474CC"/>
    <w:rsid w:val="003476DE"/>
    <w:rsid w:val="0034771C"/>
    <w:rsid w:val="00350F9E"/>
    <w:rsid w:val="003545B8"/>
    <w:rsid w:val="00356058"/>
    <w:rsid w:val="00356154"/>
    <w:rsid w:val="00357191"/>
    <w:rsid w:val="003600B2"/>
    <w:rsid w:val="003637AC"/>
    <w:rsid w:val="0036453F"/>
    <w:rsid w:val="00366598"/>
    <w:rsid w:val="00366C7E"/>
    <w:rsid w:val="00367B58"/>
    <w:rsid w:val="003738FD"/>
    <w:rsid w:val="00373D91"/>
    <w:rsid w:val="003747F2"/>
    <w:rsid w:val="0037731F"/>
    <w:rsid w:val="00381355"/>
    <w:rsid w:val="00382E1C"/>
    <w:rsid w:val="003846D7"/>
    <w:rsid w:val="00384EA3"/>
    <w:rsid w:val="003851CD"/>
    <w:rsid w:val="00385767"/>
    <w:rsid w:val="0038597E"/>
    <w:rsid w:val="00385B37"/>
    <w:rsid w:val="00386E10"/>
    <w:rsid w:val="00387C18"/>
    <w:rsid w:val="00387E28"/>
    <w:rsid w:val="003902E1"/>
    <w:rsid w:val="00390A5A"/>
    <w:rsid w:val="0039128E"/>
    <w:rsid w:val="003912AF"/>
    <w:rsid w:val="003913B0"/>
    <w:rsid w:val="00391D35"/>
    <w:rsid w:val="003939D8"/>
    <w:rsid w:val="00393EBD"/>
    <w:rsid w:val="003951C2"/>
    <w:rsid w:val="003966BF"/>
    <w:rsid w:val="00397D2F"/>
    <w:rsid w:val="003A0EFD"/>
    <w:rsid w:val="003A20C1"/>
    <w:rsid w:val="003A2534"/>
    <w:rsid w:val="003A2C1A"/>
    <w:rsid w:val="003A32A9"/>
    <w:rsid w:val="003A350C"/>
    <w:rsid w:val="003A399E"/>
    <w:rsid w:val="003A39A1"/>
    <w:rsid w:val="003A3A5B"/>
    <w:rsid w:val="003A4870"/>
    <w:rsid w:val="003A4B14"/>
    <w:rsid w:val="003A5E36"/>
    <w:rsid w:val="003A611E"/>
    <w:rsid w:val="003A78CD"/>
    <w:rsid w:val="003A79E1"/>
    <w:rsid w:val="003A7E38"/>
    <w:rsid w:val="003B0565"/>
    <w:rsid w:val="003B14B9"/>
    <w:rsid w:val="003B47C5"/>
    <w:rsid w:val="003B72C5"/>
    <w:rsid w:val="003B7FE8"/>
    <w:rsid w:val="003C1E0A"/>
    <w:rsid w:val="003C2191"/>
    <w:rsid w:val="003C340E"/>
    <w:rsid w:val="003C5F69"/>
    <w:rsid w:val="003C6469"/>
    <w:rsid w:val="003C6C4C"/>
    <w:rsid w:val="003C725F"/>
    <w:rsid w:val="003D0D12"/>
    <w:rsid w:val="003D1B06"/>
    <w:rsid w:val="003D1E54"/>
    <w:rsid w:val="003D1FEF"/>
    <w:rsid w:val="003D23ED"/>
    <w:rsid w:val="003D27D4"/>
    <w:rsid w:val="003D3863"/>
    <w:rsid w:val="003D38B1"/>
    <w:rsid w:val="003D4D88"/>
    <w:rsid w:val="003D60F0"/>
    <w:rsid w:val="003D6917"/>
    <w:rsid w:val="003D72A0"/>
    <w:rsid w:val="003E2B4D"/>
    <w:rsid w:val="003E2F50"/>
    <w:rsid w:val="003E2F94"/>
    <w:rsid w:val="003E3257"/>
    <w:rsid w:val="003E3660"/>
    <w:rsid w:val="003E387D"/>
    <w:rsid w:val="003E3A10"/>
    <w:rsid w:val="003E4486"/>
    <w:rsid w:val="003E466B"/>
    <w:rsid w:val="003E56A2"/>
    <w:rsid w:val="003E5989"/>
    <w:rsid w:val="003E5C33"/>
    <w:rsid w:val="003E5C3B"/>
    <w:rsid w:val="003E662B"/>
    <w:rsid w:val="003E670B"/>
    <w:rsid w:val="003F0517"/>
    <w:rsid w:val="003F056B"/>
    <w:rsid w:val="003F0809"/>
    <w:rsid w:val="003F09B5"/>
    <w:rsid w:val="003F1B66"/>
    <w:rsid w:val="003F2844"/>
    <w:rsid w:val="003F47FD"/>
    <w:rsid w:val="003F4EAD"/>
    <w:rsid w:val="003F5A66"/>
    <w:rsid w:val="003F605D"/>
    <w:rsid w:val="003F6913"/>
    <w:rsid w:val="003F74B9"/>
    <w:rsid w:val="0040023B"/>
    <w:rsid w:val="004002AC"/>
    <w:rsid w:val="0040045C"/>
    <w:rsid w:val="00401682"/>
    <w:rsid w:val="0040171D"/>
    <w:rsid w:val="00401B93"/>
    <w:rsid w:val="00401E06"/>
    <w:rsid w:val="004029B6"/>
    <w:rsid w:val="00403A2D"/>
    <w:rsid w:val="00403C73"/>
    <w:rsid w:val="00404B31"/>
    <w:rsid w:val="004072C7"/>
    <w:rsid w:val="00410C43"/>
    <w:rsid w:val="004110DE"/>
    <w:rsid w:val="0041177D"/>
    <w:rsid w:val="0041251B"/>
    <w:rsid w:val="00414082"/>
    <w:rsid w:val="004204DC"/>
    <w:rsid w:val="0042160E"/>
    <w:rsid w:val="004217DB"/>
    <w:rsid w:val="00423EF5"/>
    <w:rsid w:val="00424C2C"/>
    <w:rsid w:val="00433758"/>
    <w:rsid w:val="004339F6"/>
    <w:rsid w:val="00434A17"/>
    <w:rsid w:val="00436F6D"/>
    <w:rsid w:val="0043705A"/>
    <w:rsid w:val="0044085A"/>
    <w:rsid w:val="004411FF"/>
    <w:rsid w:val="00442639"/>
    <w:rsid w:val="00442908"/>
    <w:rsid w:val="00442C3F"/>
    <w:rsid w:val="00442E0C"/>
    <w:rsid w:val="004435F1"/>
    <w:rsid w:val="004438B7"/>
    <w:rsid w:val="00443C26"/>
    <w:rsid w:val="00443E1C"/>
    <w:rsid w:val="004440D9"/>
    <w:rsid w:val="004470B7"/>
    <w:rsid w:val="004513A8"/>
    <w:rsid w:val="00451D3E"/>
    <w:rsid w:val="00452DBC"/>
    <w:rsid w:val="004541B7"/>
    <w:rsid w:val="00457736"/>
    <w:rsid w:val="0046002E"/>
    <w:rsid w:val="0046085F"/>
    <w:rsid w:val="00464A69"/>
    <w:rsid w:val="0046513C"/>
    <w:rsid w:val="00465654"/>
    <w:rsid w:val="00465906"/>
    <w:rsid w:val="00465B2E"/>
    <w:rsid w:val="00465EE7"/>
    <w:rsid w:val="0046686A"/>
    <w:rsid w:val="00467131"/>
    <w:rsid w:val="004674F9"/>
    <w:rsid w:val="004706B8"/>
    <w:rsid w:val="004711AA"/>
    <w:rsid w:val="00471675"/>
    <w:rsid w:val="00471C05"/>
    <w:rsid w:val="00472762"/>
    <w:rsid w:val="00473078"/>
    <w:rsid w:val="00473AEA"/>
    <w:rsid w:val="004741DA"/>
    <w:rsid w:val="004741F1"/>
    <w:rsid w:val="004744EB"/>
    <w:rsid w:val="004755C9"/>
    <w:rsid w:val="0047698C"/>
    <w:rsid w:val="004809C9"/>
    <w:rsid w:val="00481584"/>
    <w:rsid w:val="00481AD7"/>
    <w:rsid w:val="00481B21"/>
    <w:rsid w:val="00482B07"/>
    <w:rsid w:val="00482BBB"/>
    <w:rsid w:val="0048500F"/>
    <w:rsid w:val="004867E3"/>
    <w:rsid w:val="00492188"/>
    <w:rsid w:val="00492EFF"/>
    <w:rsid w:val="00493FD0"/>
    <w:rsid w:val="00493FDA"/>
    <w:rsid w:val="004949D2"/>
    <w:rsid w:val="00497C2C"/>
    <w:rsid w:val="004A0060"/>
    <w:rsid w:val="004A0431"/>
    <w:rsid w:val="004A0B88"/>
    <w:rsid w:val="004A0BC2"/>
    <w:rsid w:val="004A1CF9"/>
    <w:rsid w:val="004A25AB"/>
    <w:rsid w:val="004A3CCE"/>
    <w:rsid w:val="004A4D13"/>
    <w:rsid w:val="004A661B"/>
    <w:rsid w:val="004B0A84"/>
    <w:rsid w:val="004B21A5"/>
    <w:rsid w:val="004B2A35"/>
    <w:rsid w:val="004B2CE4"/>
    <w:rsid w:val="004B338A"/>
    <w:rsid w:val="004B52EE"/>
    <w:rsid w:val="004B6A1D"/>
    <w:rsid w:val="004B7943"/>
    <w:rsid w:val="004C02EC"/>
    <w:rsid w:val="004C094A"/>
    <w:rsid w:val="004C0981"/>
    <w:rsid w:val="004C24B9"/>
    <w:rsid w:val="004C2B0A"/>
    <w:rsid w:val="004D0061"/>
    <w:rsid w:val="004D05A7"/>
    <w:rsid w:val="004D0991"/>
    <w:rsid w:val="004D0B9B"/>
    <w:rsid w:val="004D1202"/>
    <w:rsid w:val="004D18C0"/>
    <w:rsid w:val="004D2974"/>
    <w:rsid w:val="004D2A76"/>
    <w:rsid w:val="004D40D2"/>
    <w:rsid w:val="004D5A1E"/>
    <w:rsid w:val="004D6736"/>
    <w:rsid w:val="004D73C4"/>
    <w:rsid w:val="004D7C0A"/>
    <w:rsid w:val="004E167D"/>
    <w:rsid w:val="004E2781"/>
    <w:rsid w:val="004E4D0D"/>
    <w:rsid w:val="004E5528"/>
    <w:rsid w:val="004E60E0"/>
    <w:rsid w:val="004E6CAD"/>
    <w:rsid w:val="004F1793"/>
    <w:rsid w:val="004F209F"/>
    <w:rsid w:val="004F3256"/>
    <w:rsid w:val="004F34AA"/>
    <w:rsid w:val="004F44EE"/>
    <w:rsid w:val="004F4993"/>
    <w:rsid w:val="004F5E14"/>
    <w:rsid w:val="005019D3"/>
    <w:rsid w:val="00501B68"/>
    <w:rsid w:val="00502E20"/>
    <w:rsid w:val="00503248"/>
    <w:rsid w:val="005032DF"/>
    <w:rsid w:val="005037F0"/>
    <w:rsid w:val="00504E00"/>
    <w:rsid w:val="00504E32"/>
    <w:rsid w:val="005050FD"/>
    <w:rsid w:val="00505178"/>
    <w:rsid w:val="00510FF0"/>
    <w:rsid w:val="005119CC"/>
    <w:rsid w:val="005122CD"/>
    <w:rsid w:val="005127D3"/>
    <w:rsid w:val="00513E7B"/>
    <w:rsid w:val="005154B1"/>
    <w:rsid w:val="00516A86"/>
    <w:rsid w:val="00520B0E"/>
    <w:rsid w:val="00520F70"/>
    <w:rsid w:val="005232FE"/>
    <w:rsid w:val="005240E4"/>
    <w:rsid w:val="005249D5"/>
    <w:rsid w:val="00526256"/>
    <w:rsid w:val="0052659D"/>
    <w:rsid w:val="005275CE"/>
    <w:rsid w:val="005275F6"/>
    <w:rsid w:val="0052798B"/>
    <w:rsid w:val="0053067F"/>
    <w:rsid w:val="00532204"/>
    <w:rsid w:val="00533BCA"/>
    <w:rsid w:val="0053424F"/>
    <w:rsid w:val="005359A4"/>
    <w:rsid w:val="00535CB6"/>
    <w:rsid w:val="005360E5"/>
    <w:rsid w:val="00537910"/>
    <w:rsid w:val="00540382"/>
    <w:rsid w:val="005409B8"/>
    <w:rsid w:val="00543B6C"/>
    <w:rsid w:val="00544719"/>
    <w:rsid w:val="00545445"/>
    <w:rsid w:val="00545635"/>
    <w:rsid w:val="005459D4"/>
    <w:rsid w:val="0054749E"/>
    <w:rsid w:val="00550537"/>
    <w:rsid w:val="00552CA3"/>
    <w:rsid w:val="005541C2"/>
    <w:rsid w:val="00555074"/>
    <w:rsid w:val="005551DA"/>
    <w:rsid w:val="005562E3"/>
    <w:rsid w:val="0055774A"/>
    <w:rsid w:val="005601FE"/>
    <w:rsid w:val="005626BF"/>
    <w:rsid w:val="005642D2"/>
    <w:rsid w:val="00564357"/>
    <w:rsid w:val="005645F0"/>
    <w:rsid w:val="00565587"/>
    <w:rsid w:val="0057031B"/>
    <w:rsid w:val="005707D3"/>
    <w:rsid w:val="0057090F"/>
    <w:rsid w:val="005715A7"/>
    <w:rsid w:val="005716B4"/>
    <w:rsid w:val="00572102"/>
    <w:rsid w:val="00572B00"/>
    <w:rsid w:val="00572B82"/>
    <w:rsid w:val="005755A6"/>
    <w:rsid w:val="00575ABE"/>
    <w:rsid w:val="005763CE"/>
    <w:rsid w:val="005766EC"/>
    <w:rsid w:val="00576DC6"/>
    <w:rsid w:val="00577406"/>
    <w:rsid w:val="005779D8"/>
    <w:rsid w:val="00580DBC"/>
    <w:rsid w:val="005829AD"/>
    <w:rsid w:val="005847CA"/>
    <w:rsid w:val="00587BC8"/>
    <w:rsid w:val="00590E96"/>
    <w:rsid w:val="005910C6"/>
    <w:rsid w:val="00591467"/>
    <w:rsid w:val="00591571"/>
    <w:rsid w:val="00591A72"/>
    <w:rsid w:val="00592001"/>
    <w:rsid w:val="00592291"/>
    <w:rsid w:val="0059268F"/>
    <w:rsid w:val="0059270E"/>
    <w:rsid w:val="00592A56"/>
    <w:rsid w:val="00593076"/>
    <w:rsid w:val="00594695"/>
    <w:rsid w:val="00595E37"/>
    <w:rsid w:val="00596A32"/>
    <w:rsid w:val="005979BE"/>
    <w:rsid w:val="005A0AB1"/>
    <w:rsid w:val="005A59B3"/>
    <w:rsid w:val="005A63C2"/>
    <w:rsid w:val="005A7952"/>
    <w:rsid w:val="005A7D4D"/>
    <w:rsid w:val="005B27F9"/>
    <w:rsid w:val="005B2E86"/>
    <w:rsid w:val="005B3113"/>
    <w:rsid w:val="005B4546"/>
    <w:rsid w:val="005B4DCB"/>
    <w:rsid w:val="005B550C"/>
    <w:rsid w:val="005B5533"/>
    <w:rsid w:val="005B61A6"/>
    <w:rsid w:val="005C0AB3"/>
    <w:rsid w:val="005C0D71"/>
    <w:rsid w:val="005C1C11"/>
    <w:rsid w:val="005C38CB"/>
    <w:rsid w:val="005C6832"/>
    <w:rsid w:val="005D0067"/>
    <w:rsid w:val="005D03F9"/>
    <w:rsid w:val="005D05C8"/>
    <w:rsid w:val="005D0C37"/>
    <w:rsid w:val="005D0DC6"/>
    <w:rsid w:val="005D1285"/>
    <w:rsid w:val="005D188B"/>
    <w:rsid w:val="005D18C9"/>
    <w:rsid w:val="005D2CB1"/>
    <w:rsid w:val="005D2D8C"/>
    <w:rsid w:val="005D3AE1"/>
    <w:rsid w:val="005D4452"/>
    <w:rsid w:val="005D59F6"/>
    <w:rsid w:val="005D6629"/>
    <w:rsid w:val="005D7510"/>
    <w:rsid w:val="005D7711"/>
    <w:rsid w:val="005E1654"/>
    <w:rsid w:val="005E33CD"/>
    <w:rsid w:val="005E3AC3"/>
    <w:rsid w:val="005E58BB"/>
    <w:rsid w:val="005E58F6"/>
    <w:rsid w:val="005E7368"/>
    <w:rsid w:val="005E7A5C"/>
    <w:rsid w:val="005F0AFF"/>
    <w:rsid w:val="005F1BB0"/>
    <w:rsid w:val="005F2BEC"/>
    <w:rsid w:val="005F2F48"/>
    <w:rsid w:val="005F4639"/>
    <w:rsid w:val="005F5828"/>
    <w:rsid w:val="005F5BA6"/>
    <w:rsid w:val="005F6377"/>
    <w:rsid w:val="005F7F5D"/>
    <w:rsid w:val="00601692"/>
    <w:rsid w:val="0060402D"/>
    <w:rsid w:val="006044BD"/>
    <w:rsid w:val="00606C7C"/>
    <w:rsid w:val="00607F38"/>
    <w:rsid w:val="006113E4"/>
    <w:rsid w:val="00611F62"/>
    <w:rsid w:val="006122BF"/>
    <w:rsid w:val="00613954"/>
    <w:rsid w:val="0061510C"/>
    <w:rsid w:val="006160D1"/>
    <w:rsid w:val="006166CF"/>
    <w:rsid w:val="00617208"/>
    <w:rsid w:val="00617644"/>
    <w:rsid w:val="006179E4"/>
    <w:rsid w:val="0062291F"/>
    <w:rsid w:val="006229A0"/>
    <w:rsid w:val="00623011"/>
    <w:rsid w:val="00623A9C"/>
    <w:rsid w:val="0062423F"/>
    <w:rsid w:val="00624798"/>
    <w:rsid w:val="006259D7"/>
    <w:rsid w:val="00625C04"/>
    <w:rsid w:val="00625CCC"/>
    <w:rsid w:val="00630DC6"/>
    <w:rsid w:val="00630FA1"/>
    <w:rsid w:val="00632CF8"/>
    <w:rsid w:val="0063425D"/>
    <w:rsid w:val="006358BA"/>
    <w:rsid w:val="006373DB"/>
    <w:rsid w:val="0063785B"/>
    <w:rsid w:val="006414CD"/>
    <w:rsid w:val="00641D75"/>
    <w:rsid w:val="00642566"/>
    <w:rsid w:val="00642A65"/>
    <w:rsid w:val="00645914"/>
    <w:rsid w:val="00645D20"/>
    <w:rsid w:val="006479C7"/>
    <w:rsid w:val="00647E34"/>
    <w:rsid w:val="0065009B"/>
    <w:rsid w:val="006516E5"/>
    <w:rsid w:val="00651B19"/>
    <w:rsid w:val="00651F65"/>
    <w:rsid w:val="00653053"/>
    <w:rsid w:val="00653CB5"/>
    <w:rsid w:val="00656C4D"/>
    <w:rsid w:val="006600A3"/>
    <w:rsid w:val="00660954"/>
    <w:rsid w:val="006629BF"/>
    <w:rsid w:val="006630BA"/>
    <w:rsid w:val="00663582"/>
    <w:rsid w:val="00664BB8"/>
    <w:rsid w:val="00665A70"/>
    <w:rsid w:val="00666666"/>
    <w:rsid w:val="00666853"/>
    <w:rsid w:val="006668B4"/>
    <w:rsid w:val="006668E7"/>
    <w:rsid w:val="00666DFB"/>
    <w:rsid w:val="00672184"/>
    <w:rsid w:val="00673CC6"/>
    <w:rsid w:val="006745A4"/>
    <w:rsid w:val="006778F1"/>
    <w:rsid w:val="0068031E"/>
    <w:rsid w:val="00680DDE"/>
    <w:rsid w:val="00680FF5"/>
    <w:rsid w:val="0068181F"/>
    <w:rsid w:val="00682685"/>
    <w:rsid w:val="006837B1"/>
    <w:rsid w:val="00683A79"/>
    <w:rsid w:val="00683E95"/>
    <w:rsid w:val="00684F62"/>
    <w:rsid w:val="006868D8"/>
    <w:rsid w:val="0069034D"/>
    <w:rsid w:val="00690533"/>
    <w:rsid w:val="00691864"/>
    <w:rsid w:val="00691AE1"/>
    <w:rsid w:val="00693832"/>
    <w:rsid w:val="00693C94"/>
    <w:rsid w:val="0069416A"/>
    <w:rsid w:val="0069427B"/>
    <w:rsid w:val="00696385"/>
    <w:rsid w:val="00697D8D"/>
    <w:rsid w:val="006A1534"/>
    <w:rsid w:val="006A313F"/>
    <w:rsid w:val="006A33EF"/>
    <w:rsid w:val="006A3697"/>
    <w:rsid w:val="006A3B3A"/>
    <w:rsid w:val="006A483E"/>
    <w:rsid w:val="006A505B"/>
    <w:rsid w:val="006A514C"/>
    <w:rsid w:val="006A5A1D"/>
    <w:rsid w:val="006A5FF5"/>
    <w:rsid w:val="006A78C0"/>
    <w:rsid w:val="006A7AE5"/>
    <w:rsid w:val="006B0444"/>
    <w:rsid w:val="006B0A45"/>
    <w:rsid w:val="006B0C71"/>
    <w:rsid w:val="006B0D5A"/>
    <w:rsid w:val="006B385C"/>
    <w:rsid w:val="006B3B75"/>
    <w:rsid w:val="006B5991"/>
    <w:rsid w:val="006B6797"/>
    <w:rsid w:val="006B6D23"/>
    <w:rsid w:val="006C1671"/>
    <w:rsid w:val="006C1CA7"/>
    <w:rsid w:val="006C212B"/>
    <w:rsid w:val="006C21E5"/>
    <w:rsid w:val="006C48D3"/>
    <w:rsid w:val="006D0ECE"/>
    <w:rsid w:val="006D11BC"/>
    <w:rsid w:val="006D1CD3"/>
    <w:rsid w:val="006D24ED"/>
    <w:rsid w:val="006D34D5"/>
    <w:rsid w:val="006D4BF5"/>
    <w:rsid w:val="006D6E27"/>
    <w:rsid w:val="006E0B83"/>
    <w:rsid w:val="006E1322"/>
    <w:rsid w:val="006E1690"/>
    <w:rsid w:val="006E1785"/>
    <w:rsid w:val="006E3383"/>
    <w:rsid w:val="006E382C"/>
    <w:rsid w:val="006E46A4"/>
    <w:rsid w:val="006E5716"/>
    <w:rsid w:val="006E657E"/>
    <w:rsid w:val="006E65D9"/>
    <w:rsid w:val="006F09E0"/>
    <w:rsid w:val="006F19B2"/>
    <w:rsid w:val="006F2588"/>
    <w:rsid w:val="006F2B14"/>
    <w:rsid w:val="006F4023"/>
    <w:rsid w:val="006F45EC"/>
    <w:rsid w:val="006F528E"/>
    <w:rsid w:val="006F670B"/>
    <w:rsid w:val="006F6EEB"/>
    <w:rsid w:val="007016E1"/>
    <w:rsid w:val="007020FF"/>
    <w:rsid w:val="00704AD9"/>
    <w:rsid w:val="00705DC3"/>
    <w:rsid w:val="00706D90"/>
    <w:rsid w:val="007104A2"/>
    <w:rsid w:val="00710735"/>
    <w:rsid w:val="007109B7"/>
    <w:rsid w:val="00713415"/>
    <w:rsid w:val="00713D1D"/>
    <w:rsid w:val="00714109"/>
    <w:rsid w:val="0071601E"/>
    <w:rsid w:val="00720B09"/>
    <w:rsid w:val="007213C9"/>
    <w:rsid w:val="00722E10"/>
    <w:rsid w:val="00724337"/>
    <w:rsid w:val="00725C87"/>
    <w:rsid w:val="00725F11"/>
    <w:rsid w:val="007260C0"/>
    <w:rsid w:val="00726A50"/>
    <w:rsid w:val="00726F5A"/>
    <w:rsid w:val="007302B3"/>
    <w:rsid w:val="00730733"/>
    <w:rsid w:val="00730E3A"/>
    <w:rsid w:val="00731A91"/>
    <w:rsid w:val="00732D7C"/>
    <w:rsid w:val="007337CD"/>
    <w:rsid w:val="00734251"/>
    <w:rsid w:val="00735C91"/>
    <w:rsid w:val="007361DC"/>
    <w:rsid w:val="00736711"/>
    <w:rsid w:val="00736AAF"/>
    <w:rsid w:val="0074071C"/>
    <w:rsid w:val="00740914"/>
    <w:rsid w:val="00740B07"/>
    <w:rsid w:val="00740F22"/>
    <w:rsid w:val="00744597"/>
    <w:rsid w:val="00744B22"/>
    <w:rsid w:val="0074558E"/>
    <w:rsid w:val="00745975"/>
    <w:rsid w:val="00746425"/>
    <w:rsid w:val="00747F79"/>
    <w:rsid w:val="0075430A"/>
    <w:rsid w:val="00755AB3"/>
    <w:rsid w:val="00755CCB"/>
    <w:rsid w:val="007568A6"/>
    <w:rsid w:val="00757094"/>
    <w:rsid w:val="00757AFE"/>
    <w:rsid w:val="00765B2A"/>
    <w:rsid w:val="00765D93"/>
    <w:rsid w:val="00766A94"/>
    <w:rsid w:val="00766B85"/>
    <w:rsid w:val="00766F4A"/>
    <w:rsid w:val="0076735D"/>
    <w:rsid w:val="00767C38"/>
    <w:rsid w:val="00767E07"/>
    <w:rsid w:val="00771BD6"/>
    <w:rsid w:val="0077324C"/>
    <w:rsid w:val="0077344E"/>
    <w:rsid w:val="00773450"/>
    <w:rsid w:val="00774469"/>
    <w:rsid w:val="007744CB"/>
    <w:rsid w:val="007746AD"/>
    <w:rsid w:val="00775E92"/>
    <w:rsid w:val="0077675C"/>
    <w:rsid w:val="00777013"/>
    <w:rsid w:val="00777629"/>
    <w:rsid w:val="00780FB2"/>
    <w:rsid w:val="00782D61"/>
    <w:rsid w:val="00783A34"/>
    <w:rsid w:val="00783BC2"/>
    <w:rsid w:val="007842E2"/>
    <w:rsid w:val="00785E87"/>
    <w:rsid w:val="00791A23"/>
    <w:rsid w:val="00791F10"/>
    <w:rsid w:val="00794663"/>
    <w:rsid w:val="00794BDA"/>
    <w:rsid w:val="00796DA7"/>
    <w:rsid w:val="007978EC"/>
    <w:rsid w:val="00797B6B"/>
    <w:rsid w:val="007A000E"/>
    <w:rsid w:val="007A08D8"/>
    <w:rsid w:val="007A0F71"/>
    <w:rsid w:val="007A47C7"/>
    <w:rsid w:val="007A4EE7"/>
    <w:rsid w:val="007A5A2B"/>
    <w:rsid w:val="007A5B77"/>
    <w:rsid w:val="007A6919"/>
    <w:rsid w:val="007A6E47"/>
    <w:rsid w:val="007B1264"/>
    <w:rsid w:val="007B16DB"/>
    <w:rsid w:val="007B1CB7"/>
    <w:rsid w:val="007B20D7"/>
    <w:rsid w:val="007B23B7"/>
    <w:rsid w:val="007B5704"/>
    <w:rsid w:val="007B575E"/>
    <w:rsid w:val="007B592F"/>
    <w:rsid w:val="007B5A5D"/>
    <w:rsid w:val="007B5DF2"/>
    <w:rsid w:val="007B6649"/>
    <w:rsid w:val="007B6869"/>
    <w:rsid w:val="007B6A46"/>
    <w:rsid w:val="007B6CA8"/>
    <w:rsid w:val="007C0284"/>
    <w:rsid w:val="007C1E68"/>
    <w:rsid w:val="007C285B"/>
    <w:rsid w:val="007C382A"/>
    <w:rsid w:val="007C3D00"/>
    <w:rsid w:val="007C4061"/>
    <w:rsid w:val="007C6B52"/>
    <w:rsid w:val="007C7A64"/>
    <w:rsid w:val="007D16C5"/>
    <w:rsid w:val="007D1A5F"/>
    <w:rsid w:val="007D2B40"/>
    <w:rsid w:val="007D337E"/>
    <w:rsid w:val="007D3B96"/>
    <w:rsid w:val="007D4C30"/>
    <w:rsid w:val="007D5295"/>
    <w:rsid w:val="007D69B6"/>
    <w:rsid w:val="007E056F"/>
    <w:rsid w:val="007E0D42"/>
    <w:rsid w:val="007E10BE"/>
    <w:rsid w:val="007E2ADE"/>
    <w:rsid w:val="007E40D6"/>
    <w:rsid w:val="007E551E"/>
    <w:rsid w:val="007E6770"/>
    <w:rsid w:val="007E67ED"/>
    <w:rsid w:val="007E692E"/>
    <w:rsid w:val="007E6B09"/>
    <w:rsid w:val="007E7A9D"/>
    <w:rsid w:val="007E7BCF"/>
    <w:rsid w:val="007F00F0"/>
    <w:rsid w:val="007F0FB3"/>
    <w:rsid w:val="007F2352"/>
    <w:rsid w:val="007F2D28"/>
    <w:rsid w:val="007F3507"/>
    <w:rsid w:val="007F390A"/>
    <w:rsid w:val="007F3F14"/>
    <w:rsid w:val="007F4E32"/>
    <w:rsid w:val="007F7F02"/>
    <w:rsid w:val="00801674"/>
    <w:rsid w:val="00801808"/>
    <w:rsid w:val="00804675"/>
    <w:rsid w:val="00804BD0"/>
    <w:rsid w:val="00804C19"/>
    <w:rsid w:val="00807FE8"/>
    <w:rsid w:val="008101DE"/>
    <w:rsid w:val="008107D0"/>
    <w:rsid w:val="00810E54"/>
    <w:rsid w:val="0081189B"/>
    <w:rsid w:val="008122CB"/>
    <w:rsid w:val="0081268A"/>
    <w:rsid w:val="0081310E"/>
    <w:rsid w:val="008137A3"/>
    <w:rsid w:val="008152A7"/>
    <w:rsid w:val="00815CDB"/>
    <w:rsid w:val="00816A3A"/>
    <w:rsid w:val="00820439"/>
    <w:rsid w:val="00820EF8"/>
    <w:rsid w:val="00821271"/>
    <w:rsid w:val="008215FB"/>
    <w:rsid w:val="00821620"/>
    <w:rsid w:val="00821B01"/>
    <w:rsid w:val="008221EC"/>
    <w:rsid w:val="00824AFE"/>
    <w:rsid w:val="00826345"/>
    <w:rsid w:val="00827A3D"/>
    <w:rsid w:val="0082C8C6"/>
    <w:rsid w:val="00830C0E"/>
    <w:rsid w:val="008313E7"/>
    <w:rsid w:val="0083535F"/>
    <w:rsid w:val="00835CC2"/>
    <w:rsid w:val="00840C10"/>
    <w:rsid w:val="00842CC5"/>
    <w:rsid w:val="00843637"/>
    <w:rsid w:val="008464B1"/>
    <w:rsid w:val="00846B9D"/>
    <w:rsid w:val="00847EF4"/>
    <w:rsid w:val="008500AF"/>
    <w:rsid w:val="00852A3E"/>
    <w:rsid w:val="00852AC5"/>
    <w:rsid w:val="00853049"/>
    <w:rsid w:val="00853F38"/>
    <w:rsid w:val="008564F1"/>
    <w:rsid w:val="00856F3B"/>
    <w:rsid w:val="00857522"/>
    <w:rsid w:val="008606DA"/>
    <w:rsid w:val="00861707"/>
    <w:rsid w:val="0086199A"/>
    <w:rsid w:val="00862201"/>
    <w:rsid w:val="0086234E"/>
    <w:rsid w:val="00862FE4"/>
    <w:rsid w:val="008634EE"/>
    <w:rsid w:val="0086389A"/>
    <w:rsid w:val="00865DC9"/>
    <w:rsid w:val="0086621E"/>
    <w:rsid w:val="00866BA9"/>
    <w:rsid w:val="00866C3E"/>
    <w:rsid w:val="00867DEB"/>
    <w:rsid w:val="00870414"/>
    <w:rsid w:val="0087067C"/>
    <w:rsid w:val="0087073E"/>
    <w:rsid w:val="00871A39"/>
    <w:rsid w:val="00872A38"/>
    <w:rsid w:val="008738DE"/>
    <w:rsid w:val="00874571"/>
    <w:rsid w:val="008754C7"/>
    <w:rsid w:val="00875689"/>
    <w:rsid w:val="0087605E"/>
    <w:rsid w:val="00877A77"/>
    <w:rsid w:val="00877F25"/>
    <w:rsid w:val="00877F3D"/>
    <w:rsid w:val="00880253"/>
    <w:rsid w:val="008817A2"/>
    <w:rsid w:val="00883F00"/>
    <w:rsid w:val="00885168"/>
    <w:rsid w:val="0088566C"/>
    <w:rsid w:val="00885E57"/>
    <w:rsid w:val="00890120"/>
    <w:rsid w:val="00890BA6"/>
    <w:rsid w:val="00892537"/>
    <w:rsid w:val="00892D88"/>
    <w:rsid w:val="00892E98"/>
    <w:rsid w:val="00893357"/>
    <w:rsid w:val="0089386D"/>
    <w:rsid w:val="0089447F"/>
    <w:rsid w:val="00894B77"/>
    <w:rsid w:val="00897C45"/>
    <w:rsid w:val="008A050E"/>
    <w:rsid w:val="008A13C5"/>
    <w:rsid w:val="008A4302"/>
    <w:rsid w:val="008A53FF"/>
    <w:rsid w:val="008A623C"/>
    <w:rsid w:val="008A64B5"/>
    <w:rsid w:val="008A6854"/>
    <w:rsid w:val="008A7D91"/>
    <w:rsid w:val="008B0083"/>
    <w:rsid w:val="008B1FEE"/>
    <w:rsid w:val="008B2FDF"/>
    <w:rsid w:val="008B310E"/>
    <w:rsid w:val="008B391A"/>
    <w:rsid w:val="008B4FAD"/>
    <w:rsid w:val="008B5438"/>
    <w:rsid w:val="008B5D7F"/>
    <w:rsid w:val="008B6FD5"/>
    <w:rsid w:val="008B7134"/>
    <w:rsid w:val="008B7DCD"/>
    <w:rsid w:val="008C03B8"/>
    <w:rsid w:val="008C2A80"/>
    <w:rsid w:val="008C356A"/>
    <w:rsid w:val="008C391D"/>
    <w:rsid w:val="008C6104"/>
    <w:rsid w:val="008D19B4"/>
    <w:rsid w:val="008D1FDC"/>
    <w:rsid w:val="008D2A52"/>
    <w:rsid w:val="008D4018"/>
    <w:rsid w:val="008D43A3"/>
    <w:rsid w:val="008D45F3"/>
    <w:rsid w:val="008D4B4A"/>
    <w:rsid w:val="008D5637"/>
    <w:rsid w:val="008D5B9C"/>
    <w:rsid w:val="008E09C4"/>
    <w:rsid w:val="008E1774"/>
    <w:rsid w:val="008E2CA8"/>
    <w:rsid w:val="008E2DE8"/>
    <w:rsid w:val="008E3259"/>
    <w:rsid w:val="008E4123"/>
    <w:rsid w:val="008E457C"/>
    <w:rsid w:val="008E74D7"/>
    <w:rsid w:val="008F1342"/>
    <w:rsid w:val="008F1DE2"/>
    <w:rsid w:val="008F1E3C"/>
    <w:rsid w:val="008F2B2C"/>
    <w:rsid w:val="008F4A10"/>
    <w:rsid w:val="008F567D"/>
    <w:rsid w:val="008F5932"/>
    <w:rsid w:val="008F711F"/>
    <w:rsid w:val="008F7963"/>
    <w:rsid w:val="008F7B07"/>
    <w:rsid w:val="00901148"/>
    <w:rsid w:val="00902057"/>
    <w:rsid w:val="00902965"/>
    <w:rsid w:val="00903C32"/>
    <w:rsid w:val="00903FD9"/>
    <w:rsid w:val="00904F4A"/>
    <w:rsid w:val="00906B21"/>
    <w:rsid w:val="00906D3F"/>
    <w:rsid w:val="00910B61"/>
    <w:rsid w:val="00910D65"/>
    <w:rsid w:val="0091254C"/>
    <w:rsid w:val="00912B98"/>
    <w:rsid w:val="00912FA9"/>
    <w:rsid w:val="00913C21"/>
    <w:rsid w:val="00913E8E"/>
    <w:rsid w:val="00915281"/>
    <w:rsid w:val="009156B9"/>
    <w:rsid w:val="00915C90"/>
    <w:rsid w:val="0091657A"/>
    <w:rsid w:val="00916822"/>
    <w:rsid w:val="00916844"/>
    <w:rsid w:val="00916B16"/>
    <w:rsid w:val="009173B9"/>
    <w:rsid w:val="00917BB5"/>
    <w:rsid w:val="00917F5C"/>
    <w:rsid w:val="0092028B"/>
    <w:rsid w:val="00920693"/>
    <w:rsid w:val="00921395"/>
    <w:rsid w:val="00922F5E"/>
    <w:rsid w:val="00924BBC"/>
    <w:rsid w:val="00924E93"/>
    <w:rsid w:val="00927330"/>
    <w:rsid w:val="00930271"/>
    <w:rsid w:val="00930B66"/>
    <w:rsid w:val="009313AE"/>
    <w:rsid w:val="00931521"/>
    <w:rsid w:val="009315D0"/>
    <w:rsid w:val="00931B19"/>
    <w:rsid w:val="00932089"/>
    <w:rsid w:val="00932DE3"/>
    <w:rsid w:val="0093335D"/>
    <w:rsid w:val="00933ECA"/>
    <w:rsid w:val="00934C60"/>
    <w:rsid w:val="00935581"/>
    <w:rsid w:val="00935CC7"/>
    <w:rsid w:val="00935EFC"/>
    <w:rsid w:val="0093613E"/>
    <w:rsid w:val="009405E1"/>
    <w:rsid w:val="00940718"/>
    <w:rsid w:val="00942132"/>
    <w:rsid w:val="0094300C"/>
    <w:rsid w:val="00943026"/>
    <w:rsid w:val="0094325F"/>
    <w:rsid w:val="00943C86"/>
    <w:rsid w:val="0094484A"/>
    <w:rsid w:val="00944929"/>
    <w:rsid w:val="00945060"/>
    <w:rsid w:val="00946C93"/>
    <w:rsid w:val="00947385"/>
    <w:rsid w:val="009502E9"/>
    <w:rsid w:val="00950E22"/>
    <w:rsid w:val="0095178C"/>
    <w:rsid w:val="00951B08"/>
    <w:rsid w:val="00952BBE"/>
    <w:rsid w:val="00952EC8"/>
    <w:rsid w:val="0095380D"/>
    <w:rsid w:val="0095550C"/>
    <w:rsid w:val="00956DB8"/>
    <w:rsid w:val="00956E23"/>
    <w:rsid w:val="00956FC7"/>
    <w:rsid w:val="00957663"/>
    <w:rsid w:val="00957C6D"/>
    <w:rsid w:val="009610A5"/>
    <w:rsid w:val="00961E9F"/>
    <w:rsid w:val="00962AA7"/>
    <w:rsid w:val="00963EB5"/>
    <w:rsid w:val="00965F03"/>
    <w:rsid w:val="00966B81"/>
    <w:rsid w:val="00966E12"/>
    <w:rsid w:val="0097205E"/>
    <w:rsid w:val="00974244"/>
    <w:rsid w:val="0097570C"/>
    <w:rsid w:val="00976185"/>
    <w:rsid w:val="009764EF"/>
    <w:rsid w:val="00976DDD"/>
    <w:rsid w:val="009779CE"/>
    <w:rsid w:val="00980C4F"/>
    <w:rsid w:val="00981605"/>
    <w:rsid w:val="00981961"/>
    <w:rsid w:val="00981C3A"/>
    <w:rsid w:val="00982E38"/>
    <w:rsid w:val="009832AE"/>
    <w:rsid w:val="009835F2"/>
    <w:rsid w:val="00983686"/>
    <w:rsid w:val="00984EAE"/>
    <w:rsid w:val="0098781E"/>
    <w:rsid w:val="00987DB8"/>
    <w:rsid w:val="0099024D"/>
    <w:rsid w:val="0099079D"/>
    <w:rsid w:val="00990C05"/>
    <w:rsid w:val="009914B0"/>
    <w:rsid w:val="009938F7"/>
    <w:rsid w:val="00997D7A"/>
    <w:rsid w:val="009A17BE"/>
    <w:rsid w:val="009A2BC0"/>
    <w:rsid w:val="009A2EE7"/>
    <w:rsid w:val="009A339F"/>
    <w:rsid w:val="009A4182"/>
    <w:rsid w:val="009A59FD"/>
    <w:rsid w:val="009A5F42"/>
    <w:rsid w:val="009A62D8"/>
    <w:rsid w:val="009B1D01"/>
    <w:rsid w:val="009B356B"/>
    <w:rsid w:val="009B3F48"/>
    <w:rsid w:val="009B4AC3"/>
    <w:rsid w:val="009B4D4C"/>
    <w:rsid w:val="009B689E"/>
    <w:rsid w:val="009B6A8E"/>
    <w:rsid w:val="009B72C9"/>
    <w:rsid w:val="009B7FC3"/>
    <w:rsid w:val="009C0353"/>
    <w:rsid w:val="009C1F11"/>
    <w:rsid w:val="009C22E7"/>
    <w:rsid w:val="009C327D"/>
    <w:rsid w:val="009C3731"/>
    <w:rsid w:val="009C5A84"/>
    <w:rsid w:val="009C708A"/>
    <w:rsid w:val="009C7720"/>
    <w:rsid w:val="009D2173"/>
    <w:rsid w:val="009D3ABB"/>
    <w:rsid w:val="009D3CFC"/>
    <w:rsid w:val="009D50F5"/>
    <w:rsid w:val="009D571B"/>
    <w:rsid w:val="009D622F"/>
    <w:rsid w:val="009D7FF8"/>
    <w:rsid w:val="009E33E4"/>
    <w:rsid w:val="009E34A9"/>
    <w:rsid w:val="009E5795"/>
    <w:rsid w:val="009F1B0A"/>
    <w:rsid w:val="009F2260"/>
    <w:rsid w:val="009F2589"/>
    <w:rsid w:val="009F40BF"/>
    <w:rsid w:val="009F60FD"/>
    <w:rsid w:val="009F6390"/>
    <w:rsid w:val="00A001D0"/>
    <w:rsid w:val="00A00550"/>
    <w:rsid w:val="00A01103"/>
    <w:rsid w:val="00A0224B"/>
    <w:rsid w:val="00A02492"/>
    <w:rsid w:val="00A03489"/>
    <w:rsid w:val="00A034D0"/>
    <w:rsid w:val="00A03D25"/>
    <w:rsid w:val="00A04ED3"/>
    <w:rsid w:val="00A05439"/>
    <w:rsid w:val="00A1086A"/>
    <w:rsid w:val="00A11ECD"/>
    <w:rsid w:val="00A12481"/>
    <w:rsid w:val="00A132C1"/>
    <w:rsid w:val="00A204EA"/>
    <w:rsid w:val="00A209A1"/>
    <w:rsid w:val="00A21DD7"/>
    <w:rsid w:val="00A22EEB"/>
    <w:rsid w:val="00A23AFA"/>
    <w:rsid w:val="00A276EF"/>
    <w:rsid w:val="00A3098D"/>
    <w:rsid w:val="00A30C04"/>
    <w:rsid w:val="00A3113C"/>
    <w:rsid w:val="00A31B3E"/>
    <w:rsid w:val="00A32C76"/>
    <w:rsid w:val="00A3430E"/>
    <w:rsid w:val="00A34B89"/>
    <w:rsid w:val="00A34C5D"/>
    <w:rsid w:val="00A35E6E"/>
    <w:rsid w:val="00A3612A"/>
    <w:rsid w:val="00A363D3"/>
    <w:rsid w:val="00A376C0"/>
    <w:rsid w:val="00A376C2"/>
    <w:rsid w:val="00A37818"/>
    <w:rsid w:val="00A40C92"/>
    <w:rsid w:val="00A416D1"/>
    <w:rsid w:val="00A423DD"/>
    <w:rsid w:val="00A4276B"/>
    <w:rsid w:val="00A4291B"/>
    <w:rsid w:val="00A42B5C"/>
    <w:rsid w:val="00A4398D"/>
    <w:rsid w:val="00A45608"/>
    <w:rsid w:val="00A45919"/>
    <w:rsid w:val="00A46FA3"/>
    <w:rsid w:val="00A4739A"/>
    <w:rsid w:val="00A47851"/>
    <w:rsid w:val="00A51ACC"/>
    <w:rsid w:val="00A5222D"/>
    <w:rsid w:val="00A524B3"/>
    <w:rsid w:val="00A532F3"/>
    <w:rsid w:val="00A534C9"/>
    <w:rsid w:val="00A535F5"/>
    <w:rsid w:val="00A5379E"/>
    <w:rsid w:val="00A53A8A"/>
    <w:rsid w:val="00A54152"/>
    <w:rsid w:val="00A5433B"/>
    <w:rsid w:val="00A5472F"/>
    <w:rsid w:val="00A55585"/>
    <w:rsid w:val="00A55888"/>
    <w:rsid w:val="00A6009C"/>
    <w:rsid w:val="00A6027D"/>
    <w:rsid w:val="00A60333"/>
    <w:rsid w:val="00A618A4"/>
    <w:rsid w:val="00A62032"/>
    <w:rsid w:val="00A62853"/>
    <w:rsid w:val="00A638DF"/>
    <w:rsid w:val="00A65BED"/>
    <w:rsid w:val="00A66818"/>
    <w:rsid w:val="00A67778"/>
    <w:rsid w:val="00A71952"/>
    <w:rsid w:val="00A71E4E"/>
    <w:rsid w:val="00A71FA2"/>
    <w:rsid w:val="00A741D0"/>
    <w:rsid w:val="00A77919"/>
    <w:rsid w:val="00A80578"/>
    <w:rsid w:val="00A80C37"/>
    <w:rsid w:val="00A816A6"/>
    <w:rsid w:val="00A81BFD"/>
    <w:rsid w:val="00A830B9"/>
    <w:rsid w:val="00A843FA"/>
    <w:rsid w:val="00A847C1"/>
    <w:rsid w:val="00A8489E"/>
    <w:rsid w:val="00A86852"/>
    <w:rsid w:val="00A86E1C"/>
    <w:rsid w:val="00A8730A"/>
    <w:rsid w:val="00A87CA4"/>
    <w:rsid w:val="00A90126"/>
    <w:rsid w:val="00A91340"/>
    <w:rsid w:val="00A93158"/>
    <w:rsid w:val="00A93850"/>
    <w:rsid w:val="00A96E2A"/>
    <w:rsid w:val="00A973E1"/>
    <w:rsid w:val="00A97543"/>
    <w:rsid w:val="00A97703"/>
    <w:rsid w:val="00AA1036"/>
    <w:rsid w:val="00AA16C9"/>
    <w:rsid w:val="00AA408B"/>
    <w:rsid w:val="00AA47A9"/>
    <w:rsid w:val="00AA4E66"/>
    <w:rsid w:val="00AB0C80"/>
    <w:rsid w:val="00AB1E95"/>
    <w:rsid w:val="00AB2961"/>
    <w:rsid w:val="00AB3229"/>
    <w:rsid w:val="00AB39F8"/>
    <w:rsid w:val="00AB494C"/>
    <w:rsid w:val="00AB54D7"/>
    <w:rsid w:val="00AB6DA7"/>
    <w:rsid w:val="00AB764C"/>
    <w:rsid w:val="00AC04CD"/>
    <w:rsid w:val="00AC0ED2"/>
    <w:rsid w:val="00AC1707"/>
    <w:rsid w:val="00AC1FDC"/>
    <w:rsid w:val="00AC29F3"/>
    <w:rsid w:val="00AC3C15"/>
    <w:rsid w:val="00AC4F32"/>
    <w:rsid w:val="00AC611E"/>
    <w:rsid w:val="00AC68B7"/>
    <w:rsid w:val="00AC6AA1"/>
    <w:rsid w:val="00AC71CD"/>
    <w:rsid w:val="00AC726A"/>
    <w:rsid w:val="00AD1369"/>
    <w:rsid w:val="00AD20C3"/>
    <w:rsid w:val="00AD3780"/>
    <w:rsid w:val="00AD37D0"/>
    <w:rsid w:val="00AD4130"/>
    <w:rsid w:val="00AD47AB"/>
    <w:rsid w:val="00AD60EF"/>
    <w:rsid w:val="00AD7397"/>
    <w:rsid w:val="00AE179B"/>
    <w:rsid w:val="00AE185F"/>
    <w:rsid w:val="00AE3943"/>
    <w:rsid w:val="00AE4A1A"/>
    <w:rsid w:val="00AE5D1D"/>
    <w:rsid w:val="00AE6C50"/>
    <w:rsid w:val="00AE71ED"/>
    <w:rsid w:val="00AF0D04"/>
    <w:rsid w:val="00AF1BE3"/>
    <w:rsid w:val="00AF205E"/>
    <w:rsid w:val="00AF4699"/>
    <w:rsid w:val="00AF4ED2"/>
    <w:rsid w:val="00B0093C"/>
    <w:rsid w:val="00B009E4"/>
    <w:rsid w:val="00B01450"/>
    <w:rsid w:val="00B0169E"/>
    <w:rsid w:val="00B020BE"/>
    <w:rsid w:val="00B022FC"/>
    <w:rsid w:val="00B029A8"/>
    <w:rsid w:val="00B042CF"/>
    <w:rsid w:val="00B052AE"/>
    <w:rsid w:val="00B06479"/>
    <w:rsid w:val="00B070C1"/>
    <w:rsid w:val="00B107AF"/>
    <w:rsid w:val="00B109EC"/>
    <w:rsid w:val="00B12C0D"/>
    <w:rsid w:val="00B12C73"/>
    <w:rsid w:val="00B12D1C"/>
    <w:rsid w:val="00B130B5"/>
    <w:rsid w:val="00B14015"/>
    <w:rsid w:val="00B1527D"/>
    <w:rsid w:val="00B1564F"/>
    <w:rsid w:val="00B15860"/>
    <w:rsid w:val="00B15AFA"/>
    <w:rsid w:val="00B15B19"/>
    <w:rsid w:val="00B170B8"/>
    <w:rsid w:val="00B20D99"/>
    <w:rsid w:val="00B231E5"/>
    <w:rsid w:val="00B23F9F"/>
    <w:rsid w:val="00B23FBB"/>
    <w:rsid w:val="00B24932"/>
    <w:rsid w:val="00B24BFF"/>
    <w:rsid w:val="00B25E19"/>
    <w:rsid w:val="00B26D37"/>
    <w:rsid w:val="00B30403"/>
    <w:rsid w:val="00B30454"/>
    <w:rsid w:val="00B30885"/>
    <w:rsid w:val="00B3092D"/>
    <w:rsid w:val="00B32965"/>
    <w:rsid w:val="00B329DE"/>
    <w:rsid w:val="00B34D80"/>
    <w:rsid w:val="00B350A7"/>
    <w:rsid w:val="00B365AD"/>
    <w:rsid w:val="00B369CF"/>
    <w:rsid w:val="00B36B93"/>
    <w:rsid w:val="00B36FB6"/>
    <w:rsid w:val="00B400E8"/>
    <w:rsid w:val="00B407FB"/>
    <w:rsid w:val="00B42721"/>
    <w:rsid w:val="00B44EDC"/>
    <w:rsid w:val="00B478B3"/>
    <w:rsid w:val="00B47B32"/>
    <w:rsid w:val="00B50E58"/>
    <w:rsid w:val="00B514FF"/>
    <w:rsid w:val="00B529CD"/>
    <w:rsid w:val="00B53548"/>
    <w:rsid w:val="00B543AE"/>
    <w:rsid w:val="00B545BB"/>
    <w:rsid w:val="00B550A7"/>
    <w:rsid w:val="00B551B7"/>
    <w:rsid w:val="00B5539C"/>
    <w:rsid w:val="00B55AC1"/>
    <w:rsid w:val="00B55D5C"/>
    <w:rsid w:val="00B56191"/>
    <w:rsid w:val="00B56BE3"/>
    <w:rsid w:val="00B56DCF"/>
    <w:rsid w:val="00B5705C"/>
    <w:rsid w:val="00B60151"/>
    <w:rsid w:val="00B61084"/>
    <w:rsid w:val="00B628E6"/>
    <w:rsid w:val="00B628F9"/>
    <w:rsid w:val="00B6301C"/>
    <w:rsid w:val="00B630E3"/>
    <w:rsid w:val="00B63902"/>
    <w:rsid w:val="00B64062"/>
    <w:rsid w:val="00B65DE3"/>
    <w:rsid w:val="00B66C3E"/>
    <w:rsid w:val="00B70439"/>
    <w:rsid w:val="00B7046C"/>
    <w:rsid w:val="00B70AF0"/>
    <w:rsid w:val="00B723FB"/>
    <w:rsid w:val="00B73A7F"/>
    <w:rsid w:val="00B73FAD"/>
    <w:rsid w:val="00B75B59"/>
    <w:rsid w:val="00B75B93"/>
    <w:rsid w:val="00B76399"/>
    <w:rsid w:val="00B77EB2"/>
    <w:rsid w:val="00B804FF"/>
    <w:rsid w:val="00B82054"/>
    <w:rsid w:val="00B8267C"/>
    <w:rsid w:val="00B82BEC"/>
    <w:rsid w:val="00B83E87"/>
    <w:rsid w:val="00B8519E"/>
    <w:rsid w:val="00B86456"/>
    <w:rsid w:val="00B8662B"/>
    <w:rsid w:val="00B8696D"/>
    <w:rsid w:val="00B86E6A"/>
    <w:rsid w:val="00B86EAA"/>
    <w:rsid w:val="00B90212"/>
    <w:rsid w:val="00B909A3"/>
    <w:rsid w:val="00B90A9E"/>
    <w:rsid w:val="00B90E62"/>
    <w:rsid w:val="00B90FF1"/>
    <w:rsid w:val="00B9125D"/>
    <w:rsid w:val="00B91514"/>
    <w:rsid w:val="00B91F20"/>
    <w:rsid w:val="00B92DA6"/>
    <w:rsid w:val="00B934DC"/>
    <w:rsid w:val="00B93FB5"/>
    <w:rsid w:val="00B956BD"/>
    <w:rsid w:val="00B962A3"/>
    <w:rsid w:val="00B97100"/>
    <w:rsid w:val="00BA0939"/>
    <w:rsid w:val="00BA1746"/>
    <w:rsid w:val="00BA18A9"/>
    <w:rsid w:val="00BA18F5"/>
    <w:rsid w:val="00BA3D79"/>
    <w:rsid w:val="00BA448B"/>
    <w:rsid w:val="00BA5198"/>
    <w:rsid w:val="00BA6A34"/>
    <w:rsid w:val="00BA6EBE"/>
    <w:rsid w:val="00BB0337"/>
    <w:rsid w:val="00BB1992"/>
    <w:rsid w:val="00BB1AEC"/>
    <w:rsid w:val="00BB3DD7"/>
    <w:rsid w:val="00BB42B7"/>
    <w:rsid w:val="00BB5213"/>
    <w:rsid w:val="00BB6823"/>
    <w:rsid w:val="00BB6EC9"/>
    <w:rsid w:val="00BB7695"/>
    <w:rsid w:val="00BC0141"/>
    <w:rsid w:val="00BC0F94"/>
    <w:rsid w:val="00BC1B72"/>
    <w:rsid w:val="00BC2A09"/>
    <w:rsid w:val="00BC2A80"/>
    <w:rsid w:val="00BC2FAA"/>
    <w:rsid w:val="00BC3915"/>
    <w:rsid w:val="00BC3ECA"/>
    <w:rsid w:val="00BC49F2"/>
    <w:rsid w:val="00BC5979"/>
    <w:rsid w:val="00BC5BBB"/>
    <w:rsid w:val="00BC5D5E"/>
    <w:rsid w:val="00BC6AD5"/>
    <w:rsid w:val="00BC7E56"/>
    <w:rsid w:val="00BD1A9E"/>
    <w:rsid w:val="00BD1E3D"/>
    <w:rsid w:val="00BD26B6"/>
    <w:rsid w:val="00BD31A6"/>
    <w:rsid w:val="00BD3600"/>
    <w:rsid w:val="00BD665F"/>
    <w:rsid w:val="00BD7FA2"/>
    <w:rsid w:val="00BDF7CE"/>
    <w:rsid w:val="00BE093F"/>
    <w:rsid w:val="00BE1380"/>
    <w:rsid w:val="00BE1B4D"/>
    <w:rsid w:val="00BE30C3"/>
    <w:rsid w:val="00BE3154"/>
    <w:rsid w:val="00BE49C7"/>
    <w:rsid w:val="00BE5418"/>
    <w:rsid w:val="00BE73B5"/>
    <w:rsid w:val="00BE755B"/>
    <w:rsid w:val="00BE7D5A"/>
    <w:rsid w:val="00BF01B1"/>
    <w:rsid w:val="00BF05D9"/>
    <w:rsid w:val="00BF0DEA"/>
    <w:rsid w:val="00BF2BF2"/>
    <w:rsid w:val="00BF36D6"/>
    <w:rsid w:val="00BF3F88"/>
    <w:rsid w:val="00BF4346"/>
    <w:rsid w:val="00BF75D1"/>
    <w:rsid w:val="00BF7FEA"/>
    <w:rsid w:val="00C00C6C"/>
    <w:rsid w:val="00C0105A"/>
    <w:rsid w:val="00C011EC"/>
    <w:rsid w:val="00C02825"/>
    <w:rsid w:val="00C02A21"/>
    <w:rsid w:val="00C02B87"/>
    <w:rsid w:val="00C02C9E"/>
    <w:rsid w:val="00C02E8E"/>
    <w:rsid w:val="00C02FF5"/>
    <w:rsid w:val="00C03D6D"/>
    <w:rsid w:val="00C03ED0"/>
    <w:rsid w:val="00C04F1D"/>
    <w:rsid w:val="00C0510F"/>
    <w:rsid w:val="00C0670D"/>
    <w:rsid w:val="00C06D02"/>
    <w:rsid w:val="00C07824"/>
    <w:rsid w:val="00C07E7C"/>
    <w:rsid w:val="00C10199"/>
    <w:rsid w:val="00C116E9"/>
    <w:rsid w:val="00C12C7C"/>
    <w:rsid w:val="00C14100"/>
    <w:rsid w:val="00C14285"/>
    <w:rsid w:val="00C14C05"/>
    <w:rsid w:val="00C1531C"/>
    <w:rsid w:val="00C153B9"/>
    <w:rsid w:val="00C16042"/>
    <w:rsid w:val="00C164FE"/>
    <w:rsid w:val="00C17F89"/>
    <w:rsid w:val="00C20C00"/>
    <w:rsid w:val="00C216A0"/>
    <w:rsid w:val="00C21D63"/>
    <w:rsid w:val="00C22596"/>
    <w:rsid w:val="00C24CB1"/>
    <w:rsid w:val="00C26AB3"/>
    <w:rsid w:val="00C306D5"/>
    <w:rsid w:val="00C31099"/>
    <w:rsid w:val="00C3318F"/>
    <w:rsid w:val="00C33579"/>
    <w:rsid w:val="00C3430E"/>
    <w:rsid w:val="00C35380"/>
    <w:rsid w:val="00C356AE"/>
    <w:rsid w:val="00C360BF"/>
    <w:rsid w:val="00C4086D"/>
    <w:rsid w:val="00C40DA7"/>
    <w:rsid w:val="00C40E8E"/>
    <w:rsid w:val="00C4109C"/>
    <w:rsid w:val="00C41E8C"/>
    <w:rsid w:val="00C42218"/>
    <w:rsid w:val="00C4694B"/>
    <w:rsid w:val="00C46FF3"/>
    <w:rsid w:val="00C475BE"/>
    <w:rsid w:val="00C47DC0"/>
    <w:rsid w:val="00C5389D"/>
    <w:rsid w:val="00C55287"/>
    <w:rsid w:val="00C56C4E"/>
    <w:rsid w:val="00C61234"/>
    <w:rsid w:val="00C61552"/>
    <w:rsid w:val="00C62B3A"/>
    <w:rsid w:val="00C62F31"/>
    <w:rsid w:val="00C63B0B"/>
    <w:rsid w:val="00C63DBF"/>
    <w:rsid w:val="00C6685A"/>
    <w:rsid w:val="00C67A70"/>
    <w:rsid w:val="00C70A78"/>
    <w:rsid w:val="00C711C9"/>
    <w:rsid w:val="00C7158A"/>
    <w:rsid w:val="00C721A4"/>
    <w:rsid w:val="00C7429C"/>
    <w:rsid w:val="00C7542C"/>
    <w:rsid w:val="00C773DD"/>
    <w:rsid w:val="00C8003E"/>
    <w:rsid w:val="00C81068"/>
    <w:rsid w:val="00C823F3"/>
    <w:rsid w:val="00C8485E"/>
    <w:rsid w:val="00C850ED"/>
    <w:rsid w:val="00C85C93"/>
    <w:rsid w:val="00C85F76"/>
    <w:rsid w:val="00C864E3"/>
    <w:rsid w:val="00C867E6"/>
    <w:rsid w:val="00C87059"/>
    <w:rsid w:val="00C87BEB"/>
    <w:rsid w:val="00C903DE"/>
    <w:rsid w:val="00C91346"/>
    <w:rsid w:val="00C95398"/>
    <w:rsid w:val="00C95499"/>
    <w:rsid w:val="00C95738"/>
    <w:rsid w:val="00C960B0"/>
    <w:rsid w:val="00C9639B"/>
    <w:rsid w:val="00C97A11"/>
    <w:rsid w:val="00CA090E"/>
    <w:rsid w:val="00CA16CA"/>
    <w:rsid w:val="00CA1896"/>
    <w:rsid w:val="00CA57CB"/>
    <w:rsid w:val="00CA725B"/>
    <w:rsid w:val="00CB2088"/>
    <w:rsid w:val="00CB2BDB"/>
    <w:rsid w:val="00CB31F4"/>
    <w:rsid w:val="00CB47EF"/>
    <w:rsid w:val="00CB5B28"/>
    <w:rsid w:val="00CB789B"/>
    <w:rsid w:val="00CB7E15"/>
    <w:rsid w:val="00CC0333"/>
    <w:rsid w:val="00CC0B63"/>
    <w:rsid w:val="00CC0DF9"/>
    <w:rsid w:val="00CC0F03"/>
    <w:rsid w:val="00CC25E9"/>
    <w:rsid w:val="00CC4D0A"/>
    <w:rsid w:val="00CC6203"/>
    <w:rsid w:val="00CC6209"/>
    <w:rsid w:val="00CC6A48"/>
    <w:rsid w:val="00CD1DA6"/>
    <w:rsid w:val="00CD2890"/>
    <w:rsid w:val="00CD3A00"/>
    <w:rsid w:val="00CD4A33"/>
    <w:rsid w:val="00CD5F2E"/>
    <w:rsid w:val="00CD60A9"/>
    <w:rsid w:val="00CD769D"/>
    <w:rsid w:val="00CE1C5C"/>
    <w:rsid w:val="00CE2DEC"/>
    <w:rsid w:val="00CE3604"/>
    <w:rsid w:val="00CE447B"/>
    <w:rsid w:val="00CE4D96"/>
    <w:rsid w:val="00CE7FD3"/>
    <w:rsid w:val="00CF0720"/>
    <w:rsid w:val="00CF0D19"/>
    <w:rsid w:val="00CF226F"/>
    <w:rsid w:val="00CF371F"/>
    <w:rsid w:val="00CF4F69"/>
    <w:rsid w:val="00CF5371"/>
    <w:rsid w:val="00CF62EC"/>
    <w:rsid w:val="00CF6463"/>
    <w:rsid w:val="00CF6AA5"/>
    <w:rsid w:val="00D01ABD"/>
    <w:rsid w:val="00D021A8"/>
    <w:rsid w:val="00D02790"/>
    <w:rsid w:val="00D0323A"/>
    <w:rsid w:val="00D038AD"/>
    <w:rsid w:val="00D04093"/>
    <w:rsid w:val="00D0527A"/>
    <w:rsid w:val="00D0559F"/>
    <w:rsid w:val="00D0639A"/>
    <w:rsid w:val="00D077E9"/>
    <w:rsid w:val="00D10E15"/>
    <w:rsid w:val="00D13697"/>
    <w:rsid w:val="00D136D7"/>
    <w:rsid w:val="00D145B9"/>
    <w:rsid w:val="00D1479A"/>
    <w:rsid w:val="00D15C80"/>
    <w:rsid w:val="00D170DC"/>
    <w:rsid w:val="00D17377"/>
    <w:rsid w:val="00D17C5C"/>
    <w:rsid w:val="00D201D3"/>
    <w:rsid w:val="00D2071D"/>
    <w:rsid w:val="00D22131"/>
    <w:rsid w:val="00D231C6"/>
    <w:rsid w:val="00D24C54"/>
    <w:rsid w:val="00D25532"/>
    <w:rsid w:val="00D30140"/>
    <w:rsid w:val="00D323C2"/>
    <w:rsid w:val="00D33C41"/>
    <w:rsid w:val="00D33E56"/>
    <w:rsid w:val="00D42856"/>
    <w:rsid w:val="00D42C64"/>
    <w:rsid w:val="00D42CB7"/>
    <w:rsid w:val="00D43C98"/>
    <w:rsid w:val="00D4402B"/>
    <w:rsid w:val="00D441ED"/>
    <w:rsid w:val="00D44F84"/>
    <w:rsid w:val="00D46DE4"/>
    <w:rsid w:val="00D50E49"/>
    <w:rsid w:val="00D5182D"/>
    <w:rsid w:val="00D51CCF"/>
    <w:rsid w:val="00D5225E"/>
    <w:rsid w:val="00D525BF"/>
    <w:rsid w:val="00D5413D"/>
    <w:rsid w:val="00D54C1F"/>
    <w:rsid w:val="00D55286"/>
    <w:rsid w:val="00D56455"/>
    <w:rsid w:val="00D56838"/>
    <w:rsid w:val="00D570A9"/>
    <w:rsid w:val="00D5712F"/>
    <w:rsid w:val="00D60C76"/>
    <w:rsid w:val="00D61647"/>
    <w:rsid w:val="00D6375C"/>
    <w:rsid w:val="00D63832"/>
    <w:rsid w:val="00D663B1"/>
    <w:rsid w:val="00D70905"/>
    <w:rsid w:val="00D70D02"/>
    <w:rsid w:val="00D711AB"/>
    <w:rsid w:val="00D7185B"/>
    <w:rsid w:val="00D72229"/>
    <w:rsid w:val="00D73671"/>
    <w:rsid w:val="00D74FB4"/>
    <w:rsid w:val="00D75EDF"/>
    <w:rsid w:val="00D770C7"/>
    <w:rsid w:val="00D7754C"/>
    <w:rsid w:val="00D77B43"/>
    <w:rsid w:val="00D8192F"/>
    <w:rsid w:val="00D8197B"/>
    <w:rsid w:val="00D829EE"/>
    <w:rsid w:val="00D82A19"/>
    <w:rsid w:val="00D84B61"/>
    <w:rsid w:val="00D850A1"/>
    <w:rsid w:val="00D86190"/>
    <w:rsid w:val="00D866F1"/>
    <w:rsid w:val="00D86945"/>
    <w:rsid w:val="00D86D8B"/>
    <w:rsid w:val="00D8737F"/>
    <w:rsid w:val="00D90290"/>
    <w:rsid w:val="00D913F3"/>
    <w:rsid w:val="00D91B52"/>
    <w:rsid w:val="00D91BF3"/>
    <w:rsid w:val="00D925A8"/>
    <w:rsid w:val="00D93E2A"/>
    <w:rsid w:val="00D95E36"/>
    <w:rsid w:val="00D9674A"/>
    <w:rsid w:val="00D96F56"/>
    <w:rsid w:val="00DA1A13"/>
    <w:rsid w:val="00DA2367"/>
    <w:rsid w:val="00DA736B"/>
    <w:rsid w:val="00DA75BC"/>
    <w:rsid w:val="00DB02F3"/>
    <w:rsid w:val="00DB0503"/>
    <w:rsid w:val="00DB0576"/>
    <w:rsid w:val="00DB097E"/>
    <w:rsid w:val="00DB0A2D"/>
    <w:rsid w:val="00DB1049"/>
    <w:rsid w:val="00DB2877"/>
    <w:rsid w:val="00DB2ACC"/>
    <w:rsid w:val="00DB2F9F"/>
    <w:rsid w:val="00DB2FBB"/>
    <w:rsid w:val="00DB3B8D"/>
    <w:rsid w:val="00DB3DD0"/>
    <w:rsid w:val="00DB4DFD"/>
    <w:rsid w:val="00DB58F4"/>
    <w:rsid w:val="00DB6B94"/>
    <w:rsid w:val="00DC0082"/>
    <w:rsid w:val="00DC0D12"/>
    <w:rsid w:val="00DC1373"/>
    <w:rsid w:val="00DC19F1"/>
    <w:rsid w:val="00DC1CB7"/>
    <w:rsid w:val="00DC38DB"/>
    <w:rsid w:val="00DC3A3B"/>
    <w:rsid w:val="00DC462E"/>
    <w:rsid w:val="00DC51DE"/>
    <w:rsid w:val="00DC55BF"/>
    <w:rsid w:val="00DC6E3C"/>
    <w:rsid w:val="00DC7FA0"/>
    <w:rsid w:val="00DD152F"/>
    <w:rsid w:val="00DD1EFA"/>
    <w:rsid w:val="00DD30D6"/>
    <w:rsid w:val="00DD30E1"/>
    <w:rsid w:val="00DD387E"/>
    <w:rsid w:val="00DD39E7"/>
    <w:rsid w:val="00DD4A65"/>
    <w:rsid w:val="00DD4B5B"/>
    <w:rsid w:val="00DD5965"/>
    <w:rsid w:val="00DD65C5"/>
    <w:rsid w:val="00DD67D7"/>
    <w:rsid w:val="00DE1BAA"/>
    <w:rsid w:val="00DE213F"/>
    <w:rsid w:val="00DE2F1B"/>
    <w:rsid w:val="00DE389A"/>
    <w:rsid w:val="00DE5471"/>
    <w:rsid w:val="00DE5605"/>
    <w:rsid w:val="00DE5A88"/>
    <w:rsid w:val="00DE6A11"/>
    <w:rsid w:val="00DE6A5B"/>
    <w:rsid w:val="00DE6D97"/>
    <w:rsid w:val="00DE6F17"/>
    <w:rsid w:val="00DF027C"/>
    <w:rsid w:val="00DF1C0C"/>
    <w:rsid w:val="00DF2052"/>
    <w:rsid w:val="00DF222F"/>
    <w:rsid w:val="00DF5E80"/>
    <w:rsid w:val="00DF60BB"/>
    <w:rsid w:val="00DF67F5"/>
    <w:rsid w:val="00DF6AD7"/>
    <w:rsid w:val="00E007F5"/>
    <w:rsid w:val="00E00A32"/>
    <w:rsid w:val="00E0133D"/>
    <w:rsid w:val="00E037E4"/>
    <w:rsid w:val="00E03FBE"/>
    <w:rsid w:val="00E04419"/>
    <w:rsid w:val="00E04DDD"/>
    <w:rsid w:val="00E065D9"/>
    <w:rsid w:val="00E06FFF"/>
    <w:rsid w:val="00E07438"/>
    <w:rsid w:val="00E074A1"/>
    <w:rsid w:val="00E07564"/>
    <w:rsid w:val="00E07D2D"/>
    <w:rsid w:val="00E1060B"/>
    <w:rsid w:val="00E11889"/>
    <w:rsid w:val="00E127F9"/>
    <w:rsid w:val="00E15210"/>
    <w:rsid w:val="00E15458"/>
    <w:rsid w:val="00E15D4D"/>
    <w:rsid w:val="00E15F6D"/>
    <w:rsid w:val="00E17959"/>
    <w:rsid w:val="00E2219F"/>
    <w:rsid w:val="00E22ACD"/>
    <w:rsid w:val="00E26E5F"/>
    <w:rsid w:val="00E27DF5"/>
    <w:rsid w:val="00E27E51"/>
    <w:rsid w:val="00E30DD0"/>
    <w:rsid w:val="00E3385C"/>
    <w:rsid w:val="00E3403F"/>
    <w:rsid w:val="00E341EC"/>
    <w:rsid w:val="00E36862"/>
    <w:rsid w:val="00E3692C"/>
    <w:rsid w:val="00E37559"/>
    <w:rsid w:val="00E37567"/>
    <w:rsid w:val="00E43018"/>
    <w:rsid w:val="00E44AA7"/>
    <w:rsid w:val="00E44B84"/>
    <w:rsid w:val="00E45FB3"/>
    <w:rsid w:val="00E46788"/>
    <w:rsid w:val="00E472D6"/>
    <w:rsid w:val="00E47BD3"/>
    <w:rsid w:val="00E502F6"/>
    <w:rsid w:val="00E505AE"/>
    <w:rsid w:val="00E50902"/>
    <w:rsid w:val="00E52942"/>
    <w:rsid w:val="00E52D81"/>
    <w:rsid w:val="00E54443"/>
    <w:rsid w:val="00E54BB3"/>
    <w:rsid w:val="00E54FAA"/>
    <w:rsid w:val="00E561C4"/>
    <w:rsid w:val="00E568BA"/>
    <w:rsid w:val="00E57D1D"/>
    <w:rsid w:val="00E60E1E"/>
    <w:rsid w:val="00E61D83"/>
    <w:rsid w:val="00E61E91"/>
    <w:rsid w:val="00E620B0"/>
    <w:rsid w:val="00E66681"/>
    <w:rsid w:val="00E66BF7"/>
    <w:rsid w:val="00E6764B"/>
    <w:rsid w:val="00E7103D"/>
    <w:rsid w:val="00E72100"/>
    <w:rsid w:val="00E7296A"/>
    <w:rsid w:val="00E73436"/>
    <w:rsid w:val="00E735BE"/>
    <w:rsid w:val="00E74839"/>
    <w:rsid w:val="00E75D5E"/>
    <w:rsid w:val="00E81745"/>
    <w:rsid w:val="00E81B40"/>
    <w:rsid w:val="00E81CA4"/>
    <w:rsid w:val="00E826A8"/>
    <w:rsid w:val="00E829DD"/>
    <w:rsid w:val="00E84D7F"/>
    <w:rsid w:val="00E87C2D"/>
    <w:rsid w:val="00E90B05"/>
    <w:rsid w:val="00E90D8B"/>
    <w:rsid w:val="00E91604"/>
    <w:rsid w:val="00E91624"/>
    <w:rsid w:val="00E918BD"/>
    <w:rsid w:val="00E91A46"/>
    <w:rsid w:val="00E91F99"/>
    <w:rsid w:val="00E92801"/>
    <w:rsid w:val="00E934D8"/>
    <w:rsid w:val="00E93A99"/>
    <w:rsid w:val="00E953B8"/>
    <w:rsid w:val="00E974FA"/>
    <w:rsid w:val="00EA0B87"/>
    <w:rsid w:val="00EA21ED"/>
    <w:rsid w:val="00EA2CDC"/>
    <w:rsid w:val="00EA40E4"/>
    <w:rsid w:val="00EA49F5"/>
    <w:rsid w:val="00EA7A71"/>
    <w:rsid w:val="00EB2353"/>
    <w:rsid w:val="00EB39CD"/>
    <w:rsid w:val="00EB48D5"/>
    <w:rsid w:val="00EB68D5"/>
    <w:rsid w:val="00EB75A8"/>
    <w:rsid w:val="00EB7CBC"/>
    <w:rsid w:val="00EC07EC"/>
    <w:rsid w:val="00EC0D9E"/>
    <w:rsid w:val="00EC1B7B"/>
    <w:rsid w:val="00EC382B"/>
    <w:rsid w:val="00EC6141"/>
    <w:rsid w:val="00EC6F5B"/>
    <w:rsid w:val="00EC7815"/>
    <w:rsid w:val="00EC7FA2"/>
    <w:rsid w:val="00ED0215"/>
    <w:rsid w:val="00ED163E"/>
    <w:rsid w:val="00ED18F0"/>
    <w:rsid w:val="00ED2A24"/>
    <w:rsid w:val="00ED35B2"/>
    <w:rsid w:val="00ED599D"/>
    <w:rsid w:val="00ED7035"/>
    <w:rsid w:val="00ED7358"/>
    <w:rsid w:val="00EE02EF"/>
    <w:rsid w:val="00EE06BB"/>
    <w:rsid w:val="00EE0984"/>
    <w:rsid w:val="00EE1578"/>
    <w:rsid w:val="00EE3281"/>
    <w:rsid w:val="00EE35F7"/>
    <w:rsid w:val="00EE504C"/>
    <w:rsid w:val="00EE551D"/>
    <w:rsid w:val="00EE5F33"/>
    <w:rsid w:val="00EF0F03"/>
    <w:rsid w:val="00EF3517"/>
    <w:rsid w:val="00EF3BAA"/>
    <w:rsid w:val="00EF3F22"/>
    <w:rsid w:val="00EF4131"/>
    <w:rsid w:val="00EF4FE0"/>
    <w:rsid w:val="00EF5553"/>
    <w:rsid w:val="00EF555B"/>
    <w:rsid w:val="00EF626A"/>
    <w:rsid w:val="00EF6388"/>
    <w:rsid w:val="00EF7693"/>
    <w:rsid w:val="00F0199D"/>
    <w:rsid w:val="00F027BB"/>
    <w:rsid w:val="00F034B0"/>
    <w:rsid w:val="00F0363D"/>
    <w:rsid w:val="00F048A5"/>
    <w:rsid w:val="00F0557B"/>
    <w:rsid w:val="00F05AE1"/>
    <w:rsid w:val="00F06135"/>
    <w:rsid w:val="00F06DB9"/>
    <w:rsid w:val="00F073D6"/>
    <w:rsid w:val="00F10665"/>
    <w:rsid w:val="00F10F2E"/>
    <w:rsid w:val="00F115FD"/>
    <w:rsid w:val="00F119DB"/>
    <w:rsid w:val="00F11A4D"/>
    <w:rsid w:val="00F11C21"/>
    <w:rsid w:val="00F11DCF"/>
    <w:rsid w:val="00F128EF"/>
    <w:rsid w:val="00F14338"/>
    <w:rsid w:val="00F143E2"/>
    <w:rsid w:val="00F15704"/>
    <w:rsid w:val="00F15FE5"/>
    <w:rsid w:val="00F162EA"/>
    <w:rsid w:val="00F16A2B"/>
    <w:rsid w:val="00F16B14"/>
    <w:rsid w:val="00F16CFF"/>
    <w:rsid w:val="00F17AF2"/>
    <w:rsid w:val="00F20A2D"/>
    <w:rsid w:val="00F2163A"/>
    <w:rsid w:val="00F21F8D"/>
    <w:rsid w:val="00F22D12"/>
    <w:rsid w:val="00F248BA"/>
    <w:rsid w:val="00F258B1"/>
    <w:rsid w:val="00F2700E"/>
    <w:rsid w:val="00F2707B"/>
    <w:rsid w:val="00F27763"/>
    <w:rsid w:val="00F306D1"/>
    <w:rsid w:val="00F31398"/>
    <w:rsid w:val="00F34D2F"/>
    <w:rsid w:val="00F34F79"/>
    <w:rsid w:val="00F36005"/>
    <w:rsid w:val="00F41699"/>
    <w:rsid w:val="00F422DA"/>
    <w:rsid w:val="00F42405"/>
    <w:rsid w:val="00F448CA"/>
    <w:rsid w:val="00F45A54"/>
    <w:rsid w:val="00F461E8"/>
    <w:rsid w:val="00F47B39"/>
    <w:rsid w:val="00F509BF"/>
    <w:rsid w:val="00F52D27"/>
    <w:rsid w:val="00F530CC"/>
    <w:rsid w:val="00F53C93"/>
    <w:rsid w:val="00F543FB"/>
    <w:rsid w:val="00F553DB"/>
    <w:rsid w:val="00F5622B"/>
    <w:rsid w:val="00F57C4B"/>
    <w:rsid w:val="00F6093E"/>
    <w:rsid w:val="00F61725"/>
    <w:rsid w:val="00F61817"/>
    <w:rsid w:val="00F61966"/>
    <w:rsid w:val="00F620FF"/>
    <w:rsid w:val="00F62DB4"/>
    <w:rsid w:val="00F63290"/>
    <w:rsid w:val="00F63317"/>
    <w:rsid w:val="00F669CD"/>
    <w:rsid w:val="00F67307"/>
    <w:rsid w:val="00F67ECC"/>
    <w:rsid w:val="00F7065F"/>
    <w:rsid w:val="00F73F25"/>
    <w:rsid w:val="00F75B4B"/>
    <w:rsid w:val="00F75D66"/>
    <w:rsid w:val="00F77454"/>
    <w:rsid w:val="00F80B55"/>
    <w:rsid w:val="00F813DD"/>
    <w:rsid w:val="00F82CC6"/>
    <w:rsid w:val="00F83317"/>
    <w:rsid w:val="00F83527"/>
    <w:rsid w:val="00F84AB3"/>
    <w:rsid w:val="00F85695"/>
    <w:rsid w:val="00F85C68"/>
    <w:rsid w:val="00F85EA0"/>
    <w:rsid w:val="00F8617E"/>
    <w:rsid w:val="00F8769D"/>
    <w:rsid w:val="00F87F95"/>
    <w:rsid w:val="00F901EE"/>
    <w:rsid w:val="00F92EDF"/>
    <w:rsid w:val="00F93CF4"/>
    <w:rsid w:val="00F954F2"/>
    <w:rsid w:val="00F95675"/>
    <w:rsid w:val="00F96BEC"/>
    <w:rsid w:val="00F97658"/>
    <w:rsid w:val="00F97A22"/>
    <w:rsid w:val="00FA0BFB"/>
    <w:rsid w:val="00FA1398"/>
    <w:rsid w:val="00FA14DD"/>
    <w:rsid w:val="00FA2761"/>
    <w:rsid w:val="00FA2A8F"/>
    <w:rsid w:val="00FA5E0C"/>
    <w:rsid w:val="00FA6F5C"/>
    <w:rsid w:val="00FA7D66"/>
    <w:rsid w:val="00FB1376"/>
    <w:rsid w:val="00FB1D70"/>
    <w:rsid w:val="00FB3CCA"/>
    <w:rsid w:val="00FB765C"/>
    <w:rsid w:val="00FC0309"/>
    <w:rsid w:val="00FC0FC9"/>
    <w:rsid w:val="00FC0FE2"/>
    <w:rsid w:val="00FC1A0A"/>
    <w:rsid w:val="00FC2B41"/>
    <w:rsid w:val="00FC2B9D"/>
    <w:rsid w:val="00FC3442"/>
    <w:rsid w:val="00FC488B"/>
    <w:rsid w:val="00FC5460"/>
    <w:rsid w:val="00FC5D8D"/>
    <w:rsid w:val="00FC6B06"/>
    <w:rsid w:val="00FC6CA8"/>
    <w:rsid w:val="00FC7B67"/>
    <w:rsid w:val="00FD1953"/>
    <w:rsid w:val="00FD27CE"/>
    <w:rsid w:val="00FD480A"/>
    <w:rsid w:val="00FD5787"/>
    <w:rsid w:val="00FD583F"/>
    <w:rsid w:val="00FD7488"/>
    <w:rsid w:val="00FE0737"/>
    <w:rsid w:val="00FE09E9"/>
    <w:rsid w:val="00FE1CC2"/>
    <w:rsid w:val="00FE202F"/>
    <w:rsid w:val="00FE2083"/>
    <w:rsid w:val="00FE21BD"/>
    <w:rsid w:val="00FE39E5"/>
    <w:rsid w:val="00FE423F"/>
    <w:rsid w:val="00FE53E4"/>
    <w:rsid w:val="00FE6B53"/>
    <w:rsid w:val="00FF10B4"/>
    <w:rsid w:val="00FF14FC"/>
    <w:rsid w:val="00FF16B4"/>
    <w:rsid w:val="00FF1A02"/>
    <w:rsid w:val="00FF1B15"/>
    <w:rsid w:val="00FF20A3"/>
    <w:rsid w:val="00FF233F"/>
    <w:rsid w:val="00FF428F"/>
    <w:rsid w:val="00FF45EA"/>
    <w:rsid w:val="00FF60CE"/>
    <w:rsid w:val="00FF6804"/>
    <w:rsid w:val="01008F48"/>
    <w:rsid w:val="01521F19"/>
    <w:rsid w:val="01B932E0"/>
    <w:rsid w:val="01F6DD14"/>
    <w:rsid w:val="020EE210"/>
    <w:rsid w:val="0247E610"/>
    <w:rsid w:val="028C1D41"/>
    <w:rsid w:val="02B35E0A"/>
    <w:rsid w:val="02C6DF71"/>
    <w:rsid w:val="02DF5947"/>
    <w:rsid w:val="02E96C55"/>
    <w:rsid w:val="02EA9C10"/>
    <w:rsid w:val="0306F845"/>
    <w:rsid w:val="0321A5C9"/>
    <w:rsid w:val="034A4351"/>
    <w:rsid w:val="037FD3CA"/>
    <w:rsid w:val="03B8B6FC"/>
    <w:rsid w:val="03E5205F"/>
    <w:rsid w:val="04472103"/>
    <w:rsid w:val="0470589C"/>
    <w:rsid w:val="04844F68"/>
    <w:rsid w:val="04A1E023"/>
    <w:rsid w:val="052B48AA"/>
    <w:rsid w:val="052EEC04"/>
    <w:rsid w:val="05616303"/>
    <w:rsid w:val="056B2E6C"/>
    <w:rsid w:val="065FFAD4"/>
    <w:rsid w:val="06C5362C"/>
    <w:rsid w:val="06FE5981"/>
    <w:rsid w:val="0700C814"/>
    <w:rsid w:val="071E1812"/>
    <w:rsid w:val="07377889"/>
    <w:rsid w:val="073B2F34"/>
    <w:rsid w:val="07499765"/>
    <w:rsid w:val="07BA4DC2"/>
    <w:rsid w:val="07E0BF6B"/>
    <w:rsid w:val="083C0294"/>
    <w:rsid w:val="083DCC81"/>
    <w:rsid w:val="083DFF52"/>
    <w:rsid w:val="086D039B"/>
    <w:rsid w:val="08B85D59"/>
    <w:rsid w:val="08E59067"/>
    <w:rsid w:val="08FBA84D"/>
    <w:rsid w:val="08FC4F75"/>
    <w:rsid w:val="093E3955"/>
    <w:rsid w:val="093E5C13"/>
    <w:rsid w:val="0A307644"/>
    <w:rsid w:val="0A319FA8"/>
    <w:rsid w:val="0A55E01D"/>
    <w:rsid w:val="0A56BB37"/>
    <w:rsid w:val="0A68A40F"/>
    <w:rsid w:val="0AA820CC"/>
    <w:rsid w:val="0AD331B5"/>
    <w:rsid w:val="0ADFD567"/>
    <w:rsid w:val="0B219E32"/>
    <w:rsid w:val="0B65B93C"/>
    <w:rsid w:val="0BB90C93"/>
    <w:rsid w:val="0BC9EECC"/>
    <w:rsid w:val="0BD66446"/>
    <w:rsid w:val="0C1BF2AD"/>
    <w:rsid w:val="0C385180"/>
    <w:rsid w:val="0C3B7E96"/>
    <w:rsid w:val="0C917E56"/>
    <w:rsid w:val="0C9DB366"/>
    <w:rsid w:val="0CD5785B"/>
    <w:rsid w:val="0D0C5BA1"/>
    <w:rsid w:val="0D1BCBB6"/>
    <w:rsid w:val="0D3704E2"/>
    <w:rsid w:val="0D47A0EC"/>
    <w:rsid w:val="0D48A3BC"/>
    <w:rsid w:val="0D5D6DCB"/>
    <w:rsid w:val="0D76F35D"/>
    <w:rsid w:val="0D8FC130"/>
    <w:rsid w:val="0DC12D05"/>
    <w:rsid w:val="0DD15AAA"/>
    <w:rsid w:val="0DE01DD9"/>
    <w:rsid w:val="0E0E0B24"/>
    <w:rsid w:val="0E3B0FDB"/>
    <w:rsid w:val="0E50153A"/>
    <w:rsid w:val="0F015CBD"/>
    <w:rsid w:val="0F047A45"/>
    <w:rsid w:val="0F53E414"/>
    <w:rsid w:val="0F6324C6"/>
    <w:rsid w:val="0F6361ED"/>
    <w:rsid w:val="0F86214F"/>
    <w:rsid w:val="0F8E17BA"/>
    <w:rsid w:val="10797DE8"/>
    <w:rsid w:val="10A2FD28"/>
    <w:rsid w:val="10A77854"/>
    <w:rsid w:val="10ACBDA7"/>
    <w:rsid w:val="11305103"/>
    <w:rsid w:val="11A80A3D"/>
    <w:rsid w:val="11A99525"/>
    <w:rsid w:val="11AB9B8B"/>
    <w:rsid w:val="11ADCB81"/>
    <w:rsid w:val="12056118"/>
    <w:rsid w:val="122247A6"/>
    <w:rsid w:val="1223F96A"/>
    <w:rsid w:val="12320D13"/>
    <w:rsid w:val="12383BA8"/>
    <w:rsid w:val="126B2857"/>
    <w:rsid w:val="12C1C899"/>
    <w:rsid w:val="12C7F645"/>
    <w:rsid w:val="12D9DF1E"/>
    <w:rsid w:val="12F415CB"/>
    <w:rsid w:val="1304B997"/>
    <w:rsid w:val="132D693A"/>
    <w:rsid w:val="133913A2"/>
    <w:rsid w:val="136E992D"/>
    <w:rsid w:val="1380E318"/>
    <w:rsid w:val="13831107"/>
    <w:rsid w:val="139A145D"/>
    <w:rsid w:val="139E6CE2"/>
    <w:rsid w:val="13A624D9"/>
    <w:rsid w:val="13AFD567"/>
    <w:rsid w:val="13B5E893"/>
    <w:rsid w:val="13CC01DC"/>
    <w:rsid w:val="1409EAA3"/>
    <w:rsid w:val="14439B23"/>
    <w:rsid w:val="1446F522"/>
    <w:rsid w:val="14D7E6EB"/>
    <w:rsid w:val="14DE6D63"/>
    <w:rsid w:val="14DEBCF2"/>
    <w:rsid w:val="14F1F7E8"/>
    <w:rsid w:val="155D2DC3"/>
    <w:rsid w:val="155E5CB3"/>
    <w:rsid w:val="15635676"/>
    <w:rsid w:val="156A11B1"/>
    <w:rsid w:val="15C79A50"/>
    <w:rsid w:val="15D8ABF5"/>
    <w:rsid w:val="161BA107"/>
    <w:rsid w:val="16209DC1"/>
    <w:rsid w:val="163F46D0"/>
    <w:rsid w:val="167D6213"/>
    <w:rsid w:val="1695596E"/>
    <w:rsid w:val="1698D16A"/>
    <w:rsid w:val="16B7E5C0"/>
    <w:rsid w:val="16DC47FE"/>
    <w:rsid w:val="174279D0"/>
    <w:rsid w:val="17587E76"/>
    <w:rsid w:val="1760B65A"/>
    <w:rsid w:val="176BC914"/>
    <w:rsid w:val="176D44E2"/>
    <w:rsid w:val="1770B50C"/>
    <w:rsid w:val="17716A58"/>
    <w:rsid w:val="17BA8DFE"/>
    <w:rsid w:val="17CEACC6"/>
    <w:rsid w:val="1804BA84"/>
    <w:rsid w:val="18339388"/>
    <w:rsid w:val="183FA802"/>
    <w:rsid w:val="189FBB00"/>
    <w:rsid w:val="18D438DA"/>
    <w:rsid w:val="18F7245A"/>
    <w:rsid w:val="1949EB16"/>
    <w:rsid w:val="196EDA9A"/>
    <w:rsid w:val="1970015E"/>
    <w:rsid w:val="198928F0"/>
    <w:rsid w:val="199B3A2E"/>
    <w:rsid w:val="19CCDAC4"/>
    <w:rsid w:val="19E2C560"/>
    <w:rsid w:val="19FF4E1C"/>
    <w:rsid w:val="1A0056CA"/>
    <w:rsid w:val="1A4545A1"/>
    <w:rsid w:val="1A6E0DF1"/>
    <w:rsid w:val="1A76C4C5"/>
    <w:rsid w:val="1A953E64"/>
    <w:rsid w:val="1AD4F8B2"/>
    <w:rsid w:val="1AEEE149"/>
    <w:rsid w:val="1AF0831B"/>
    <w:rsid w:val="1AFA9C0C"/>
    <w:rsid w:val="1B95A06E"/>
    <w:rsid w:val="1BC7CBDC"/>
    <w:rsid w:val="1BCB6EA1"/>
    <w:rsid w:val="1BE4DDE2"/>
    <w:rsid w:val="1BF5AEEE"/>
    <w:rsid w:val="1C5E8719"/>
    <w:rsid w:val="1C68018B"/>
    <w:rsid w:val="1C7A3F2C"/>
    <w:rsid w:val="1CBB4461"/>
    <w:rsid w:val="1CBF034A"/>
    <w:rsid w:val="1D100372"/>
    <w:rsid w:val="1D625A2B"/>
    <w:rsid w:val="1D657D21"/>
    <w:rsid w:val="1D691487"/>
    <w:rsid w:val="1D6BB7D6"/>
    <w:rsid w:val="1D6C6123"/>
    <w:rsid w:val="1E19CE33"/>
    <w:rsid w:val="1E697ECC"/>
    <w:rsid w:val="1E86741D"/>
    <w:rsid w:val="1EF98054"/>
    <w:rsid w:val="1F13D6FF"/>
    <w:rsid w:val="1F278D69"/>
    <w:rsid w:val="1F6009EB"/>
    <w:rsid w:val="1FA32A2E"/>
    <w:rsid w:val="200A970A"/>
    <w:rsid w:val="206E5712"/>
    <w:rsid w:val="207D9C92"/>
    <w:rsid w:val="20FB0A5E"/>
    <w:rsid w:val="2106069D"/>
    <w:rsid w:val="214F441A"/>
    <w:rsid w:val="215D5FD8"/>
    <w:rsid w:val="2178D802"/>
    <w:rsid w:val="21B9D24D"/>
    <w:rsid w:val="2200C2C0"/>
    <w:rsid w:val="222A493A"/>
    <w:rsid w:val="2263140F"/>
    <w:rsid w:val="2271D4A6"/>
    <w:rsid w:val="2283A7AA"/>
    <w:rsid w:val="2291B00A"/>
    <w:rsid w:val="22D2D502"/>
    <w:rsid w:val="22D58352"/>
    <w:rsid w:val="22E04D8E"/>
    <w:rsid w:val="230F7FFD"/>
    <w:rsid w:val="2355589B"/>
    <w:rsid w:val="235C6415"/>
    <w:rsid w:val="23C262CC"/>
    <w:rsid w:val="240F6091"/>
    <w:rsid w:val="24205C95"/>
    <w:rsid w:val="245BC2C2"/>
    <w:rsid w:val="248E8DD1"/>
    <w:rsid w:val="24BCDF0B"/>
    <w:rsid w:val="24C7A8AA"/>
    <w:rsid w:val="24CDC93D"/>
    <w:rsid w:val="25598277"/>
    <w:rsid w:val="256A4AED"/>
    <w:rsid w:val="25EAD5A4"/>
    <w:rsid w:val="2602A7B5"/>
    <w:rsid w:val="2605E3B8"/>
    <w:rsid w:val="2616D707"/>
    <w:rsid w:val="2653E070"/>
    <w:rsid w:val="268D1A16"/>
    <w:rsid w:val="26DAD376"/>
    <w:rsid w:val="26E2884F"/>
    <w:rsid w:val="2702EEC1"/>
    <w:rsid w:val="270F5BCC"/>
    <w:rsid w:val="27256176"/>
    <w:rsid w:val="27591192"/>
    <w:rsid w:val="27D69699"/>
    <w:rsid w:val="27D8BF48"/>
    <w:rsid w:val="27E9BC84"/>
    <w:rsid w:val="27ED577D"/>
    <w:rsid w:val="282A1554"/>
    <w:rsid w:val="2870CAB3"/>
    <w:rsid w:val="2871E3FA"/>
    <w:rsid w:val="28979701"/>
    <w:rsid w:val="28CA7F7E"/>
    <w:rsid w:val="28EE2961"/>
    <w:rsid w:val="291535AA"/>
    <w:rsid w:val="29689074"/>
    <w:rsid w:val="2981F678"/>
    <w:rsid w:val="298E921E"/>
    <w:rsid w:val="29AC3173"/>
    <w:rsid w:val="29E074C7"/>
    <w:rsid w:val="29E8DFEA"/>
    <w:rsid w:val="2A21917A"/>
    <w:rsid w:val="2B0B45EA"/>
    <w:rsid w:val="2B2BCDDC"/>
    <w:rsid w:val="2B3F18FA"/>
    <w:rsid w:val="2B6236D7"/>
    <w:rsid w:val="2B743608"/>
    <w:rsid w:val="2BF64A9E"/>
    <w:rsid w:val="2C100F34"/>
    <w:rsid w:val="2C26CD88"/>
    <w:rsid w:val="2C72A74D"/>
    <w:rsid w:val="2C9362B6"/>
    <w:rsid w:val="2CAE9E98"/>
    <w:rsid w:val="2CB632A3"/>
    <w:rsid w:val="2CEAF572"/>
    <w:rsid w:val="2CEDE269"/>
    <w:rsid w:val="2CFE50C0"/>
    <w:rsid w:val="2D02ACCD"/>
    <w:rsid w:val="2D35D95D"/>
    <w:rsid w:val="2D481C9A"/>
    <w:rsid w:val="2D828A5F"/>
    <w:rsid w:val="2D982E65"/>
    <w:rsid w:val="2D986080"/>
    <w:rsid w:val="2D9D801C"/>
    <w:rsid w:val="2DB9749D"/>
    <w:rsid w:val="2DF16778"/>
    <w:rsid w:val="2E3C667C"/>
    <w:rsid w:val="2E43F9F3"/>
    <w:rsid w:val="2E6A28CE"/>
    <w:rsid w:val="2E808BB3"/>
    <w:rsid w:val="2EDC1B18"/>
    <w:rsid w:val="2F3430E1"/>
    <w:rsid w:val="2F7630B4"/>
    <w:rsid w:val="2F84772E"/>
    <w:rsid w:val="2FA329AF"/>
    <w:rsid w:val="2FBFB54B"/>
    <w:rsid w:val="2FC08F10"/>
    <w:rsid w:val="2FC494C1"/>
    <w:rsid w:val="30127E5D"/>
    <w:rsid w:val="302C3E4C"/>
    <w:rsid w:val="3049FD6F"/>
    <w:rsid w:val="305E71A8"/>
    <w:rsid w:val="3082CD7E"/>
    <w:rsid w:val="3085480C"/>
    <w:rsid w:val="30DE1ABC"/>
    <w:rsid w:val="30EF1D21"/>
    <w:rsid w:val="3172E3E1"/>
    <w:rsid w:val="31A249DB"/>
    <w:rsid w:val="31C0EA0A"/>
    <w:rsid w:val="31E5A29B"/>
    <w:rsid w:val="320DE8E9"/>
    <w:rsid w:val="324BEF6C"/>
    <w:rsid w:val="3273E6CF"/>
    <w:rsid w:val="32AC7BAC"/>
    <w:rsid w:val="32BC17F0"/>
    <w:rsid w:val="32CF7FCA"/>
    <w:rsid w:val="33348F94"/>
    <w:rsid w:val="3353FCD6"/>
    <w:rsid w:val="33D48614"/>
    <w:rsid w:val="3427ECD3"/>
    <w:rsid w:val="342C2CC6"/>
    <w:rsid w:val="3431837A"/>
    <w:rsid w:val="3457E851"/>
    <w:rsid w:val="3462BDCD"/>
    <w:rsid w:val="34C0EA79"/>
    <w:rsid w:val="3520D9CA"/>
    <w:rsid w:val="35A1B5D0"/>
    <w:rsid w:val="35DBC62D"/>
    <w:rsid w:val="3658E6B2"/>
    <w:rsid w:val="3680997F"/>
    <w:rsid w:val="36FC58B4"/>
    <w:rsid w:val="376E9301"/>
    <w:rsid w:val="37913B44"/>
    <w:rsid w:val="37ADAA97"/>
    <w:rsid w:val="37E293AB"/>
    <w:rsid w:val="3803F3D6"/>
    <w:rsid w:val="381A7895"/>
    <w:rsid w:val="387F37D4"/>
    <w:rsid w:val="3889D8C4"/>
    <w:rsid w:val="38AF43CA"/>
    <w:rsid w:val="3956B743"/>
    <w:rsid w:val="39886DC5"/>
    <w:rsid w:val="3989F1A1"/>
    <w:rsid w:val="398EB463"/>
    <w:rsid w:val="39BA7BEE"/>
    <w:rsid w:val="39CBC258"/>
    <w:rsid w:val="3A23FEC4"/>
    <w:rsid w:val="3A3E6660"/>
    <w:rsid w:val="3AB526C9"/>
    <w:rsid w:val="3AE2D3A0"/>
    <w:rsid w:val="3AEA061E"/>
    <w:rsid w:val="3B0B4244"/>
    <w:rsid w:val="3B1D7305"/>
    <w:rsid w:val="3B45E65E"/>
    <w:rsid w:val="3B62364F"/>
    <w:rsid w:val="3B92AB04"/>
    <w:rsid w:val="3BB74352"/>
    <w:rsid w:val="3C0967FA"/>
    <w:rsid w:val="3C0E2092"/>
    <w:rsid w:val="3C0FB429"/>
    <w:rsid w:val="3C11108B"/>
    <w:rsid w:val="3C6C48EF"/>
    <w:rsid w:val="3C7D5620"/>
    <w:rsid w:val="3C8773E7"/>
    <w:rsid w:val="3C91F1EA"/>
    <w:rsid w:val="3D493FD7"/>
    <w:rsid w:val="3D4E23F4"/>
    <w:rsid w:val="3D5AD6D7"/>
    <w:rsid w:val="3D8F1F11"/>
    <w:rsid w:val="3DA7E274"/>
    <w:rsid w:val="3DB38039"/>
    <w:rsid w:val="3E52842F"/>
    <w:rsid w:val="3E6FCA33"/>
    <w:rsid w:val="3E798CC4"/>
    <w:rsid w:val="3EFC7447"/>
    <w:rsid w:val="3F0D4A77"/>
    <w:rsid w:val="3F3BD2D9"/>
    <w:rsid w:val="401DA1E1"/>
    <w:rsid w:val="40273E10"/>
    <w:rsid w:val="403C8BE0"/>
    <w:rsid w:val="40696B8E"/>
    <w:rsid w:val="40B15858"/>
    <w:rsid w:val="412E9AFD"/>
    <w:rsid w:val="412FC286"/>
    <w:rsid w:val="413D0FEC"/>
    <w:rsid w:val="41ADF658"/>
    <w:rsid w:val="41C0BFA2"/>
    <w:rsid w:val="41CC4BD7"/>
    <w:rsid w:val="42224E36"/>
    <w:rsid w:val="42444472"/>
    <w:rsid w:val="431A5038"/>
    <w:rsid w:val="433685E8"/>
    <w:rsid w:val="43B84815"/>
    <w:rsid w:val="43CB1800"/>
    <w:rsid w:val="43D591B6"/>
    <w:rsid w:val="43F12D23"/>
    <w:rsid w:val="440E78D8"/>
    <w:rsid w:val="44512453"/>
    <w:rsid w:val="44733A65"/>
    <w:rsid w:val="449C3164"/>
    <w:rsid w:val="44A4903F"/>
    <w:rsid w:val="44ECFB70"/>
    <w:rsid w:val="44F61F5A"/>
    <w:rsid w:val="45029FF9"/>
    <w:rsid w:val="45108853"/>
    <w:rsid w:val="4536353F"/>
    <w:rsid w:val="4536787F"/>
    <w:rsid w:val="4570E97F"/>
    <w:rsid w:val="4580CD21"/>
    <w:rsid w:val="4584E26E"/>
    <w:rsid w:val="45FE5A7D"/>
    <w:rsid w:val="460EE9DA"/>
    <w:rsid w:val="46257CCB"/>
    <w:rsid w:val="4633C028"/>
    <w:rsid w:val="463F92C6"/>
    <w:rsid w:val="465352BB"/>
    <w:rsid w:val="466CF9B4"/>
    <w:rsid w:val="46B1B90D"/>
    <w:rsid w:val="46CA49F2"/>
    <w:rsid w:val="46CB1340"/>
    <w:rsid w:val="46E5ACEA"/>
    <w:rsid w:val="46F1BA63"/>
    <w:rsid w:val="46FE22B0"/>
    <w:rsid w:val="47120368"/>
    <w:rsid w:val="474955ED"/>
    <w:rsid w:val="47935D07"/>
    <w:rsid w:val="47B32B70"/>
    <w:rsid w:val="47F5D77E"/>
    <w:rsid w:val="47F9A363"/>
    <w:rsid w:val="485D1EBB"/>
    <w:rsid w:val="48817D4B"/>
    <w:rsid w:val="48B00970"/>
    <w:rsid w:val="490ACD16"/>
    <w:rsid w:val="49145F22"/>
    <w:rsid w:val="495864B0"/>
    <w:rsid w:val="4967BE1E"/>
    <w:rsid w:val="4981E29A"/>
    <w:rsid w:val="499369FE"/>
    <w:rsid w:val="499E5AE8"/>
    <w:rsid w:val="49AD19B4"/>
    <w:rsid w:val="49C67527"/>
    <w:rsid w:val="49D94912"/>
    <w:rsid w:val="49DB1420"/>
    <w:rsid w:val="49DC9C54"/>
    <w:rsid w:val="4A9118DF"/>
    <w:rsid w:val="4A9A83B3"/>
    <w:rsid w:val="4AD5B239"/>
    <w:rsid w:val="4AE9923C"/>
    <w:rsid w:val="4B0ED7EA"/>
    <w:rsid w:val="4B6F5BD2"/>
    <w:rsid w:val="4B763667"/>
    <w:rsid w:val="4B7DEE15"/>
    <w:rsid w:val="4B8168AB"/>
    <w:rsid w:val="4B81EEF8"/>
    <w:rsid w:val="4B95BC39"/>
    <w:rsid w:val="4BA0B58C"/>
    <w:rsid w:val="4BCDD52D"/>
    <w:rsid w:val="4C288547"/>
    <w:rsid w:val="4C51691C"/>
    <w:rsid w:val="4C56663F"/>
    <w:rsid w:val="4C6F2405"/>
    <w:rsid w:val="4C8919D6"/>
    <w:rsid w:val="4C8EA556"/>
    <w:rsid w:val="4CEB535C"/>
    <w:rsid w:val="4CFFC80F"/>
    <w:rsid w:val="4D38C12D"/>
    <w:rsid w:val="4DA4C151"/>
    <w:rsid w:val="4DCEE71C"/>
    <w:rsid w:val="4DDFD3AF"/>
    <w:rsid w:val="4DEF6A6F"/>
    <w:rsid w:val="4E06CE68"/>
    <w:rsid w:val="4E1F07EF"/>
    <w:rsid w:val="4E23CB06"/>
    <w:rsid w:val="4E386CBA"/>
    <w:rsid w:val="4E539CFE"/>
    <w:rsid w:val="4E54F955"/>
    <w:rsid w:val="4EAFA1D3"/>
    <w:rsid w:val="4EC9F6B3"/>
    <w:rsid w:val="4ED2AE51"/>
    <w:rsid w:val="4F35F74C"/>
    <w:rsid w:val="4F7B0FF1"/>
    <w:rsid w:val="4F8FF1DB"/>
    <w:rsid w:val="4F98EC1D"/>
    <w:rsid w:val="4F9DB4DF"/>
    <w:rsid w:val="4F9F5BB2"/>
    <w:rsid w:val="4FC635B4"/>
    <w:rsid w:val="4FCBCD4F"/>
    <w:rsid w:val="4FD3415C"/>
    <w:rsid w:val="4FED9849"/>
    <w:rsid w:val="4FF680F3"/>
    <w:rsid w:val="50446AA7"/>
    <w:rsid w:val="506981BB"/>
    <w:rsid w:val="5098B975"/>
    <w:rsid w:val="51240C48"/>
    <w:rsid w:val="515F773C"/>
    <w:rsid w:val="51C5A895"/>
    <w:rsid w:val="520882CE"/>
    <w:rsid w:val="52272866"/>
    <w:rsid w:val="525815BE"/>
    <w:rsid w:val="528FC73A"/>
    <w:rsid w:val="5304AFF3"/>
    <w:rsid w:val="531FDB3B"/>
    <w:rsid w:val="5350CB72"/>
    <w:rsid w:val="535E6CE5"/>
    <w:rsid w:val="53645981"/>
    <w:rsid w:val="53779600"/>
    <w:rsid w:val="53AEE4D7"/>
    <w:rsid w:val="54101FEA"/>
    <w:rsid w:val="541A3EFD"/>
    <w:rsid w:val="542F7C3F"/>
    <w:rsid w:val="54360140"/>
    <w:rsid w:val="544A185D"/>
    <w:rsid w:val="5464977D"/>
    <w:rsid w:val="5464A147"/>
    <w:rsid w:val="54885593"/>
    <w:rsid w:val="54B0B489"/>
    <w:rsid w:val="54C4833A"/>
    <w:rsid w:val="54ED1FFF"/>
    <w:rsid w:val="5537B8A2"/>
    <w:rsid w:val="555F416A"/>
    <w:rsid w:val="55783837"/>
    <w:rsid w:val="5582E977"/>
    <w:rsid w:val="55A1BF8D"/>
    <w:rsid w:val="55AD496F"/>
    <w:rsid w:val="55B4E173"/>
    <w:rsid w:val="55B87AC9"/>
    <w:rsid w:val="55BAE590"/>
    <w:rsid w:val="55CAD024"/>
    <w:rsid w:val="55EF7DD7"/>
    <w:rsid w:val="56316EE7"/>
    <w:rsid w:val="56A0976C"/>
    <w:rsid w:val="56A559A8"/>
    <w:rsid w:val="56AD533D"/>
    <w:rsid w:val="56F5047C"/>
    <w:rsid w:val="571E603D"/>
    <w:rsid w:val="57873DF4"/>
    <w:rsid w:val="57B2A0F5"/>
    <w:rsid w:val="57BEE6A9"/>
    <w:rsid w:val="57EF93A7"/>
    <w:rsid w:val="57FF0477"/>
    <w:rsid w:val="580DDFC9"/>
    <w:rsid w:val="58428DB8"/>
    <w:rsid w:val="5850C89F"/>
    <w:rsid w:val="5896609E"/>
    <w:rsid w:val="58AEFC8F"/>
    <w:rsid w:val="58C776CE"/>
    <w:rsid w:val="58F9DAC3"/>
    <w:rsid w:val="59201DA6"/>
    <w:rsid w:val="592A401F"/>
    <w:rsid w:val="5987EA81"/>
    <w:rsid w:val="59D0DF44"/>
    <w:rsid w:val="5A017F76"/>
    <w:rsid w:val="5A07D173"/>
    <w:rsid w:val="5A310000"/>
    <w:rsid w:val="5A96CCCA"/>
    <w:rsid w:val="5B48BD46"/>
    <w:rsid w:val="5B4B097F"/>
    <w:rsid w:val="5B7AD303"/>
    <w:rsid w:val="5BADD896"/>
    <w:rsid w:val="5BC32178"/>
    <w:rsid w:val="5BD0E974"/>
    <w:rsid w:val="5BF2E1B0"/>
    <w:rsid w:val="5C52A9D7"/>
    <w:rsid w:val="5C712466"/>
    <w:rsid w:val="5CAD43B9"/>
    <w:rsid w:val="5CB37B2B"/>
    <w:rsid w:val="5CCBBA3B"/>
    <w:rsid w:val="5D0BA52F"/>
    <w:rsid w:val="5D113005"/>
    <w:rsid w:val="5D4560A6"/>
    <w:rsid w:val="5D6C4F9F"/>
    <w:rsid w:val="5D7B1D4A"/>
    <w:rsid w:val="5E45ACCE"/>
    <w:rsid w:val="5E65833A"/>
    <w:rsid w:val="5E8E7711"/>
    <w:rsid w:val="5EBA6776"/>
    <w:rsid w:val="5F3785CB"/>
    <w:rsid w:val="5F4DFF73"/>
    <w:rsid w:val="5F5027E5"/>
    <w:rsid w:val="5F72144B"/>
    <w:rsid w:val="5FA57F2D"/>
    <w:rsid w:val="5FB9E748"/>
    <w:rsid w:val="5FD0CDC2"/>
    <w:rsid w:val="5FE63433"/>
    <w:rsid w:val="601C7B3B"/>
    <w:rsid w:val="603FFBFE"/>
    <w:rsid w:val="605637D7"/>
    <w:rsid w:val="6074A6FB"/>
    <w:rsid w:val="607E01B6"/>
    <w:rsid w:val="60919A6D"/>
    <w:rsid w:val="614889EA"/>
    <w:rsid w:val="6164C351"/>
    <w:rsid w:val="619177D0"/>
    <w:rsid w:val="61A99534"/>
    <w:rsid w:val="61BD7398"/>
    <w:rsid w:val="6254E7CE"/>
    <w:rsid w:val="6263F405"/>
    <w:rsid w:val="62B275AE"/>
    <w:rsid w:val="6318FA4A"/>
    <w:rsid w:val="637454C9"/>
    <w:rsid w:val="63779CC0"/>
    <w:rsid w:val="63C2CB34"/>
    <w:rsid w:val="63D25745"/>
    <w:rsid w:val="6457BB99"/>
    <w:rsid w:val="6472A858"/>
    <w:rsid w:val="64793F34"/>
    <w:rsid w:val="647E50E6"/>
    <w:rsid w:val="64997662"/>
    <w:rsid w:val="64CCE65C"/>
    <w:rsid w:val="650ED9CA"/>
    <w:rsid w:val="657ECABA"/>
    <w:rsid w:val="6592A08A"/>
    <w:rsid w:val="65C0920D"/>
    <w:rsid w:val="65C38E88"/>
    <w:rsid w:val="65C5C6EB"/>
    <w:rsid w:val="663E185D"/>
    <w:rsid w:val="668786DA"/>
    <w:rsid w:val="669D500F"/>
    <w:rsid w:val="66A541C3"/>
    <w:rsid w:val="66DA49B7"/>
    <w:rsid w:val="672DE40B"/>
    <w:rsid w:val="678DCD8F"/>
    <w:rsid w:val="685DA9B0"/>
    <w:rsid w:val="6860DB76"/>
    <w:rsid w:val="6880949B"/>
    <w:rsid w:val="68C94EDF"/>
    <w:rsid w:val="693ED0D6"/>
    <w:rsid w:val="694F1905"/>
    <w:rsid w:val="695DB9E4"/>
    <w:rsid w:val="69D81AE8"/>
    <w:rsid w:val="69E6DE44"/>
    <w:rsid w:val="6A03CF14"/>
    <w:rsid w:val="6A25AA87"/>
    <w:rsid w:val="6A287179"/>
    <w:rsid w:val="6A2FE6A2"/>
    <w:rsid w:val="6A49C0D4"/>
    <w:rsid w:val="6A566103"/>
    <w:rsid w:val="6A88F7D9"/>
    <w:rsid w:val="6AB93842"/>
    <w:rsid w:val="6ABC0DDC"/>
    <w:rsid w:val="6ACF2D00"/>
    <w:rsid w:val="6ADAA137"/>
    <w:rsid w:val="6B5743EF"/>
    <w:rsid w:val="6BE3C69B"/>
    <w:rsid w:val="6C116FB5"/>
    <w:rsid w:val="6C1D73F4"/>
    <w:rsid w:val="6C54F73E"/>
    <w:rsid w:val="6CAB1E6C"/>
    <w:rsid w:val="6CC7EDBD"/>
    <w:rsid w:val="6D520D71"/>
    <w:rsid w:val="6DA75B02"/>
    <w:rsid w:val="6DAFFC92"/>
    <w:rsid w:val="6DFBDC53"/>
    <w:rsid w:val="6E2D5D8A"/>
    <w:rsid w:val="6E41D07D"/>
    <w:rsid w:val="6E5EA1CE"/>
    <w:rsid w:val="6E973AFB"/>
    <w:rsid w:val="6ED76B92"/>
    <w:rsid w:val="6F67692E"/>
    <w:rsid w:val="6F75EA29"/>
    <w:rsid w:val="6F8775DF"/>
    <w:rsid w:val="6FA72123"/>
    <w:rsid w:val="6FBE1E71"/>
    <w:rsid w:val="6FC0C7E3"/>
    <w:rsid w:val="6FD56DD1"/>
    <w:rsid w:val="6FF58532"/>
    <w:rsid w:val="7080CEC3"/>
    <w:rsid w:val="70BD3B2A"/>
    <w:rsid w:val="710F5A36"/>
    <w:rsid w:val="714C3A4D"/>
    <w:rsid w:val="718061C2"/>
    <w:rsid w:val="71830A01"/>
    <w:rsid w:val="7199BEDF"/>
    <w:rsid w:val="71B78F67"/>
    <w:rsid w:val="7222C1E6"/>
    <w:rsid w:val="722B2874"/>
    <w:rsid w:val="72C83BB6"/>
    <w:rsid w:val="72EBA69E"/>
    <w:rsid w:val="736500C3"/>
    <w:rsid w:val="73F8F695"/>
    <w:rsid w:val="74857EC1"/>
    <w:rsid w:val="74ECA01F"/>
    <w:rsid w:val="753E8D55"/>
    <w:rsid w:val="75500F30"/>
    <w:rsid w:val="757042DF"/>
    <w:rsid w:val="75D4A527"/>
    <w:rsid w:val="767A109E"/>
    <w:rsid w:val="7687F271"/>
    <w:rsid w:val="769E5C6A"/>
    <w:rsid w:val="76E980EC"/>
    <w:rsid w:val="771576BC"/>
    <w:rsid w:val="7739A289"/>
    <w:rsid w:val="773DD0D7"/>
    <w:rsid w:val="77673A47"/>
    <w:rsid w:val="777283BE"/>
    <w:rsid w:val="778D801E"/>
    <w:rsid w:val="77AF3E7B"/>
    <w:rsid w:val="77CB4E35"/>
    <w:rsid w:val="77CCEEFC"/>
    <w:rsid w:val="780375B9"/>
    <w:rsid w:val="782E7C7C"/>
    <w:rsid w:val="78372435"/>
    <w:rsid w:val="788CAFC5"/>
    <w:rsid w:val="7899354F"/>
    <w:rsid w:val="78CB6AC7"/>
    <w:rsid w:val="796E4131"/>
    <w:rsid w:val="79CC2FEB"/>
    <w:rsid w:val="79D49748"/>
    <w:rsid w:val="7A3D31AC"/>
    <w:rsid w:val="7A708A46"/>
    <w:rsid w:val="7AA8155C"/>
    <w:rsid w:val="7ABA02A4"/>
    <w:rsid w:val="7B2918C9"/>
    <w:rsid w:val="7B9B2F84"/>
    <w:rsid w:val="7C13E28B"/>
    <w:rsid w:val="7C522A08"/>
    <w:rsid w:val="7C533E41"/>
    <w:rsid w:val="7C6AB9F2"/>
    <w:rsid w:val="7C8D83C5"/>
    <w:rsid w:val="7C93EBD8"/>
    <w:rsid w:val="7C9D38F1"/>
    <w:rsid w:val="7D668285"/>
    <w:rsid w:val="7D69118B"/>
    <w:rsid w:val="7D8F357C"/>
    <w:rsid w:val="7DA79390"/>
    <w:rsid w:val="7DB8AC1D"/>
    <w:rsid w:val="7DEAF6E8"/>
    <w:rsid w:val="7E90A676"/>
    <w:rsid w:val="7F9995B7"/>
    <w:rsid w:val="7FCDE4D3"/>
    <w:rsid w:val="7FED0D9A"/>
    <w:rsid w:val="7FF05362"/>
  </w:rsids>
  <m:mathPr>
    <m:mathFont m:val="Cambria Math"/>
    <m:brkBin m:val="before"/>
    <m:brkBinSub m:val="--"/>
    <m:smallFrac m:val="0"/>
    <m:dispDef/>
    <m:lMargin m:val="1440"/>
    <m:rMargin m:val="144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314927"/>
  <w15:docId w15:val="{FFAD4AEB-295D-4A04-BEAE-7037D59EE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245FA7"/>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1C18B2"/>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3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customStyle="1" w:styleId="Default">
    <w:name w:val="Default"/>
    <w:rsid w:val="00945060"/>
    <w:pPr>
      <w:autoSpaceDE w:val="0"/>
      <w:autoSpaceDN w:val="0"/>
      <w:adjustRightInd w:val="0"/>
      <w:spacing w:after="0" w:line="240" w:lineRule="auto"/>
    </w:pPr>
    <w:rPr>
      <w:rFonts w:ascii="Calibri" w:hAnsi="Calibri" w:cs="Calibri"/>
      <w:color w:val="000000"/>
      <w:lang w:val="en-AE"/>
    </w:rPr>
  </w:style>
  <w:style w:type="table" w:styleId="GridTable5Dark-Accent2">
    <w:name w:val="Grid Table 5 Dark Accent 2"/>
    <w:basedOn w:val="TableNormal"/>
    <w:uiPriority w:val="50"/>
    <w:rsid w:val="00D74F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E9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592C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592C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592C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592CF" w:themeFill="accent2"/>
      </w:tcPr>
    </w:tblStylePr>
    <w:tblStylePr w:type="band1Vert">
      <w:tblPr/>
      <w:tcPr>
        <w:shd w:val="clear" w:color="auto" w:fill="AED3EB" w:themeFill="accent2" w:themeFillTint="66"/>
      </w:tcPr>
    </w:tblStylePr>
    <w:tblStylePr w:type="band1Horz">
      <w:tblPr/>
      <w:tcPr>
        <w:shd w:val="clear" w:color="auto" w:fill="AED3EB" w:themeFill="accent2" w:themeFillTint="66"/>
      </w:tcPr>
    </w:tblStylePr>
  </w:style>
  <w:style w:type="character" w:customStyle="1" w:styleId="Heading3Char">
    <w:name w:val="Heading 3 Char"/>
    <w:basedOn w:val="DefaultParagraphFont"/>
    <w:link w:val="Heading3"/>
    <w:uiPriority w:val="5"/>
    <w:rsid w:val="00245FA7"/>
    <w:rPr>
      <w:rFonts w:asciiTheme="majorHAnsi" w:eastAsiaTheme="majorEastAsia" w:hAnsiTheme="majorHAnsi" w:cstheme="majorBidi"/>
      <w:b/>
      <w:color w:val="012639" w:themeColor="accent1" w:themeShade="7F"/>
    </w:rPr>
  </w:style>
  <w:style w:type="paragraph" w:styleId="ListParagraph">
    <w:name w:val="List Paragraph"/>
    <w:basedOn w:val="Normal"/>
    <w:uiPriority w:val="34"/>
    <w:unhideWhenUsed/>
    <w:qFormat/>
    <w:rsid w:val="00653053"/>
    <w:pPr>
      <w:ind w:left="720"/>
      <w:contextualSpacing/>
    </w:pPr>
  </w:style>
  <w:style w:type="table" w:styleId="GridTable5Dark-Accent3">
    <w:name w:val="Grid Table 5 Dark Accent 3"/>
    <w:basedOn w:val="TableNormal"/>
    <w:uiPriority w:val="50"/>
    <w:rsid w:val="009B4AC3"/>
    <w:pPr>
      <w:spacing w:after="0" w:line="240" w:lineRule="auto"/>
    </w:pPr>
    <w:rPr>
      <w:lang w:val="en-AE"/>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1E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ABA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ABA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ABA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ABA2" w:themeFill="accent3"/>
      </w:tcPr>
    </w:tblStylePr>
    <w:tblStylePr w:type="band1Vert">
      <w:tblPr/>
      <w:tcPr>
        <w:shd w:val="clear" w:color="auto" w:fill="A6E4DF" w:themeFill="accent3" w:themeFillTint="66"/>
      </w:tcPr>
    </w:tblStylePr>
    <w:tblStylePr w:type="band1Horz">
      <w:tblPr/>
      <w:tcPr>
        <w:shd w:val="clear" w:color="auto" w:fill="A6E4DF" w:themeFill="accent3" w:themeFillTint="66"/>
      </w:tcPr>
    </w:tblStylePr>
  </w:style>
  <w:style w:type="paragraph" w:styleId="TOCHeading">
    <w:name w:val="TOC Heading"/>
    <w:basedOn w:val="Heading1"/>
    <w:next w:val="Normal"/>
    <w:uiPriority w:val="39"/>
    <w:unhideWhenUsed/>
    <w:qFormat/>
    <w:rsid w:val="000A72A8"/>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0A72A8"/>
    <w:pPr>
      <w:spacing w:after="100"/>
    </w:pPr>
  </w:style>
  <w:style w:type="paragraph" w:styleId="TOC2">
    <w:name w:val="toc 2"/>
    <w:basedOn w:val="Normal"/>
    <w:next w:val="Normal"/>
    <w:autoRedefine/>
    <w:uiPriority w:val="39"/>
    <w:unhideWhenUsed/>
    <w:rsid w:val="000A72A8"/>
    <w:pPr>
      <w:spacing w:after="100"/>
      <w:ind w:left="280"/>
    </w:pPr>
  </w:style>
  <w:style w:type="paragraph" w:styleId="TOC3">
    <w:name w:val="toc 3"/>
    <w:basedOn w:val="Normal"/>
    <w:next w:val="Normal"/>
    <w:autoRedefine/>
    <w:uiPriority w:val="39"/>
    <w:unhideWhenUsed/>
    <w:rsid w:val="000A72A8"/>
    <w:pPr>
      <w:spacing w:after="100"/>
      <w:ind w:left="560"/>
    </w:pPr>
  </w:style>
  <w:style w:type="character" w:styleId="Hyperlink">
    <w:name w:val="Hyperlink"/>
    <w:basedOn w:val="DefaultParagraphFont"/>
    <w:uiPriority w:val="99"/>
    <w:unhideWhenUsed/>
    <w:rsid w:val="000A72A8"/>
    <w:rPr>
      <w:color w:val="3592CF" w:themeColor="hyperlink"/>
      <w:u w:val="single"/>
    </w:rPr>
  </w:style>
  <w:style w:type="paragraph" w:styleId="NormalWeb">
    <w:name w:val="Normal (Web)"/>
    <w:basedOn w:val="Normal"/>
    <w:uiPriority w:val="99"/>
    <w:unhideWhenUsed/>
    <w:rsid w:val="005D1285"/>
    <w:pPr>
      <w:spacing w:before="100" w:beforeAutospacing="1" w:after="100" w:afterAutospacing="1" w:line="240" w:lineRule="auto"/>
    </w:pPr>
    <w:rPr>
      <w:rFonts w:ascii="Times New Roman" w:eastAsia="Times New Roman" w:hAnsi="Times New Roman" w:cs="Times New Roman"/>
      <w:b w:val="0"/>
      <w:color w:val="auto"/>
      <w:sz w:val="24"/>
      <w:szCs w:val="24"/>
      <w:lang w:val="en-AE" w:eastAsia="en-AE"/>
    </w:rPr>
  </w:style>
  <w:style w:type="character" w:styleId="Strong">
    <w:name w:val="Strong"/>
    <w:basedOn w:val="DefaultParagraphFont"/>
    <w:uiPriority w:val="22"/>
    <w:qFormat/>
    <w:rsid w:val="00C03ED0"/>
    <w:rPr>
      <w:b/>
      <w:bCs/>
    </w:rPr>
  </w:style>
  <w:style w:type="table" w:styleId="GridTable2-Accent2">
    <w:name w:val="Grid Table 2 Accent 2"/>
    <w:basedOn w:val="TableNormal"/>
    <w:uiPriority w:val="47"/>
    <w:rsid w:val="00CB789B"/>
    <w:pPr>
      <w:spacing w:after="0" w:line="240" w:lineRule="auto"/>
    </w:pPr>
    <w:tblPr>
      <w:tblStyleRowBandSize w:val="1"/>
      <w:tblStyleColBandSize w:val="1"/>
      <w:tblBorders>
        <w:top w:val="single" w:sz="2" w:space="0" w:color="85BDE2" w:themeColor="accent2" w:themeTint="99"/>
        <w:bottom w:val="single" w:sz="2" w:space="0" w:color="85BDE2" w:themeColor="accent2" w:themeTint="99"/>
        <w:insideH w:val="single" w:sz="2" w:space="0" w:color="85BDE2" w:themeColor="accent2" w:themeTint="99"/>
        <w:insideV w:val="single" w:sz="2" w:space="0" w:color="85BDE2" w:themeColor="accent2" w:themeTint="99"/>
      </w:tblBorders>
    </w:tblPr>
    <w:tblStylePr w:type="firstRow">
      <w:rPr>
        <w:b/>
        <w:bCs/>
      </w:rPr>
      <w:tblPr/>
      <w:tcPr>
        <w:tcBorders>
          <w:top w:val="nil"/>
          <w:bottom w:val="single" w:sz="12" w:space="0" w:color="85BDE2" w:themeColor="accent2" w:themeTint="99"/>
          <w:insideH w:val="nil"/>
          <w:insideV w:val="nil"/>
        </w:tcBorders>
        <w:shd w:val="clear" w:color="auto" w:fill="FFFFFF" w:themeFill="background1"/>
      </w:tcPr>
    </w:tblStylePr>
    <w:tblStylePr w:type="lastRow">
      <w:rPr>
        <w:b/>
        <w:bCs/>
      </w:rPr>
      <w:tblPr/>
      <w:tcPr>
        <w:tcBorders>
          <w:top w:val="double" w:sz="2" w:space="0" w:color="85BDE2"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paragraph" w:customStyle="1" w:styleId="background-fill">
    <w:name w:val="background-fill"/>
    <w:basedOn w:val="Normal"/>
    <w:rsid w:val="00D7185B"/>
    <w:pPr>
      <w:spacing w:before="100" w:beforeAutospacing="1" w:after="100" w:afterAutospacing="1" w:line="240" w:lineRule="auto"/>
    </w:pPr>
    <w:rPr>
      <w:rFonts w:ascii="Times New Roman" w:eastAsia="Times New Roman" w:hAnsi="Times New Roman" w:cs="Times New Roman"/>
      <w:b w:val="0"/>
      <w:color w:val="auto"/>
      <w:sz w:val="24"/>
      <w:szCs w:val="24"/>
      <w:lang w:val="en-AE" w:eastAsia="en-AE"/>
    </w:rPr>
  </w:style>
  <w:style w:type="character" w:customStyle="1" w:styleId="label">
    <w:name w:val="label"/>
    <w:basedOn w:val="DefaultParagraphFont"/>
    <w:rsid w:val="00D7185B"/>
  </w:style>
  <w:style w:type="character" w:customStyle="1" w:styleId="data">
    <w:name w:val="data"/>
    <w:basedOn w:val="DefaultParagraphFont"/>
    <w:rsid w:val="00D7185B"/>
  </w:style>
  <w:style w:type="character" w:customStyle="1" w:styleId="Heading4Char">
    <w:name w:val="Heading 4 Char"/>
    <w:basedOn w:val="DefaultParagraphFont"/>
    <w:link w:val="Heading4"/>
    <w:uiPriority w:val="1"/>
    <w:semiHidden/>
    <w:rsid w:val="001C18B2"/>
    <w:rPr>
      <w:rFonts w:asciiTheme="majorHAnsi" w:eastAsiaTheme="majorEastAsia" w:hAnsiTheme="majorHAnsi" w:cstheme="majorBidi"/>
      <w:b/>
      <w:i/>
      <w:iCs/>
      <w:color w:val="013A57" w:themeColor="accent1" w:themeShade="BF"/>
      <w:sz w:val="28"/>
      <w:szCs w:val="22"/>
    </w:rPr>
  </w:style>
  <w:style w:type="table" w:styleId="GridTable3-Accent4">
    <w:name w:val="Grid Table 3 Accent 4"/>
    <w:basedOn w:val="TableNormal"/>
    <w:uiPriority w:val="48"/>
    <w:rsid w:val="006A3697"/>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sz="4" w:space="0" w:color="A3D0DF" w:themeColor="accent4" w:themeTint="99"/>
        </w:tcBorders>
      </w:tcPr>
    </w:tblStylePr>
    <w:tblStylePr w:type="nwCell">
      <w:tblPr/>
      <w:tcPr>
        <w:tcBorders>
          <w:bottom w:val="single" w:sz="4" w:space="0" w:color="A3D0DF" w:themeColor="accent4" w:themeTint="99"/>
        </w:tcBorders>
      </w:tcPr>
    </w:tblStylePr>
    <w:tblStylePr w:type="seCell">
      <w:tblPr/>
      <w:tcPr>
        <w:tcBorders>
          <w:top w:val="single" w:sz="4" w:space="0" w:color="A3D0DF" w:themeColor="accent4" w:themeTint="99"/>
        </w:tcBorders>
      </w:tcPr>
    </w:tblStylePr>
    <w:tblStylePr w:type="swCell">
      <w:tblPr/>
      <w:tcPr>
        <w:tcBorders>
          <w:top w:val="single" w:sz="4" w:space="0" w:color="A3D0DF" w:themeColor="accent4" w:themeTint="99"/>
        </w:tcBorders>
      </w:tcPr>
    </w:tblStylePr>
  </w:style>
  <w:style w:type="table" w:styleId="GridTable4-Accent2">
    <w:name w:val="Grid Table 4 Accent 2"/>
    <w:basedOn w:val="TableNormal"/>
    <w:uiPriority w:val="49"/>
    <w:rsid w:val="00385B37"/>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insideV w:val="nil"/>
        </w:tcBorders>
        <w:shd w:val="clear" w:color="auto" w:fill="3592CF" w:themeFill="accent2"/>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character" w:customStyle="1" w:styleId="a-size-base">
    <w:name w:val="a-size-base"/>
    <w:basedOn w:val="DefaultParagraphFont"/>
    <w:rsid w:val="00290F2D"/>
  </w:style>
  <w:style w:type="table" w:styleId="GridTable2-Accent1">
    <w:name w:val="Grid Table 2 Accent 1"/>
    <w:basedOn w:val="TableNormal"/>
    <w:uiPriority w:val="47"/>
    <w:rsid w:val="00451D3E"/>
    <w:pPr>
      <w:spacing w:after="0" w:line="240" w:lineRule="auto"/>
    </w:pPr>
    <w:tblPr>
      <w:tblStyleRowBandSize w:val="1"/>
      <w:tblStyleColBandSize w:val="1"/>
      <w:tblBorders>
        <w:top w:val="single" w:sz="2" w:space="0" w:color="18AFFB" w:themeColor="accent1" w:themeTint="99"/>
        <w:bottom w:val="single" w:sz="2" w:space="0" w:color="18AFFB" w:themeColor="accent1" w:themeTint="99"/>
        <w:insideH w:val="single" w:sz="2" w:space="0" w:color="18AFFB" w:themeColor="accent1" w:themeTint="99"/>
        <w:insideV w:val="single" w:sz="2" w:space="0" w:color="18AFFB" w:themeColor="accent1" w:themeTint="99"/>
      </w:tblBorders>
    </w:tblPr>
    <w:tblStylePr w:type="firstRow">
      <w:rPr>
        <w:b/>
        <w:bCs/>
      </w:rPr>
      <w:tblPr/>
      <w:tcPr>
        <w:tcBorders>
          <w:top w:val="nil"/>
          <w:bottom w:val="single" w:sz="12" w:space="0" w:color="18AFFB" w:themeColor="accent1" w:themeTint="99"/>
          <w:insideH w:val="nil"/>
          <w:insideV w:val="nil"/>
        </w:tcBorders>
        <w:shd w:val="clear" w:color="auto" w:fill="FFFFFF" w:themeFill="background1"/>
      </w:tcPr>
    </w:tblStylePr>
    <w:tblStylePr w:type="lastRow">
      <w:rPr>
        <w:b/>
        <w:bCs/>
      </w:rPr>
      <w:tblPr/>
      <w:tcPr>
        <w:tcBorders>
          <w:top w:val="double" w:sz="2" w:space="0" w:color="18AFF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paragraph" w:styleId="Caption">
    <w:name w:val="caption"/>
    <w:basedOn w:val="Normal"/>
    <w:next w:val="Normal"/>
    <w:uiPriority w:val="35"/>
    <w:unhideWhenUsed/>
    <w:qFormat/>
    <w:rsid w:val="00A11ECD"/>
    <w:pPr>
      <w:spacing w:after="200" w:line="240" w:lineRule="auto"/>
    </w:pPr>
    <w:rPr>
      <w:rFonts w:eastAsiaTheme="minorHAnsi"/>
      <w:b w:val="0"/>
      <w:i/>
      <w:iCs/>
      <w:sz w:val="18"/>
      <w:szCs w:val="18"/>
      <w:lang w:val="en-GB"/>
    </w:rPr>
  </w:style>
  <w:style w:type="table" w:styleId="GridTable3-Accent2">
    <w:name w:val="Grid Table 3 Accent 2"/>
    <w:basedOn w:val="TableNormal"/>
    <w:uiPriority w:val="48"/>
    <w:rsid w:val="00266AC7"/>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453272">
      <w:bodyDiv w:val="1"/>
      <w:marLeft w:val="0"/>
      <w:marRight w:val="0"/>
      <w:marTop w:val="0"/>
      <w:marBottom w:val="0"/>
      <w:divBdr>
        <w:top w:val="none" w:sz="0" w:space="0" w:color="auto"/>
        <w:left w:val="none" w:sz="0" w:space="0" w:color="auto"/>
        <w:bottom w:val="none" w:sz="0" w:space="0" w:color="auto"/>
        <w:right w:val="none" w:sz="0" w:space="0" w:color="auto"/>
      </w:divBdr>
      <w:divsChild>
        <w:div w:id="775100472">
          <w:marLeft w:val="0"/>
          <w:marRight w:val="0"/>
          <w:marTop w:val="0"/>
          <w:marBottom w:val="0"/>
          <w:divBdr>
            <w:top w:val="none" w:sz="0" w:space="0" w:color="auto"/>
            <w:left w:val="none" w:sz="0" w:space="0" w:color="auto"/>
            <w:bottom w:val="none" w:sz="0" w:space="0" w:color="auto"/>
            <w:right w:val="none" w:sz="0" w:space="0" w:color="auto"/>
          </w:divBdr>
        </w:div>
        <w:div w:id="1035347227">
          <w:marLeft w:val="0"/>
          <w:marRight w:val="0"/>
          <w:marTop w:val="0"/>
          <w:marBottom w:val="0"/>
          <w:divBdr>
            <w:top w:val="none" w:sz="0" w:space="0" w:color="auto"/>
            <w:left w:val="none" w:sz="0" w:space="0" w:color="auto"/>
            <w:bottom w:val="none" w:sz="0" w:space="0" w:color="auto"/>
            <w:right w:val="none" w:sz="0" w:space="0" w:color="auto"/>
          </w:divBdr>
        </w:div>
      </w:divsChild>
    </w:div>
    <w:div w:id="199706304">
      <w:bodyDiv w:val="1"/>
      <w:marLeft w:val="0"/>
      <w:marRight w:val="0"/>
      <w:marTop w:val="0"/>
      <w:marBottom w:val="0"/>
      <w:divBdr>
        <w:top w:val="none" w:sz="0" w:space="0" w:color="auto"/>
        <w:left w:val="none" w:sz="0" w:space="0" w:color="auto"/>
        <w:bottom w:val="none" w:sz="0" w:space="0" w:color="auto"/>
        <w:right w:val="none" w:sz="0" w:space="0" w:color="auto"/>
      </w:divBdr>
    </w:div>
    <w:div w:id="253520334">
      <w:bodyDiv w:val="1"/>
      <w:marLeft w:val="0"/>
      <w:marRight w:val="0"/>
      <w:marTop w:val="0"/>
      <w:marBottom w:val="0"/>
      <w:divBdr>
        <w:top w:val="none" w:sz="0" w:space="0" w:color="auto"/>
        <w:left w:val="none" w:sz="0" w:space="0" w:color="auto"/>
        <w:bottom w:val="none" w:sz="0" w:space="0" w:color="auto"/>
        <w:right w:val="none" w:sz="0" w:space="0" w:color="auto"/>
      </w:divBdr>
      <w:divsChild>
        <w:div w:id="1219166292">
          <w:marLeft w:val="0"/>
          <w:marRight w:val="0"/>
          <w:marTop w:val="0"/>
          <w:marBottom w:val="0"/>
          <w:divBdr>
            <w:top w:val="none" w:sz="0" w:space="0" w:color="auto"/>
            <w:left w:val="none" w:sz="0" w:space="0" w:color="auto"/>
            <w:bottom w:val="none" w:sz="0" w:space="0" w:color="auto"/>
            <w:right w:val="none" w:sz="0" w:space="0" w:color="auto"/>
          </w:divBdr>
        </w:div>
        <w:div w:id="2087024316">
          <w:marLeft w:val="0"/>
          <w:marRight w:val="0"/>
          <w:marTop w:val="0"/>
          <w:marBottom w:val="0"/>
          <w:divBdr>
            <w:top w:val="none" w:sz="0" w:space="0" w:color="auto"/>
            <w:left w:val="none" w:sz="0" w:space="0" w:color="auto"/>
            <w:bottom w:val="none" w:sz="0" w:space="0" w:color="auto"/>
            <w:right w:val="none" w:sz="0" w:space="0" w:color="auto"/>
          </w:divBdr>
        </w:div>
      </w:divsChild>
    </w:div>
    <w:div w:id="315382671">
      <w:bodyDiv w:val="1"/>
      <w:marLeft w:val="0"/>
      <w:marRight w:val="0"/>
      <w:marTop w:val="0"/>
      <w:marBottom w:val="0"/>
      <w:divBdr>
        <w:top w:val="none" w:sz="0" w:space="0" w:color="auto"/>
        <w:left w:val="none" w:sz="0" w:space="0" w:color="auto"/>
        <w:bottom w:val="none" w:sz="0" w:space="0" w:color="auto"/>
        <w:right w:val="none" w:sz="0" w:space="0" w:color="auto"/>
      </w:divBdr>
    </w:div>
    <w:div w:id="338393657">
      <w:bodyDiv w:val="1"/>
      <w:marLeft w:val="0"/>
      <w:marRight w:val="0"/>
      <w:marTop w:val="0"/>
      <w:marBottom w:val="0"/>
      <w:divBdr>
        <w:top w:val="none" w:sz="0" w:space="0" w:color="auto"/>
        <w:left w:val="none" w:sz="0" w:space="0" w:color="auto"/>
        <w:bottom w:val="none" w:sz="0" w:space="0" w:color="auto"/>
        <w:right w:val="none" w:sz="0" w:space="0" w:color="auto"/>
      </w:divBdr>
      <w:divsChild>
        <w:div w:id="691884608">
          <w:marLeft w:val="0"/>
          <w:marRight w:val="0"/>
          <w:marTop w:val="0"/>
          <w:marBottom w:val="0"/>
          <w:divBdr>
            <w:top w:val="none" w:sz="0" w:space="0" w:color="auto"/>
            <w:left w:val="none" w:sz="0" w:space="0" w:color="auto"/>
            <w:bottom w:val="none" w:sz="0" w:space="0" w:color="auto"/>
            <w:right w:val="none" w:sz="0" w:space="0" w:color="auto"/>
          </w:divBdr>
        </w:div>
        <w:div w:id="931398507">
          <w:marLeft w:val="0"/>
          <w:marRight w:val="0"/>
          <w:marTop w:val="0"/>
          <w:marBottom w:val="0"/>
          <w:divBdr>
            <w:top w:val="none" w:sz="0" w:space="0" w:color="auto"/>
            <w:left w:val="none" w:sz="0" w:space="0" w:color="auto"/>
            <w:bottom w:val="none" w:sz="0" w:space="0" w:color="auto"/>
            <w:right w:val="none" w:sz="0" w:space="0" w:color="auto"/>
          </w:divBdr>
        </w:div>
      </w:divsChild>
    </w:div>
    <w:div w:id="423652541">
      <w:bodyDiv w:val="1"/>
      <w:marLeft w:val="0"/>
      <w:marRight w:val="0"/>
      <w:marTop w:val="0"/>
      <w:marBottom w:val="0"/>
      <w:divBdr>
        <w:top w:val="none" w:sz="0" w:space="0" w:color="auto"/>
        <w:left w:val="none" w:sz="0" w:space="0" w:color="auto"/>
        <w:bottom w:val="none" w:sz="0" w:space="0" w:color="auto"/>
        <w:right w:val="none" w:sz="0" w:space="0" w:color="auto"/>
      </w:divBdr>
      <w:divsChild>
        <w:div w:id="1196700202">
          <w:marLeft w:val="0"/>
          <w:marRight w:val="0"/>
          <w:marTop w:val="0"/>
          <w:marBottom w:val="0"/>
          <w:divBdr>
            <w:top w:val="none" w:sz="0" w:space="0" w:color="auto"/>
            <w:left w:val="none" w:sz="0" w:space="0" w:color="auto"/>
            <w:bottom w:val="none" w:sz="0" w:space="0" w:color="auto"/>
            <w:right w:val="none" w:sz="0" w:space="0" w:color="auto"/>
          </w:divBdr>
        </w:div>
        <w:div w:id="2030402593">
          <w:marLeft w:val="0"/>
          <w:marRight w:val="0"/>
          <w:marTop w:val="0"/>
          <w:marBottom w:val="0"/>
          <w:divBdr>
            <w:top w:val="none" w:sz="0" w:space="0" w:color="auto"/>
            <w:left w:val="none" w:sz="0" w:space="0" w:color="auto"/>
            <w:bottom w:val="none" w:sz="0" w:space="0" w:color="auto"/>
            <w:right w:val="none" w:sz="0" w:space="0" w:color="auto"/>
          </w:divBdr>
        </w:div>
      </w:divsChild>
    </w:div>
    <w:div w:id="458886136">
      <w:bodyDiv w:val="1"/>
      <w:marLeft w:val="0"/>
      <w:marRight w:val="0"/>
      <w:marTop w:val="0"/>
      <w:marBottom w:val="0"/>
      <w:divBdr>
        <w:top w:val="none" w:sz="0" w:space="0" w:color="auto"/>
        <w:left w:val="none" w:sz="0" w:space="0" w:color="auto"/>
        <w:bottom w:val="none" w:sz="0" w:space="0" w:color="auto"/>
        <w:right w:val="none" w:sz="0" w:space="0" w:color="auto"/>
      </w:divBdr>
    </w:div>
    <w:div w:id="543756117">
      <w:bodyDiv w:val="1"/>
      <w:marLeft w:val="0"/>
      <w:marRight w:val="0"/>
      <w:marTop w:val="0"/>
      <w:marBottom w:val="0"/>
      <w:divBdr>
        <w:top w:val="none" w:sz="0" w:space="0" w:color="auto"/>
        <w:left w:val="none" w:sz="0" w:space="0" w:color="auto"/>
        <w:bottom w:val="none" w:sz="0" w:space="0" w:color="auto"/>
        <w:right w:val="none" w:sz="0" w:space="0" w:color="auto"/>
      </w:divBdr>
    </w:div>
    <w:div w:id="659193550">
      <w:bodyDiv w:val="1"/>
      <w:marLeft w:val="0"/>
      <w:marRight w:val="0"/>
      <w:marTop w:val="0"/>
      <w:marBottom w:val="0"/>
      <w:divBdr>
        <w:top w:val="none" w:sz="0" w:space="0" w:color="auto"/>
        <w:left w:val="none" w:sz="0" w:space="0" w:color="auto"/>
        <w:bottom w:val="none" w:sz="0" w:space="0" w:color="auto"/>
        <w:right w:val="none" w:sz="0" w:space="0" w:color="auto"/>
      </w:divBdr>
      <w:divsChild>
        <w:div w:id="364334739">
          <w:marLeft w:val="0"/>
          <w:marRight w:val="0"/>
          <w:marTop w:val="0"/>
          <w:marBottom w:val="0"/>
          <w:divBdr>
            <w:top w:val="none" w:sz="0" w:space="0" w:color="auto"/>
            <w:left w:val="none" w:sz="0" w:space="0" w:color="auto"/>
            <w:bottom w:val="none" w:sz="0" w:space="0" w:color="auto"/>
            <w:right w:val="none" w:sz="0" w:space="0" w:color="auto"/>
          </w:divBdr>
        </w:div>
        <w:div w:id="1884366955">
          <w:marLeft w:val="0"/>
          <w:marRight w:val="0"/>
          <w:marTop w:val="0"/>
          <w:marBottom w:val="0"/>
          <w:divBdr>
            <w:top w:val="none" w:sz="0" w:space="0" w:color="auto"/>
            <w:left w:val="none" w:sz="0" w:space="0" w:color="auto"/>
            <w:bottom w:val="none" w:sz="0" w:space="0" w:color="auto"/>
            <w:right w:val="none" w:sz="0" w:space="0" w:color="auto"/>
          </w:divBdr>
        </w:div>
      </w:divsChild>
    </w:div>
    <w:div w:id="667639500">
      <w:bodyDiv w:val="1"/>
      <w:marLeft w:val="0"/>
      <w:marRight w:val="0"/>
      <w:marTop w:val="0"/>
      <w:marBottom w:val="0"/>
      <w:divBdr>
        <w:top w:val="none" w:sz="0" w:space="0" w:color="auto"/>
        <w:left w:val="none" w:sz="0" w:space="0" w:color="auto"/>
        <w:bottom w:val="none" w:sz="0" w:space="0" w:color="auto"/>
        <w:right w:val="none" w:sz="0" w:space="0" w:color="auto"/>
      </w:divBdr>
      <w:divsChild>
        <w:div w:id="1222252013">
          <w:marLeft w:val="0"/>
          <w:marRight w:val="0"/>
          <w:marTop w:val="0"/>
          <w:marBottom w:val="0"/>
          <w:divBdr>
            <w:top w:val="none" w:sz="0" w:space="0" w:color="auto"/>
            <w:left w:val="none" w:sz="0" w:space="0" w:color="auto"/>
            <w:bottom w:val="none" w:sz="0" w:space="0" w:color="auto"/>
            <w:right w:val="none" w:sz="0" w:space="0" w:color="auto"/>
          </w:divBdr>
        </w:div>
        <w:div w:id="1334262837">
          <w:marLeft w:val="0"/>
          <w:marRight w:val="0"/>
          <w:marTop w:val="0"/>
          <w:marBottom w:val="0"/>
          <w:divBdr>
            <w:top w:val="none" w:sz="0" w:space="0" w:color="auto"/>
            <w:left w:val="none" w:sz="0" w:space="0" w:color="auto"/>
            <w:bottom w:val="none" w:sz="0" w:space="0" w:color="auto"/>
            <w:right w:val="none" w:sz="0" w:space="0" w:color="auto"/>
          </w:divBdr>
        </w:div>
      </w:divsChild>
    </w:div>
    <w:div w:id="738405050">
      <w:bodyDiv w:val="1"/>
      <w:marLeft w:val="0"/>
      <w:marRight w:val="0"/>
      <w:marTop w:val="0"/>
      <w:marBottom w:val="0"/>
      <w:divBdr>
        <w:top w:val="none" w:sz="0" w:space="0" w:color="auto"/>
        <w:left w:val="none" w:sz="0" w:space="0" w:color="auto"/>
        <w:bottom w:val="none" w:sz="0" w:space="0" w:color="auto"/>
        <w:right w:val="none" w:sz="0" w:space="0" w:color="auto"/>
      </w:divBdr>
      <w:divsChild>
        <w:div w:id="1666586406">
          <w:marLeft w:val="0"/>
          <w:marRight w:val="0"/>
          <w:marTop w:val="0"/>
          <w:marBottom w:val="0"/>
          <w:divBdr>
            <w:top w:val="none" w:sz="0" w:space="0" w:color="auto"/>
            <w:left w:val="none" w:sz="0" w:space="0" w:color="auto"/>
            <w:bottom w:val="none" w:sz="0" w:space="0" w:color="auto"/>
            <w:right w:val="none" w:sz="0" w:space="0" w:color="auto"/>
          </w:divBdr>
        </w:div>
        <w:div w:id="1958170836">
          <w:marLeft w:val="0"/>
          <w:marRight w:val="0"/>
          <w:marTop w:val="0"/>
          <w:marBottom w:val="0"/>
          <w:divBdr>
            <w:top w:val="none" w:sz="0" w:space="0" w:color="auto"/>
            <w:left w:val="none" w:sz="0" w:space="0" w:color="auto"/>
            <w:bottom w:val="none" w:sz="0" w:space="0" w:color="auto"/>
            <w:right w:val="none" w:sz="0" w:space="0" w:color="auto"/>
          </w:divBdr>
        </w:div>
      </w:divsChild>
    </w:div>
    <w:div w:id="827553656">
      <w:bodyDiv w:val="1"/>
      <w:marLeft w:val="0"/>
      <w:marRight w:val="0"/>
      <w:marTop w:val="0"/>
      <w:marBottom w:val="0"/>
      <w:divBdr>
        <w:top w:val="none" w:sz="0" w:space="0" w:color="auto"/>
        <w:left w:val="none" w:sz="0" w:space="0" w:color="auto"/>
        <w:bottom w:val="none" w:sz="0" w:space="0" w:color="auto"/>
        <w:right w:val="none" w:sz="0" w:space="0" w:color="auto"/>
      </w:divBdr>
      <w:divsChild>
        <w:div w:id="164246078">
          <w:marLeft w:val="0"/>
          <w:marRight w:val="0"/>
          <w:marTop w:val="0"/>
          <w:marBottom w:val="0"/>
          <w:divBdr>
            <w:top w:val="none" w:sz="0" w:space="0" w:color="auto"/>
            <w:left w:val="none" w:sz="0" w:space="0" w:color="auto"/>
            <w:bottom w:val="none" w:sz="0" w:space="0" w:color="auto"/>
            <w:right w:val="none" w:sz="0" w:space="0" w:color="auto"/>
          </w:divBdr>
        </w:div>
        <w:div w:id="827399337">
          <w:marLeft w:val="0"/>
          <w:marRight w:val="0"/>
          <w:marTop w:val="0"/>
          <w:marBottom w:val="0"/>
          <w:divBdr>
            <w:top w:val="none" w:sz="0" w:space="0" w:color="auto"/>
            <w:left w:val="none" w:sz="0" w:space="0" w:color="auto"/>
            <w:bottom w:val="none" w:sz="0" w:space="0" w:color="auto"/>
            <w:right w:val="none" w:sz="0" w:space="0" w:color="auto"/>
          </w:divBdr>
        </w:div>
        <w:div w:id="2042318057">
          <w:marLeft w:val="0"/>
          <w:marRight w:val="0"/>
          <w:marTop w:val="0"/>
          <w:marBottom w:val="0"/>
          <w:divBdr>
            <w:top w:val="none" w:sz="0" w:space="0" w:color="auto"/>
            <w:left w:val="none" w:sz="0" w:space="0" w:color="auto"/>
            <w:bottom w:val="none" w:sz="0" w:space="0" w:color="auto"/>
            <w:right w:val="none" w:sz="0" w:space="0" w:color="auto"/>
          </w:divBdr>
        </w:div>
      </w:divsChild>
    </w:div>
    <w:div w:id="833300450">
      <w:bodyDiv w:val="1"/>
      <w:marLeft w:val="0"/>
      <w:marRight w:val="0"/>
      <w:marTop w:val="0"/>
      <w:marBottom w:val="0"/>
      <w:divBdr>
        <w:top w:val="none" w:sz="0" w:space="0" w:color="auto"/>
        <w:left w:val="none" w:sz="0" w:space="0" w:color="auto"/>
        <w:bottom w:val="none" w:sz="0" w:space="0" w:color="auto"/>
        <w:right w:val="none" w:sz="0" w:space="0" w:color="auto"/>
      </w:divBdr>
      <w:divsChild>
        <w:div w:id="1303585195">
          <w:marLeft w:val="0"/>
          <w:marRight w:val="0"/>
          <w:marTop w:val="0"/>
          <w:marBottom w:val="0"/>
          <w:divBdr>
            <w:top w:val="none" w:sz="0" w:space="0" w:color="auto"/>
            <w:left w:val="none" w:sz="0" w:space="0" w:color="auto"/>
            <w:bottom w:val="none" w:sz="0" w:space="0" w:color="auto"/>
            <w:right w:val="none" w:sz="0" w:space="0" w:color="auto"/>
          </w:divBdr>
        </w:div>
        <w:div w:id="1862543782">
          <w:marLeft w:val="0"/>
          <w:marRight w:val="0"/>
          <w:marTop w:val="0"/>
          <w:marBottom w:val="0"/>
          <w:divBdr>
            <w:top w:val="none" w:sz="0" w:space="0" w:color="auto"/>
            <w:left w:val="none" w:sz="0" w:space="0" w:color="auto"/>
            <w:bottom w:val="none" w:sz="0" w:space="0" w:color="auto"/>
            <w:right w:val="none" w:sz="0" w:space="0" w:color="auto"/>
          </w:divBdr>
        </w:div>
      </w:divsChild>
    </w:div>
    <w:div w:id="925261870">
      <w:bodyDiv w:val="1"/>
      <w:marLeft w:val="0"/>
      <w:marRight w:val="0"/>
      <w:marTop w:val="0"/>
      <w:marBottom w:val="0"/>
      <w:divBdr>
        <w:top w:val="none" w:sz="0" w:space="0" w:color="auto"/>
        <w:left w:val="none" w:sz="0" w:space="0" w:color="auto"/>
        <w:bottom w:val="none" w:sz="0" w:space="0" w:color="auto"/>
        <w:right w:val="none" w:sz="0" w:space="0" w:color="auto"/>
      </w:divBdr>
    </w:div>
    <w:div w:id="996884215">
      <w:bodyDiv w:val="1"/>
      <w:marLeft w:val="0"/>
      <w:marRight w:val="0"/>
      <w:marTop w:val="0"/>
      <w:marBottom w:val="0"/>
      <w:divBdr>
        <w:top w:val="none" w:sz="0" w:space="0" w:color="auto"/>
        <w:left w:val="none" w:sz="0" w:space="0" w:color="auto"/>
        <w:bottom w:val="none" w:sz="0" w:space="0" w:color="auto"/>
        <w:right w:val="none" w:sz="0" w:space="0" w:color="auto"/>
      </w:divBdr>
      <w:divsChild>
        <w:div w:id="824785669">
          <w:marLeft w:val="0"/>
          <w:marRight w:val="0"/>
          <w:marTop w:val="0"/>
          <w:marBottom w:val="0"/>
          <w:divBdr>
            <w:top w:val="none" w:sz="0" w:space="0" w:color="auto"/>
            <w:left w:val="none" w:sz="0" w:space="0" w:color="auto"/>
            <w:bottom w:val="none" w:sz="0" w:space="0" w:color="auto"/>
            <w:right w:val="none" w:sz="0" w:space="0" w:color="auto"/>
          </w:divBdr>
        </w:div>
        <w:div w:id="1691176440">
          <w:marLeft w:val="0"/>
          <w:marRight w:val="0"/>
          <w:marTop w:val="0"/>
          <w:marBottom w:val="0"/>
          <w:divBdr>
            <w:top w:val="none" w:sz="0" w:space="0" w:color="auto"/>
            <w:left w:val="none" w:sz="0" w:space="0" w:color="auto"/>
            <w:bottom w:val="none" w:sz="0" w:space="0" w:color="auto"/>
            <w:right w:val="none" w:sz="0" w:space="0" w:color="auto"/>
          </w:divBdr>
        </w:div>
      </w:divsChild>
    </w:div>
    <w:div w:id="997004469">
      <w:bodyDiv w:val="1"/>
      <w:marLeft w:val="0"/>
      <w:marRight w:val="0"/>
      <w:marTop w:val="0"/>
      <w:marBottom w:val="0"/>
      <w:divBdr>
        <w:top w:val="none" w:sz="0" w:space="0" w:color="auto"/>
        <w:left w:val="none" w:sz="0" w:space="0" w:color="auto"/>
        <w:bottom w:val="none" w:sz="0" w:space="0" w:color="auto"/>
        <w:right w:val="none" w:sz="0" w:space="0" w:color="auto"/>
      </w:divBdr>
      <w:divsChild>
        <w:div w:id="1152067546">
          <w:marLeft w:val="0"/>
          <w:marRight w:val="0"/>
          <w:marTop w:val="0"/>
          <w:marBottom w:val="0"/>
          <w:divBdr>
            <w:top w:val="none" w:sz="0" w:space="0" w:color="auto"/>
            <w:left w:val="none" w:sz="0" w:space="0" w:color="auto"/>
            <w:bottom w:val="none" w:sz="0" w:space="0" w:color="auto"/>
            <w:right w:val="none" w:sz="0" w:space="0" w:color="auto"/>
          </w:divBdr>
        </w:div>
        <w:div w:id="1854222588">
          <w:marLeft w:val="0"/>
          <w:marRight w:val="0"/>
          <w:marTop w:val="0"/>
          <w:marBottom w:val="0"/>
          <w:divBdr>
            <w:top w:val="none" w:sz="0" w:space="0" w:color="auto"/>
            <w:left w:val="none" w:sz="0" w:space="0" w:color="auto"/>
            <w:bottom w:val="none" w:sz="0" w:space="0" w:color="auto"/>
            <w:right w:val="none" w:sz="0" w:space="0" w:color="auto"/>
          </w:divBdr>
        </w:div>
      </w:divsChild>
    </w:div>
    <w:div w:id="1003121582">
      <w:bodyDiv w:val="1"/>
      <w:marLeft w:val="0"/>
      <w:marRight w:val="0"/>
      <w:marTop w:val="0"/>
      <w:marBottom w:val="0"/>
      <w:divBdr>
        <w:top w:val="none" w:sz="0" w:space="0" w:color="auto"/>
        <w:left w:val="none" w:sz="0" w:space="0" w:color="auto"/>
        <w:bottom w:val="none" w:sz="0" w:space="0" w:color="auto"/>
        <w:right w:val="none" w:sz="0" w:space="0" w:color="auto"/>
      </w:divBdr>
    </w:div>
    <w:div w:id="1120995571">
      <w:bodyDiv w:val="1"/>
      <w:marLeft w:val="0"/>
      <w:marRight w:val="0"/>
      <w:marTop w:val="0"/>
      <w:marBottom w:val="0"/>
      <w:divBdr>
        <w:top w:val="none" w:sz="0" w:space="0" w:color="auto"/>
        <w:left w:val="none" w:sz="0" w:space="0" w:color="auto"/>
        <w:bottom w:val="none" w:sz="0" w:space="0" w:color="auto"/>
        <w:right w:val="none" w:sz="0" w:space="0" w:color="auto"/>
      </w:divBdr>
    </w:div>
    <w:div w:id="1185555208">
      <w:bodyDiv w:val="1"/>
      <w:marLeft w:val="0"/>
      <w:marRight w:val="0"/>
      <w:marTop w:val="0"/>
      <w:marBottom w:val="0"/>
      <w:divBdr>
        <w:top w:val="none" w:sz="0" w:space="0" w:color="auto"/>
        <w:left w:val="none" w:sz="0" w:space="0" w:color="auto"/>
        <w:bottom w:val="none" w:sz="0" w:space="0" w:color="auto"/>
        <w:right w:val="none" w:sz="0" w:space="0" w:color="auto"/>
      </w:divBdr>
      <w:divsChild>
        <w:div w:id="189803143">
          <w:marLeft w:val="0"/>
          <w:marRight w:val="0"/>
          <w:marTop w:val="0"/>
          <w:marBottom w:val="0"/>
          <w:divBdr>
            <w:top w:val="none" w:sz="0" w:space="0" w:color="auto"/>
            <w:left w:val="none" w:sz="0" w:space="0" w:color="auto"/>
            <w:bottom w:val="none" w:sz="0" w:space="0" w:color="auto"/>
            <w:right w:val="none" w:sz="0" w:space="0" w:color="auto"/>
          </w:divBdr>
        </w:div>
        <w:div w:id="514735927">
          <w:marLeft w:val="0"/>
          <w:marRight w:val="0"/>
          <w:marTop w:val="0"/>
          <w:marBottom w:val="0"/>
          <w:divBdr>
            <w:top w:val="none" w:sz="0" w:space="0" w:color="auto"/>
            <w:left w:val="none" w:sz="0" w:space="0" w:color="auto"/>
            <w:bottom w:val="none" w:sz="0" w:space="0" w:color="auto"/>
            <w:right w:val="none" w:sz="0" w:space="0" w:color="auto"/>
          </w:divBdr>
        </w:div>
      </w:divsChild>
    </w:div>
    <w:div w:id="1255699806">
      <w:bodyDiv w:val="1"/>
      <w:marLeft w:val="0"/>
      <w:marRight w:val="0"/>
      <w:marTop w:val="0"/>
      <w:marBottom w:val="0"/>
      <w:divBdr>
        <w:top w:val="none" w:sz="0" w:space="0" w:color="auto"/>
        <w:left w:val="none" w:sz="0" w:space="0" w:color="auto"/>
        <w:bottom w:val="none" w:sz="0" w:space="0" w:color="auto"/>
        <w:right w:val="none" w:sz="0" w:space="0" w:color="auto"/>
      </w:divBdr>
      <w:divsChild>
        <w:div w:id="1285043437">
          <w:marLeft w:val="0"/>
          <w:marRight w:val="0"/>
          <w:marTop w:val="0"/>
          <w:marBottom w:val="0"/>
          <w:divBdr>
            <w:top w:val="none" w:sz="0" w:space="0" w:color="auto"/>
            <w:left w:val="none" w:sz="0" w:space="0" w:color="auto"/>
            <w:bottom w:val="none" w:sz="0" w:space="0" w:color="auto"/>
            <w:right w:val="none" w:sz="0" w:space="0" w:color="auto"/>
          </w:divBdr>
        </w:div>
        <w:div w:id="1948465335">
          <w:marLeft w:val="0"/>
          <w:marRight w:val="0"/>
          <w:marTop w:val="0"/>
          <w:marBottom w:val="0"/>
          <w:divBdr>
            <w:top w:val="none" w:sz="0" w:space="0" w:color="auto"/>
            <w:left w:val="none" w:sz="0" w:space="0" w:color="auto"/>
            <w:bottom w:val="none" w:sz="0" w:space="0" w:color="auto"/>
            <w:right w:val="none" w:sz="0" w:space="0" w:color="auto"/>
          </w:divBdr>
        </w:div>
      </w:divsChild>
    </w:div>
    <w:div w:id="1299535358">
      <w:bodyDiv w:val="1"/>
      <w:marLeft w:val="0"/>
      <w:marRight w:val="0"/>
      <w:marTop w:val="0"/>
      <w:marBottom w:val="0"/>
      <w:divBdr>
        <w:top w:val="none" w:sz="0" w:space="0" w:color="auto"/>
        <w:left w:val="none" w:sz="0" w:space="0" w:color="auto"/>
        <w:bottom w:val="none" w:sz="0" w:space="0" w:color="auto"/>
        <w:right w:val="none" w:sz="0" w:space="0" w:color="auto"/>
      </w:divBdr>
    </w:div>
    <w:div w:id="1346399885">
      <w:bodyDiv w:val="1"/>
      <w:marLeft w:val="0"/>
      <w:marRight w:val="0"/>
      <w:marTop w:val="0"/>
      <w:marBottom w:val="0"/>
      <w:divBdr>
        <w:top w:val="none" w:sz="0" w:space="0" w:color="auto"/>
        <w:left w:val="none" w:sz="0" w:space="0" w:color="auto"/>
        <w:bottom w:val="none" w:sz="0" w:space="0" w:color="auto"/>
        <w:right w:val="none" w:sz="0" w:space="0" w:color="auto"/>
      </w:divBdr>
      <w:divsChild>
        <w:div w:id="125661883">
          <w:marLeft w:val="0"/>
          <w:marRight w:val="0"/>
          <w:marTop w:val="0"/>
          <w:marBottom w:val="0"/>
          <w:divBdr>
            <w:top w:val="none" w:sz="0" w:space="0" w:color="auto"/>
            <w:left w:val="none" w:sz="0" w:space="0" w:color="auto"/>
            <w:bottom w:val="none" w:sz="0" w:space="0" w:color="auto"/>
            <w:right w:val="none" w:sz="0" w:space="0" w:color="auto"/>
          </w:divBdr>
        </w:div>
        <w:div w:id="737023146">
          <w:marLeft w:val="0"/>
          <w:marRight w:val="0"/>
          <w:marTop w:val="0"/>
          <w:marBottom w:val="0"/>
          <w:divBdr>
            <w:top w:val="none" w:sz="0" w:space="0" w:color="auto"/>
            <w:left w:val="none" w:sz="0" w:space="0" w:color="auto"/>
            <w:bottom w:val="none" w:sz="0" w:space="0" w:color="auto"/>
            <w:right w:val="none" w:sz="0" w:space="0" w:color="auto"/>
          </w:divBdr>
        </w:div>
      </w:divsChild>
    </w:div>
    <w:div w:id="1447848532">
      <w:bodyDiv w:val="1"/>
      <w:marLeft w:val="0"/>
      <w:marRight w:val="0"/>
      <w:marTop w:val="0"/>
      <w:marBottom w:val="0"/>
      <w:divBdr>
        <w:top w:val="none" w:sz="0" w:space="0" w:color="auto"/>
        <w:left w:val="none" w:sz="0" w:space="0" w:color="auto"/>
        <w:bottom w:val="none" w:sz="0" w:space="0" w:color="auto"/>
        <w:right w:val="none" w:sz="0" w:space="0" w:color="auto"/>
      </w:divBdr>
      <w:divsChild>
        <w:div w:id="114566833">
          <w:marLeft w:val="0"/>
          <w:marRight w:val="0"/>
          <w:marTop w:val="0"/>
          <w:marBottom w:val="0"/>
          <w:divBdr>
            <w:top w:val="none" w:sz="0" w:space="0" w:color="auto"/>
            <w:left w:val="none" w:sz="0" w:space="0" w:color="auto"/>
            <w:bottom w:val="none" w:sz="0" w:space="0" w:color="auto"/>
            <w:right w:val="none" w:sz="0" w:space="0" w:color="auto"/>
          </w:divBdr>
        </w:div>
        <w:div w:id="2123574712">
          <w:marLeft w:val="0"/>
          <w:marRight w:val="0"/>
          <w:marTop w:val="0"/>
          <w:marBottom w:val="0"/>
          <w:divBdr>
            <w:top w:val="none" w:sz="0" w:space="0" w:color="auto"/>
            <w:left w:val="none" w:sz="0" w:space="0" w:color="auto"/>
            <w:bottom w:val="none" w:sz="0" w:space="0" w:color="auto"/>
            <w:right w:val="none" w:sz="0" w:space="0" w:color="auto"/>
          </w:divBdr>
        </w:div>
      </w:divsChild>
    </w:div>
    <w:div w:id="1449201951">
      <w:bodyDiv w:val="1"/>
      <w:marLeft w:val="0"/>
      <w:marRight w:val="0"/>
      <w:marTop w:val="0"/>
      <w:marBottom w:val="0"/>
      <w:divBdr>
        <w:top w:val="none" w:sz="0" w:space="0" w:color="auto"/>
        <w:left w:val="none" w:sz="0" w:space="0" w:color="auto"/>
        <w:bottom w:val="none" w:sz="0" w:space="0" w:color="auto"/>
        <w:right w:val="none" w:sz="0" w:space="0" w:color="auto"/>
      </w:divBdr>
      <w:divsChild>
        <w:div w:id="681980320">
          <w:marLeft w:val="0"/>
          <w:marRight w:val="0"/>
          <w:marTop w:val="0"/>
          <w:marBottom w:val="0"/>
          <w:divBdr>
            <w:top w:val="none" w:sz="0" w:space="0" w:color="auto"/>
            <w:left w:val="none" w:sz="0" w:space="0" w:color="auto"/>
            <w:bottom w:val="none" w:sz="0" w:space="0" w:color="auto"/>
            <w:right w:val="none" w:sz="0" w:space="0" w:color="auto"/>
          </w:divBdr>
        </w:div>
        <w:div w:id="1533571926">
          <w:marLeft w:val="0"/>
          <w:marRight w:val="0"/>
          <w:marTop w:val="0"/>
          <w:marBottom w:val="0"/>
          <w:divBdr>
            <w:top w:val="none" w:sz="0" w:space="0" w:color="auto"/>
            <w:left w:val="none" w:sz="0" w:space="0" w:color="auto"/>
            <w:bottom w:val="none" w:sz="0" w:space="0" w:color="auto"/>
            <w:right w:val="none" w:sz="0" w:space="0" w:color="auto"/>
          </w:divBdr>
        </w:div>
      </w:divsChild>
    </w:div>
    <w:div w:id="1631085335">
      <w:bodyDiv w:val="1"/>
      <w:marLeft w:val="0"/>
      <w:marRight w:val="0"/>
      <w:marTop w:val="0"/>
      <w:marBottom w:val="0"/>
      <w:divBdr>
        <w:top w:val="none" w:sz="0" w:space="0" w:color="auto"/>
        <w:left w:val="none" w:sz="0" w:space="0" w:color="auto"/>
        <w:bottom w:val="none" w:sz="0" w:space="0" w:color="auto"/>
        <w:right w:val="none" w:sz="0" w:space="0" w:color="auto"/>
      </w:divBdr>
    </w:div>
    <w:div w:id="1638147519">
      <w:bodyDiv w:val="1"/>
      <w:marLeft w:val="0"/>
      <w:marRight w:val="0"/>
      <w:marTop w:val="0"/>
      <w:marBottom w:val="0"/>
      <w:divBdr>
        <w:top w:val="none" w:sz="0" w:space="0" w:color="auto"/>
        <w:left w:val="none" w:sz="0" w:space="0" w:color="auto"/>
        <w:bottom w:val="none" w:sz="0" w:space="0" w:color="auto"/>
        <w:right w:val="none" w:sz="0" w:space="0" w:color="auto"/>
      </w:divBdr>
      <w:divsChild>
        <w:div w:id="1102844447">
          <w:marLeft w:val="0"/>
          <w:marRight w:val="0"/>
          <w:marTop w:val="0"/>
          <w:marBottom w:val="0"/>
          <w:divBdr>
            <w:top w:val="none" w:sz="0" w:space="0" w:color="auto"/>
            <w:left w:val="none" w:sz="0" w:space="0" w:color="auto"/>
            <w:bottom w:val="none" w:sz="0" w:space="0" w:color="auto"/>
            <w:right w:val="none" w:sz="0" w:space="0" w:color="auto"/>
          </w:divBdr>
        </w:div>
        <w:div w:id="1331828587">
          <w:marLeft w:val="0"/>
          <w:marRight w:val="0"/>
          <w:marTop w:val="0"/>
          <w:marBottom w:val="0"/>
          <w:divBdr>
            <w:top w:val="none" w:sz="0" w:space="0" w:color="auto"/>
            <w:left w:val="none" w:sz="0" w:space="0" w:color="auto"/>
            <w:bottom w:val="none" w:sz="0" w:space="0" w:color="auto"/>
            <w:right w:val="none" w:sz="0" w:space="0" w:color="auto"/>
          </w:divBdr>
        </w:div>
      </w:divsChild>
    </w:div>
    <w:div w:id="1657489592">
      <w:bodyDiv w:val="1"/>
      <w:marLeft w:val="0"/>
      <w:marRight w:val="0"/>
      <w:marTop w:val="0"/>
      <w:marBottom w:val="0"/>
      <w:divBdr>
        <w:top w:val="none" w:sz="0" w:space="0" w:color="auto"/>
        <w:left w:val="none" w:sz="0" w:space="0" w:color="auto"/>
        <w:bottom w:val="none" w:sz="0" w:space="0" w:color="auto"/>
        <w:right w:val="none" w:sz="0" w:space="0" w:color="auto"/>
      </w:divBdr>
    </w:div>
    <w:div w:id="1665818555">
      <w:bodyDiv w:val="1"/>
      <w:marLeft w:val="0"/>
      <w:marRight w:val="0"/>
      <w:marTop w:val="0"/>
      <w:marBottom w:val="0"/>
      <w:divBdr>
        <w:top w:val="none" w:sz="0" w:space="0" w:color="auto"/>
        <w:left w:val="none" w:sz="0" w:space="0" w:color="auto"/>
        <w:bottom w:val="none" w:sz="0" w:space="0" w:color="auto"/>
        <w:right w:val="none" w:sz="0" w:space="0" w:color="auto"/>
      </w:divBdr>
      <w:divsChild>
        <w:div w:id="993218198">
          <w:marLeft w:val="0"/>
          <w:marRight w:val="0"/>
          <w:marTop w:val="0"/>
          <w:marBottom w:val="0"/>
          <w:divBdr>
            <w:top w:val="none" w:sz="0" w:space="0" w:color="auto"/>
            <w:left w:val="none" w:sz="0" w:space="0" w:color="auto"/>
            <w:bottom w:val="none" w:sz="0" w:space="0" w:color="auto"/>
            <w:right w:val="none" w:sz="0" w:space="0" w:color="auto"/>
          </w:divBdr>
        </w:div>
        <w:div w:id="1471484490">
          <w:marLeft w:val="0"/>
          <w:marRight w:val="0"/>
          <w:marTop w:val="0"/>
          <w:marBottom w:val="0"/>
          <w:divBdr>
            <w:top w:val="none" w:sz="0" w:space="0" w:color="auto"/>
            <w:left w:val="none" w:sz="0" w:space="0" w:color="auto"/>
            <w:bottom w:val="none" w:sz="0" w:space="0" w:color="auto"/>
            <w:right w:val="none" w:sz="0" w:space="0" w:color="auto"/>
          </w:divBdr>
        </w:div>
      </w:divsChild>
    </w:div>
    <w:div w:id="1681661839">
      <w:bodyDiv w:val="1"/>
      <w:marLeft w:val="0"/>
      <w:marRight w:val="0"/>
      <w:marTop w:val="0"/>
      <w:marBottom w:val="0"/>
      <w:divBdr>
        <w:top w:val="none" w:sz="0" w:space="0" w:color="auto"/>
        <w:left w:val="none" w:sz="0" w:space="0" w:color="auto"/>
        <w:bottom w:val="none" w:sz="0" w:space="0" w:color="auto"/>
        <w:right w:val="none" w:sz="0" w:space="0" w:color="auto"/>
      </w:divBdr>
      <w:divsChild>
        <w:div w:id="213397296">
          <w:marLeft w:val="0"/>
          <w:marRight w:val="0"/>
          <w:marTop w:val="0"/>
          <w:marBottom w:val="0"/>
          <w:divBdr>
            <w:top w:val="none" w:sz="0" w:space="0" w:color="auto"/>
            <w:left w:val="none" w:sz="0" w:space="0" w:color="auto"/>
            <w:bottom w:val="none" w:sz="0" w:space="0" w:color="auto"/>
            <w:right w:val="none" w:sz="0" w:space="0" w:color="auto"/>
          </w:divBdr>
        </w:div>
        <w:div w:id="620527245">
          <w:marLeft w:val="0"/>
          <w:marRight w:val="0"/>
          <w:marTop w:val="0"/>
          <w:marBottom w:val="0"/>
          <w:divBdr>
            <w:top w:val="none" w:sz="0" w:space="0" w:color="auto"/>
            <w:left w:val="none" w:sz="0" w:space="0" w:color="auto"/>
            <w:bottom w:val="none" w:sz="0" w:space="0" w:color="auto"/>
            <w:right w:val="none" w:sz="0" w:space="0" w:color="auto"/>
          </w:divBdr>
        </w:div>
      </w:divsChild>
    </w:div>
    <w:div w:id="1774397413">
      <w:bodyDiv w:val="1"/>
      <w:marLeft w:val="0"/>
      <w:marRight w:val="0"/>
      <w:marTop w:val="0"/>
      <w:marBottom w:val="0"/>
      <w:divBdr>
        <w:top w:val="none" w:sz="0" w:space="0" w:color="auto"/>
        <w:left w:val="none" w:sz="0" w:space="0" w:color="auto"/>
        <w:bottom w:val="none" w:sz="0" w:space="0" w:color="auto"/>
        <w:right w:val="none" w:sz="0" w:space="0" w:color="auto"/>
      </w:divBdr>
      <w:divsChild>
        <w:div w:id="935092771">
          <w:marLeft w:val="0"/>
          <w:marRight w:val="0"/>
          <w:marTop w:val="0"/>
          <w:marBottom w:val="0"/>
          <w:divBdr>
            <w:top w:val="none" w:sz="0" w:space="0" w:color="auto"/>
            <w:left w:val="none" w:sz="0" w:space="0" w:color="auto"/>
            <w:bottom w:val="none" w:sz="0" w:space="0" w:color="auto"/>
            <w:right w:val="none" w:sz="0" w:space="0" w:color="auto"/>
          </w:divBdr>
        </w:div>
        <w:div w:id="2087604472">
          <w:marLeft w:val="0"/>
          <w:marRight w:val="0"/>
          <w:marTop w:val="0"/>
          <w:marBottom w:val="0"/>
          <w:divBdr>
            <w:top w:val="none" w:sz="0" w:space="0" w:color="auto"/>
            <w:left w:val="none" w:sz="0" w:space="0" w:color="auto"/>
            <w:bottom w:val="none" w:sz="0" w:space="0" w:color="auto"/>
            <w:right w:val="none" w:sz="0" w:space="0" w:color="auto"/>
          </w:divBdr>
        </w:div>
      </w:divsChild>
    </w:div>
    <w:div w:id="1789466297">
      <w:bodyDiv w:val="1"/>
      <w:marLeft w:val="0"/>
      <w:marRight w:val="0"/>
      <w:marTop w:val="0"/>
      <w:marBottom w:val="0"/>
      <w:divBdr>
        <w:top w:val="none" w:sz="0" w:space="0" w:color="auto"/>
        <w:left w:val="none" w:sz="0" w:space="0" w:color="auto"/>
        <w:bottom w:val="none" w:sz="0" w:space="0" w:color="auto"/>
        <w:right w:val="none" w:sz="0" w:space="0" w:color="auto"/>
      </w:divBdr>
    </w:div>
    <w:div w:id="1881898364">
      <w:bodyDiv w:val="1"/>
      <w:marLeft w:val="0"/>
      <w:marRight w:val="0"/>
      <w:marTop w:val="0"/>
      <w:marBottom w:val="0"/>
      <w:divBdr>
        <w:top w:val="none" w:sz="0" w:space="0" w:color="auto"/>
        <w:left w:val="none" w:sz="0" w:space="0" w:color="auto"/>
        <w:bottom w:val="none" w:sz="0" w:space="0" w:color="auto"/>
        <w:right w:val="none" w:sz="0" w:space="0" w:color="auto"/>
      </w:divBdr>
      <w:divsChild>
        <w:div w:id="1617297801">
          <w:marLeft w:val="0"/>
          <w:marRight w:val="0"/>
          <w:marTop w:val="0"/>
          <w:marBottom w:val="0"/>
          <w:divBdr>
            <w:top w:val="none" w:sz="0" w:space="0" w:color="auto"/>
            <w:left w:val="none" w:sz="0" w:space="0" w:color="auto"/>
            <w:bottom w:val="none" w:sz="0" w:space="0" w:color="auto"/>
            <w:right w:val="none" w:sz="0" w:space="0" w:color="auto"/>
          </w:divBdr>
        </w:div>
        <w:div w:id="2095854888">
          <w:marLeft w:val="0"/>
          <w:marRight w:val="0"/>
          <w:marTop w:val="0"/>
          <w:marBottom w:val="0"/>
          <w:divBdr>
            <w:top w:val="none" w:sz="0" w:space="0" w:color="auto"/>
            <w:left w:val="none" w:sz="0" w:space="0" w:color="auto"/>
            <w:bottom w:val="none" w:sz="0" w:space="0" w:color="auto"/>
            <w:right w:val="none" w:sz="0" w:space="0" w:color="auto"/>
          </w:divBdr>
        </w:div>
      </w:divsChild>
    </w:div>
    <w:div w:id="1882477439">
      <w:bodyDiv w:val="1"/>
      <w:marLeft w:val="0"/>
      <w:marRight w:val="0"/>
      <w:marTop w:val="0"/>
      <w:marBottom w:val="0"/>
      <w:divBdr>
        <w:top w:val="none" w:sz="0" w:space="0" w:color="auto"/>
        <w:left w:val="none" w:sz="0" w:space="0" w:color="auto"/>
        <w:bottom w:val="none" w:sz="0" w:space="0" w:color="auto"/>
        <w:right w:val="none" w:sz="0" w:space="0" w:color="auto"/>
      </w:divBdr>
      <w:divsChild>
        <w:div w:id="316225439">
          <w:marLeft w:val="0"/>
          <w:marRight w:val="0"/>
          <w:marTop w:val="0"/>
          <w:marBottom w:val="0"/>
          <w:divBdr>
            <w:top w:val="none" w:sz="0" w:space="0" w:color="auto"/>
            <w:left w:val="none" w:sz="0" w:space="0" w:color="auto"/>
            <w:bottom w:val="none" w:sz="0" w:space="0" w:color="auto"/>
            <w:right w:val="none" w:sz="0" w:space="0" w:color="auto"/>
          </w:divBdr>
        </w:div>
        <w:div w:id="2013139562">
          <w:marLeft w:val="0"/>
          <w:marRight w:val="0"/>
          <w:marTop w:val="0"/>
          <w:marBottom w:val="0"/>
          <w:divBdr>
            <w:top w:val="none" w:sz="0" w:space="0" w:color="auto"/>
            <w:left w:val="none" w:sz="0" w:space="0" w:color="auto"/>
            <w:bottom w:val="none" w:sz="0" w:space="0" w:color="auto"/>
            <w:right w:val="none" w:sz="0" w:space="0" w:color="auto"/>
          </w:divBdr>
        </w:div>
      </w:divsChild>
    </w:div>
    <w:div w:id="1901859887">
      <w:bodyDiv w:val="1"/>
      <w:marLeft w:val="0"/>
      <w:marRight w:val="0"/>
      <w:marTop w:val="0"/>
      <w:marBottom w:val="0"/>
      <w:divBdr>
        <w:top w:val="none" w:sz="0" w:space="0" w:color="auto"/>
        <w:left w:val="none" w:sz="0" w:space="0" w:color="auto"/>
        <w:bottom w:val="none" w:sz="0" w:space="0" w:color="auto"/>
        <w:right w:val="none" w:sz="0" w:space="0" w:color="auto"/>
      </w:divBdr>
      <w:divsChild>
        <w:div w:id="154107009">
          <w:marLeft w:val="0"/>
          <w:marRight w:val="0"/>
          <w:marTop w:val="0"/>
          <w:marBottom w:val="0"/>
          <w:divBdr>
            <w:top w:val="single" w:sz="6" w:space="0" w:color="EBEBEB"/>
            <w:left w:val="single" w:sz="6" w:space="0" w:color="EBEBEB"/>
            <w:bottom w:val="single" w:sz="2" w:space="0" w:color="EBEBEB"/>
            <w:right w:val="single" w:sz="6" w:space="0" w:color="EBEBEB"/>
          </w:divBdr>
        </w:div>
        <w:div w:id="227349792">
          <w:marLeft w:val="0"/>
          <w:marRight w:val="0"/>
          <w:marTop w:val="0"/>
          <w:marBottom w:val="0"/>
          <w:divBdr>
            <w:top w:val="single" w:sz="6" w:space="0" w:color="EBEBEB"/>
            <w:left w:val="single" w:sz="6" w:space="0" w:color="EBEBEB"/>
            <w:bottom w:val="single" w:sz="2" w:space="0" w:color="EBEBEB"/>
            <w:right w:val="single" w:sz="6" w:space="0" w:color="EBEBEB"/>
          </w:divBdr>
        </w:div>
        <w:div w:id="518932152">
          <w:marLeft w:val="0"/>
          <w:marRight w:val="0"/>
          <w:marTop w:val="0"/>
          <w:marBottom w:val="0"/>
          <w:divBdr>
            <w:top w:val="single" w:sz="6" w:space="0" w:color="EBEBEB"/>
            <w:left w:val="single" w:sz="6" w:space="0" w:color="EBEBEB"/>
            <w:bottom w:val="single" w:sz="2" w:space="0" w:color="EBEBEB"/>
            <w:right w:val="single" w:sz="6" w:space="0" w:color="EBEBEB"/>
          </w:divBdr>
        </w:div>
        <w:div w:id="617377607">
          <w:marLeft w:val="0"/>
          <w:marRight w:val="0"/>
          <w:marTop w:val="0"/>
          <w:marBottom w:val="0"/>
          <w:divBdr>
            <w:top w:val="single" w:sz="6" w:space="0" w:color="EBEBEB"/>
            <w:left w:val="single" w:sz="6" w:space="0" w:color="EBEBEB"/>
            <w:bottom w:val="single" w:sz="2" w:space="0" w:color="EBEBEB"/>
            <w:right w:val="single" w:sz="6" w:space="0" w:color="EBEBEB"/>
          </w:divBdr>
        </w:div>
        <w:div w:id="655841609">
          <w:marLeft w:val="0"/>
          <w:marRight w:val="0"/>
          <w:marTop w:val="0"/>
          <w:marBottom w:val="0"/>
          <w:divBdr>
            <w:top w:val="single" w:sz="6" w:space="0" w:color="EBEBEB"/>
            <w:left w:val="single" w:sz="6" w:space="0" w:color="EBEBEB"/>
            <w:bottom w:val="single" w:sz="6" w:space="0" w:color="EBEBEB"/>
            <w:right w:val="single" w:sz="6" w:space="0" w:color="EBEBEB"/>
          </w:divBdr>
        </w:div>
        <w:div w:id="672028986">
          <w:marLeft w:val="0"/>
          <w:marRight w:val="0"/>
          <w:marTop w:val="0"/>
          <w:marBottom w:val="0"/>
          <w:divBdr>
            <w:top w:val="single" w:sz="6" w:space="0" w:color="EBEBEB"/>
            <w:left w:val="single" w:sz="6" w:space="0" w:color="EBEBEB"/>
            <w:bottom w:val="single" w:sz="6" w:space="0" w:color="EBEBEB"/>
            <w:right w:val="single" w:sz="6" w:space="0" w:color="EBEBEB"/>
          </w:divBdr>
        </w:div>
        <w:div w:id="1825051910">
          <w:marLeft w:val="0"/>
          <w:marRight w:val="0"/>
          <w:marTop w:val="0"/>
          <w:marBottom w:val="0"/>
          <w:divBdr>
            <w:top w:val="single" w:sz="6" w:space="0" w:color="EBEBEB"/>
            <w:left w:val="single" w:sz="6" w:space="0" w:color="EBEBEB"/>
            <w:bottom w:val="single" w:sz="2" w:space="0" w:color="EBEBEB"/>
            <w:right w:val="single" w:sz="6" w:space="0" w:color="EBEBEB"/>
          </w:divBdr>
        </w:div>
        <w:div w:id="1871722084">
          <w:marLeft w:val="0"/>
          <w:marRight w:val="0"/>
          <w:marTop w:val="0"/>
          <w:marBottom w:val="0"/>
          <w:divBdr>
            <w:top w:val="single" w:sz="6" w:space="0" w:color="EBEBEB"/>
            <w:left w:val="single" w:sz="6" w:space="0" w:color="EBEBEB"/>
            <w:bottom w:val="single" w:sz="2" w:space="0" w:color="EBEBEB"/>
            <w:right w:val="single" w:sz="6" w:space="0" w:color="EBEBEB"/>
          </w:divBdr>
        </w:div>
      </w:divsChild>
    </w:div>
    <w:div w:id="1932159463">
      <w:bodyDiv w:val="1"/>
      <w:marLeft w:val="0"/>
      <w:marRight w:val="0"/>
      <w:marTop w:val="0"/>
      <w:marBottom w:val="0"/>
      <w:divBdr>
        <w:top w:val="none" w:sz="0" w:space="0" w:color="auto"/>
        <w:left w:val="none" w:sz="0" w:space="0" w:color="auto"/>
        <w:bottom w:val="none" w:sz="0" w:space="0" w:color="auto"/>
        <w:right w:val="none" w:sz="0" w:space="0" w:color="auto"/>
      </w:divBdr>
      <w:divsChild>
        <w:div w:id="625547680">
          <w:marLeft w:val="0"/>
          <w:marRight w:val="0"/>
          <w:marTop w:val="0"/>
          <w:marBottom w:val="0"/>
          <w:divBdr>
            <w:top w:val="none" w:sz="0" w:space="0" w:color="auto"/>
            <w:left w:val="none" w:sz="0" w:space="0" w:color="auto"/>
            <w:bottom w:val="none" w:sz="0" w:space="0" w:color="auto"/>
            <w:right w:val="none" w:sz="0" w:space="0" w:color="auto"/>
          </w:divBdr>
        </w:div>
      </w:divsChild>
    </w:div>
    <w:div w:id="1932422298">
      <w:bodyDiv w:val="1"/>
      <w:marLeft w:val="0"/>
      <w:marRight w:val="0"/>
      <w:marTop w:val="0"/>
      <w:marBottom w:val="0"/>
      <w:divBdr>
        <w:top w:val="none" w:sz="0" w:space="0" w:color="auto"/>
        <w:left w:val="none" w:sz="0" w:space="0" w:color="auto"/>
        <w:bottom w:val="none" w:sz="0" w:space="0" w:color="auto"/>
        <w:right w:val="none" w:sz="0" w:space="0" w:color="auto"/>
      </w:divBdr>
    </w:div>
    <w:div w:id="2045716944">
      <w:bodyDiv w:val="1"/>
      <w:marLeft w:val="0"/>
      <w:marRight w:val="0"/>
      <w:marTop w:val="0"/>
      <w:marBottom w:val="0"/>
      <w:divBdr>
        <w:top w:val="none" w:sz="0" w:space="0" w:color="auto"/>
        <w:left w:val="none" w:sz="0" w:space="0" w:color="auto"/>
        <w:bottom w:val="none" w:sz="0" w:space="0" w:color="auto"/>
        <w:right w:val="none" w:sz="0" w:space="0" w:color="auto"/>
      </w:divBdr>
      <w:divsChild>
        <w:div w:id="503086028">
          <w:marLeft w:val="0"/>
          <w:marRight w:val="0"/>
          <w:marTop w:val="0"/>
          <w:marBottom w:val="0"/>
          <w:divBdr>
            <w:top w:val="none" w:sz="0" w:space="0" w:color="auto"/>
            <w:left w:val="none" w:sz="0" w:space="0" w:color="auto"/>
            <w:bottom w:val="none" w:sz="0" w:space="0" w:color="auto"/>
            <w:right w:val="none" w:sz="0" w:space="0" w:color="auto"/>
          </w:divBdr>
        </w:div>
        <w:div w:id="1078551213">
          <w:marLeft w:val="0"/>
          <w:marRight w:val="0"/>
          <w:marTop w:val="0"/>
          <w:marBottom w:val="0"/>
          <w:divBdr>
            <w:top w:val="none" w:sz="0" w:space="0" w:color="auto"/>
            <w:left w:val="none" w:sz="0" w:space="0" w:color="auto"/>
            <w:bottom w:val="none" w:sz="0" w:space="0" w:color="auto"/>
            <w:right w:val="none" w:sz="0" w:space="0" w:color="auto"/>
          </w:divBdr>
        </w:div>
      </w:divsChild>
    </w:div>
    <w:div w:id="2077044891">
      <w:bodyDiv w:val="1"/>
      <w:marLeft w:val="0"/>
      <w:marRight w:val="0"/>
      <w:marTop w:val="0"/>
      <w:marBottom w:val="0"/>
      <w:divBdr>
        <w:top w:val="none" w:sz="0" w:space="0" w:color="auto"/>
        <w:left w:val="none" w:sz="0" w:space="0" w:color="auto"/>
        <w:bottom w:val="none" w:sz="0" w:space="0" w:color="auto"/>
        <w:right w:val="none" w:sz="0" w:space="0" w:color="auto"/>
      </w:divBdr>
    </w:div>
    <w:div w:id="2142381066">
      <w:bodyDiv w:val="1"/>
      <w:marLeft w:val="0"/>
      <w:marRight w:val="0"/>
      <w:marTop w:val="0"/>
      <w:marBottom w:val="0"/>
      <w:divBdr>
        <w:top w:val="none" w:sz="0" w:space="0" w:color="auto"/>
        <w:left w:val="none" w:sz="0" w:space="0" w:color="auto"/>
        <w:bottom w:val="none" w:sz="0" w:space="0" w:color="auto"/>
        <w:right w:val="none" w:sz="0" w:space="0" w:color="auto"/>
      </w:divBdr>
      <w:divsChild>
        <w:div w:id="334693675">
          <w:marLeft w:val="0"/>
          <w:marRight w:val="0"/>
          <w:marTop w:val="0"/>
          <w:marBottom w:val="0"/>
          <w:divBdr>
            <w:top w:val="none" w:sz="0" w:space="0" w:color="auto"/>
            <w:left w:val="none" w:sz="0" w:space="0" w:color="auto"/>
            <w:bottom w:val="none" w:sz="0" w:space="0" w:color="auto"/>
            <w:right w:val="none" w:sz="0" w:space="0" w:color="auto"/>
          </w:divBdr>
        </w:div>
        <w:div w:id="1343359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microsoft.com/office/2007/relationships/hdphoto" Target="media/hdphoto2.wdp"/><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jp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rak\AppData\Roaming\Microsoft\Templates\Report%20.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1E6ECDDEDECE9458AE3D4E5DAAD34BD" ma:contentTypeVersion="7" ma:contentTypeDescription="Create a new document." ma:contentTypeScope="" ma:versionID="e35142ce8b790cdfce5fa69a59fb861a">
  <xsd:schema xmlns:xsd="http://www.w3.org/2001/XMLSchema" xmlns:xs="http://www.w3.org/2001/XMLSchema" xmlns:p="http://schemas.microsoft.com/office/2006/metadata/properties" xmlns:ns3="82c6ab16-82e8-4bef-b8d2-c888449adef8" xmlns:ns4="0d049492-fbe8-466e-9095-cd76d2ed47cb" targetNamespace="http://schemas.microsoft.com/office/2006/metadata/properties" ma:root="true" ma:fieldsID="a205319d4966f4713afa0d0f84de8209" ns3:_="" ns4:_="">
    <xsd:import namespace="82c6ab16-82e8-4bef-b8d2-c888449adef8"/>
    <xsd:import namespace="0d049492-fbe8-466e-9095-cd76d2ed47c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c6ab16-82e8-4bef-b8d2-c888449ade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d049492-fbe8-466e-9095-cd76d2ed47c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D6E5E3F-16CD-42D9-8055-54954B901541}">
  <ds:schemaRefs>
    <ds:schemaRef ds:uri="http://schemas.openxmlformats.org/officeDocument/2006/bibliography"/>
  </ds:schemaRefs>
</ds:datastoreItem>
</file>

<file path=customXml/itemProps2.xml><?xml version="1.0" encoding="utf-8"?>
<ds:datastoreItem xmlns:ds="http://schemas.openxmlformats.org/officeDocument/2006/customXml" ds:itemID="{C0DD8FA6-B1A9-4774-A321-C924C3B03E4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018FFE4-53AC-463C-B205-3BD5188FF6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c6ab16-82e8-4bef-b8d2-c888449adef8"/>
    <ds:schemaRef ds:uri="0d049492-fbe8-466e-9095-cd76d2ed47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799B0F1-9A72-491E-ACAC-2339377C005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Report%20.dotx</Template>
  <TotalTime>1</TotalTime>
  <Pages>36</Pages>
  <Words>8112</Words>
  <Characters>46242</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54246</CharactersWithSpaces>
  <SharedDoc>false</SharedDoc>
  <HLinks>
    <vt:vector size="270" baseType="variant">
      <vt:variant>
        <vt:i4>1310776</vt:i4>
      </vt:variant>
      <vt:variant>
        <vt:i4>266</vt:i4>
      </vt:variant>
      <vt:variant>
        <vt:i4>0</vt:i4>
      </vt:variant>
      <vt:variant>
        <vt:i4>5</vt:i4>
      </vt:variant>
      <vt:variant>
        <vt:lpwstr/>
      </vt:variant>
      <vt:variant>
        <vt:lpwstr>_Toc139574710</vt:lpwstr>
      </vt:variant>
      <vt:variant>
        <vt:i4>1376312</vt:i4>
      </vt:variant>
      <vt:variant>
        <vt:i4>260</vt:i4>
      </vt:variant>
      <vt:variant>
        <vt:i4>0</vt:i4>
      </vt:variant>
      <vt:variant>
        <vt:i4>5</vt:i4>
      </vt:variant>
      <vt:variant>
        <vt:lpwstr/>
      </vt:variant>
      <vt:variant>
        <vt:lpwstr>_Toc139574709</vt:lpwstr>
      </vt:variant>
      <vt:variant>
        <vt:i4>1376312</vt:i4>
      </vt:variant>
      <vt:variant>
        <vt:i4>254</vt:i4>
      </vt:variant>
      <vt:variant>
        <vt:i4>0</vt:i4>
      </vt:variant>
      <vt:variant>
        <vt:i4>5</vt:i4>
      </vt:variant>
      <vt:variant>
        <vt:lpwstr/>
      </vt:variant>
      <vt:variant>
        <vt:lpwstr>_Toc139574708</vt:lpwstr>
      </vt:variant>
      <vt:variant>
        <vt:i4>1376312</vt:i4>
      </vt:variant>
      <vt:variant>
        <vt:i4>248</vt:i4>
      </vt:variant>
      <vt:variant>
        <vt:i4>0</vt:i4>
      </vt:variant>
      <vt:variant>
        <vt:i4>5</vt:i4>
      </vt:variant>
      <vt:variant>
        <vt:lpwstr/>
      </vt:variant>
      <vt:variant>
        <vt:lpwstr>_Toc139574707</vt:lpwstr>
      </vt:variant>
      <vt:variant>
        <vt:i4>1376312</vt:i4>
      </vt:variant>
      <vt:variant>
        <vt:i4>242</vt:i4>
      </vt:variant>
      <vt:variant>
        <vt:i4>0</vt:i4>
      </vt:variant>
      <vt:variant>
        <vt:i4>5</vt:i4>
      </vt:variant>
      <vt:variant>
        <vt:lpwstr/>
      </vt:variant>
      <vt:variant>
        <vt:lpwstr>_Toc139574706</vt:lpwstr>
      </vt:variant>
      <vt:variant>
        <vt:i4>1376312</vt:i4>
      </vt:variant>
      <vt:variant>
        <vt:i4>236</vt:i4>
      </vt:variant>
      <vt:variant>
        <vt:i4>0</vt:i4>
      </vt:variant>
      <vt:variant>
        <vt:i4>5</vt:i4>
      </vt:variant>
      <vt:variant>
        <vt:lpwstr/>
      </vt:variant>
      <vt:variant>
        <vt:lpwstr>_Toc139574705</vt:lpwstr>
      </vt:variant>
      <vt:variant>
        <vt:i4>1376312</vt:i4>
      </vt:variant>
      <vt:variant>
        <vt:i4>230</vt:i4>
      </vt:variant>
      <vt:variant>
        <vt:i4>0</vt:i4>
      </vt:variant>
      <vt:variant>
        <vt:i4>5</vt:i4>
      </vt:variant>
      <vt:variant>
        <vt:lpwstr/>
      </vt:variant>
      <vt:variant>
        <vt:lpwstr>_Toc139574704</vt:lpwstr>
      </vt:variant>
      <vt:variant>
        <vt:i4>1376312</vt:i4>
      </vt:variant>
      <vt:variant>
        <vt:i4>224</vt:i4>
      </vt:variant>
      <vt:variant>
        <vt:i4>0</vt:i4>
      </vt:variant>
      <vt:variant>
        <vt:i4>5</vt:i4>
      </vt:variant>
      <vt:variant>
        <vt:lpwstr/>
      </vt:variant>
      <vt:variant>
        <vt:lpwstr>_Toc139574703</vt:lpwstr>
      </vt:variant>
      <vt:variant>
        <vt:i4>1376312</vt:i4>
      </vt:variant>
      <vt:variant>
        <vt:i4>218</vt:i4>
      </vt:variant>
      <vt:variant>
        <vt:i4>0</vt:i4>
      </vt:variant>
      <vt:variant>
        <vt:i4>5</vt:i4>
      </vt:variant>
      <vt:variant>
        <vt:lpwstr/>
      </vt:variant>
      <vt:variant>
        <vt:lpwstr>_Toc139574702</vt:lpwstr>
      </vt:variant>
      <vt:variant>
        <vt:i4>1376312</vt:i4>
      </vt:variant>
      <vt:variant>
        <vt:i4>212</vt:i4>
      </vt:variant>
      <vt:variant>
        <vt:i4>0</vt:i4>
      </vt:variant>
      <vt:variant>
        <vt:i4>5</vt:i4>
      </vt:variant>
      <vt:variant>
        <vt:lpwstr/>
      </vt:variant>
      <vt:variant>
        <vt:lpwstr>_Toc139574701</vt:lpwstr>
      </vt:variant>
      <vt:variant>
        <vt:i4>1376312</vt:i4>
      </vt:variant>
      <vt:variant>
        <vt:i4>206</vt:i4>
      </vt:variant>
      <vt:variant>
        <vt:i4>0</vt:i4>
      </vt:variant>
      <vt:variant>
        <vt:i4>5</vt:i4>
      </vt:variant>
      <vt:variant>
        <vt:lpwstr/>
      </vt:variant>
      <vt:variant>
        <vt:lpwstr>_Toc139574700</vt:lpwstr>
      </vt:variant>
      <vt:variant>
        <vt:i4>1835065</vt:i4>
      </vt:variant>
      <vt:variant>
        <vt:i4>200</vt:i4>
      </vt:variant>
      <vt:variant>
        <vt:i4>0</vt:i4>
      </vt:variant>
      <vt:variant>
        <vt:i4>5</vt:i4>
      </vt:variant>
      <vt:variant>
        <vt:lpwstr/>
      </vt:variant>
      <vt:variant>
        <vt:lpwstr>_Toc139574699</vt:lpwstr>
      </vt:variant>
      <vt:variant>
        <vt:i4>1835065</vt:i4>
      </vt:variant>
      <vt:variant>
        <vt:i4>194</vt:i4>
      </vt:variant>
      <vt:variant>
        <vt:i4>0</vt:i4>
      </vt:variant>
      <vt:variant>
        <vt:i4>5</vt:i4>
      </vt:variant>
      <vt:variant>
        <vt:lpwstr/>
      </vt:variant>
      <vt:variant>
        <vt:lpwstr>_Toc139574698</vt:lpwstr>
      </vt:variant>
      <vt:variant>
        <vt:i4>1835065</vt:i4>
      </vt:variant>
      <vt:variant>
        <vt:i4>188</vt:i4>
      </vt:variant>
      <vt:variant>
        <vt:i4>0</vt:i4>
      </vt:variant>
      <vt:variant>
        <vt:i4>5</vt:i4>
      </vt:variant>
      <vt:variant>
        <vt:lpwstr/>
      </vt:variant>
      <vt:variant>
        <vt:lpwstr>_Toc139574697</vt:lpwstr>
      </vt:variant>
      <vt:variant>
        <vt:i4>1835065</vt:i4>
      </vt:variant>
      <vt:variant>
        <vt:i4>182</vt:i4>
      </vt:variant>
      <vt:variant>
        <vt:i4>0</vt:i4>
      </vt:variant>
      <vt:variant>
        <vt:i4>5</vt:i4>
      </vt:variant>
      <vt:variant>
        <vt:lpwstr/>
      </vt:variant>
      <vt:variant>
        <vt:lpwstr>_Toc139574696</vt:lpwstr>
      </vt:variant>
      <vt:variant>
        <vt:i4>1835065</vt:i4>
      </vt:variant>
      <vt:variant>
        <vt:i4>176</vt:i4>
      </vt:variant>
      <vt:variant>
        <vt:i4>0</vt:i4>
      </vt:variant>
      <vt:variant>
        <vt:i4>5</vt:i4>
      </vt:variant>
      <vt:variant>
        <vt:lpwstr/>
      </vt:variant>
      <vt:variant>
        <vt:lpwstr>_Toc139574695</vt:lpwstr>
      </vt:variant>
      <vt:variant>
        <vt:i4>1835065</vt:i4>
      </vt:variant>
      <vt:variant>
        <vt:i4>170</vt:i4>
      </vt:variant>
      <vt:variant>
        <vt:i4>0</vt:i4>
      </vt:variant>
      <vt:variant>
        <vt:i4>5</vt:i4>
      </vt:variant>
      <vt:variant>
        <vt:lpwstr/>
      </vt:variant>
      <vt:variant>
        <vt:lpwstr>_Toc139574694</vt:lpwstr>
      </vt:variant>
      <vt:variant>
        <vt:i4>1835065</vt:i4>
      </vt:variant>
      <vt:variant>
        <vt:i4>164</vt:i4>
      </vt:variant>
      <vt:variant>
        <vt:i4>0</vt:i4>
      </vt:variant>
      <vt:variant>
        <vt:i4>5</vt:i4>
      </vt:variant>
      <vt:variant>
        <vt:lpwstr/>
      </vt:variant>
      <vt:variant>
        <vt:lpwstr>_Toc139574693</vt:lpwstr>
      </vt:variant>
      <vt:variant>
        <vt:i4>1835065</vt:i4>
      </vt:variant>
      <vt:variant>
        <vt:i4>158</vt:i4>
      </vt:variant>
      <vt:variant>
        <vt:i4>0</vt:i4>
      </vt:variant>
      <vt:variant>
        <vt:i4>5</vt:i4>
      </vt:variant>
      <vt:variant>
        <vt:lpwstr/>
      </vt:variant>
      <vt:variant>
        <vt:lpwstr>_Toc139574692</vt:lpwstr>
      </vt:variant>
      <vt:variant>
        <vt:i4>1835065</vt:i4>
      </vt:variant>
      <vt:variant>
        <vt:i4>152</vt:i4>
      </vt:variant>
      <vt:variant>
        <vt:i4>0</vt:i4>
      </vt:variant>
      <vt:variant>
        <vt:i4>5</vt:i4>
      </vt:variant>
      <vt:variant>
        <vt:lpwstr/>
      </vt:variant>
      <vt:variant>
        <vt:lpwstr>_Toc139574691</vt:lpwstr>
      </vt:variant>
      <vt:variant>
        <vt:i4>1835065</vt:i4>
      </vt:variant>
      <vt:variant>
        <vt:i4>146</vt:i4>
      </vt:variant>
      <vt:variant>
        <vt:i4>0</vt:i4>
      </vt:variant>
      <vt:variant>
        <vt:i4>5</vt:i4>
      </vt:variant>
      <vt:variant>
        <vt:lpwstr/>
      </vt:variant>
      <vt:variant>
        <vt:lpwstr>_Toc139574690</vt:lpwstr>
      </vt:variant>
      <vt:variant>
        <vt:i4>1900601</vt:i4>
      </vt:variant>
      <vt:variant>
        <vt:i4>140</vt:i4>
      </vt:variant>
      <vt:variant>
        <vt:i4>0</vt:i4>
      </vt:variant>
      <vt:variant>
        <vt:i4>5</vt:i4>
      </vt:variant>
      <vt:variant>
        <vt:lpwstr/>
      </vt:variant>
      <vt:variant>
        <vt:lpwstr>_Toc139574689</vt:lpwstr>
      </vt:variant>
      <vt:variant>
        <vt:i4>1900601</vt:i4>
      </vt:variant>
      <vt:variant>
        <vt:i4>134</vt:i4>
      </vt:variant>
      <vt:variant>
        <vt:i4>0</vt:i4>
      </vt:variant>
      <vt:variant>
        <vt:i4>5</vt:i4>
      </vt:variant>
      <vt:variant>
        <vt:lpwstr/>
      </vt:variant>
      <vt:variant>
        <vt:lpwstr>_Toc139574688</vt:lpwstr>
      </vt:variant>
      <vt:variant>
        <vt:i4>1900601</vt:i4>
      </vt:variant>
      <vt:variant>
        <vt:i4>128</vt:i4>
      </vt:variant>
      <vt:variant>
        <vt:i4>0</vt:i4>
      </vt:variant>
      <vt:variant>
        <vt:i4>5</vt:i4>
      </vt:variant>
      <vt:variant>
        <vt:lpwstr/>
      </vt:variant>
      <vt:variant>
        <vt:lpwstr>_Toc139574687</vt:lpwstr>
      </vt:variant>
      <vt:variant>
        <vt:i4>1900601</vt:i4>
      </vt:variant>
      <vt:variant>
        <vt:i4>122</vt:i4>
      </vt:variant>
      <vt:variant>
        <vt:i4>0</vt:i4>
      </vt:variant>
      <vt:variant>
        <vt:i4>5</vt:i4>
      </vt:variant>
      <vt:variant>
        <vt:lpwstr/>
      </vt:variant>
      <vt:variant>
        <vt:lpwstr>_Toc139574686</vt:lpwstr>
      </vt:variant>
      <vt:variant>
        <vt:i4>1900601</vt:i4>
      </vt:variant>
      <vt:variant>
        <vt:i4>116</vt:i4>
      </vt:variant>
      <vt:variant>
        <vt:i4>0</vt:i4>
      </vt:variant>
      <vt:variant>
        <vt:i4>5</vt:i4>
      </vt:variant>
      <vt:variant>
        <vt:lpwstr/>
      </vt:variant>
      <vt:variant>
        <vt:lpwstr>_Toc139574685</vt:lpwstr>
      </vt:variant>
      <vt:variant>
        <vt:i4>1900601</vt:i4>
      </vt:variant>
      <vt:variant>
        <vt:i4>110</vt:i4>
      </vt:variant>
      <vt:variant>
        <vt:i4>0</vt:i4>
      </vt:variant>
      <vt:variant>
        <vt:i4>5</vt:i4>
      </vt:variant>
      <vt:variant>
        <vt:lpwstr/>
      </vt:variant>
      <vt:variant>
        <vt:lpwstr>_Toc139574684</vt:lpwstr>
      </vt:variant>
      <vt:variant>
        <vt:i4>1900601</vt:i4>
      </vt:variant>
      <vt:variant>
        <vt:i4>104</vt:i4>
      </vt:variant>
      <vt:variant>
        <vt:i4>0</vt:i4>
      </vt:variant>
      <vt:variant>
        <vt:i4>5</vt:i4>
      </vt:variant>
      <vt:variant>
        <vt:lpwstr/>
      </vt:variant>
      <vt:variant>
        <vt:lpwstr>_Toc139574683</vt:lpwstr>
      </vt:variant>
      <vt:variant>
        <vt:i4>1900601</vt:i4>
      </vt:variant>
      <vt:variant>
        <vt:i4>98</vt:i4>
      </vt:variant>
      <vt:variant>
        <vt:i4>0</vt:i4>
      </vt:variant>
      <vt:variant>
        <vt:i4>5</vt:i4>
      </vt:variant>
      <vt:variant>
        <vt:lpwstr/>
      </vt:variant>
      <vt:variant>
        <vt:lpwstr>_Toc139574682</vt:lpwstr>
      </vt:variant>
      <vt:variant>
        <vt:i4>1900601</vt:i4>
      </vt:variant>
      <vt:variant>
        <vt:i4>92</vt:i4>
      </vt:variant>
      <vt:variant>
        <vt:i4>0</vt:i4>
      </vt:variant>
      <vt:variant>
        <vt:i4>5</vt:i4>
      </vt:variant>
      <vt:variant>
        <vt:lpwstr/>
      </vt:variant>
      <vt:variant>
        <vt:lpwstr>_Toc139574681</vt:lpwstr>
      </vt:variant>
      <vt:variant>
        <vt:i4>1900601</vt:i4>
      </vt:variant>
      <vt:variant>
        <vt:i4>86</vt:i4>
      </vt:variant>
      <vt:variant>
        <vt:i4>0</vt:i4>
      </vt:variant>
      <vt:variant>
        <vt:i4>5</vt:i4>
      </vt:variant>
      <vt:variant>
        <vt:lpwstr/>
      </vt:variant>
      <vt:variant>
        <vt:lpwstr>_Toc139574680</vt:lpwstr>
      </vt:variant>
      <vt:variant>
        <vt:i4>1179705</vt:i4>
      </vt:variant>
      <vt:variant>
        <vt:i4>80</vt:i4>
      </vt:variant>
      <vt:variant>
        <vt:i4>0</vt:i4>
      </vt:variant>
      <vt:variant>
        <vt:i4>5</vt:i4>
      </vt:variant>
      <vt:variant>
        <vt:lpwstr/>
      </vt:variant>
      <vt:variant>
        <vt:lpwstr>_Toc139574679</vt:lpwstr>
      </vt:variant>
      <vt:variant>
        <vt:i4>1179705</vt:i4>
      </vt:variant>
      <vt:variant>
        <vt:i4>74</vt:i4>
      </vt:variant>
      <vt:variant>
        <vt:i4>0</vt:i4>
      </vt:variant>
      <vt:variant>
        <vt:i4>5</vt:i4>
      </vt:variant>
      <vt:variant>
        <vt:lpwstr/>
      </vt:variant>
      <vt:variant>
        <vt:lpwstr>_Toc139574678</vt:lpwstr>
      </vt:variant>
      <vt:variant>
        <vt:i4>1179705</vt:i4>
      </vt:variant>
      <vt:variant>
        <vt:i4>68</vt:i4>
      </vt:variant>
      <vt:variant>
        <vt:i4>0</vt:i4>
      </vt:variant>
      <vt:variant>
        <vt:i4>5</vt:i4>
      </vt:variant>
      <vt:variant>
        <vt:lpwstr/>
      </vt:variant>
      <vt:variant>
        <vt:lpwstr>_Toc139574677</vt:lpwstr>
      </vt:variant>
      <vt:variant>
        <vt:i4>1179705</vt:i4>
      </vt:variant>
      <vt:variant>
        <vt:i4>62</vt:i4>
      </vt:variant>
      <vt:variant>
        <vt:i4>0</vt:i4>
      </vt:variant>
      <vt:variant>
        <vt:i4>5</vt:i4>
      </vt:variant>
      <vt:variant>
        <vt:lpwstr/>
      </vt:variant>
      <vt:variant>
        <vt:lpwstr>_Toc139574676</vt:lpwstr>
      </vt:variant>
      <vt:variant>
        <vt:i4>1179705</vt:i4>
      </vt:variant>
      <vt:variant>
        <vt:i4>56</vt:i4>
      </vt:variant>
      <vt:variant>
        <vt:i4>0</vt:i4>
      </vt:variant>
      <vt:variant>
        <vt:i4>5</vt:i4>
      </vt:variant>
      <vt:variant>
        <vt:lpwstr/>
      </vt:variant>
      <vt:variant>
        <vt:lpwstr>_Toc139574675</vt:lpwstr>
      </vt:variant>
      <vt:variant>
        <vt:i4>1179705</vt:i4>
      </vt:variant>
      <vt:variant>
        <vt:i4>50</vt:i4>
      </vt:variant>
      <vt:variant>
        <vt:i4>0</vt:i4>
      </vt:variant>
      <vt:variant>
        <vt:i4>5</vt:i4>
      </vt:variant>
      <vt:variant>
        <vt:lpwstr/>
      </vt:variant>
      <vt:variant>
        <vt:lpwstr>_Toc139574674</vt:lpwstr>
      </vt:variant>
      <vt:variant>
        <vt:i4>1179705</vt:i4>
      </vt:variant>
      <vt:variant>
        <vt:i4>44</vt:i4>
      </vt:variant>
      <vt:variant>
        <vt:i4>0</vt:i4>
      </vt:variant>
      <vt:variant>
        <vt:i4>5</vt:i4>
      </vt:variant>
      <vt:variant>
        <vt:lpwstr/>
      </vt:variant>
      <vt:variant>
        <vt:lpwstr>_Toc139574673</vt:lpwstr>
      </vt:variant>
      <vt:variant>
        <vt:i4>1179705</vt:i4>
      </vt:variant>
      <vt:variant>
        <vt:i4>38</vt:i4>
      </vt:variant>
      <vt:variant>
        <vt:i4>0</vt:i4>
      </vt:variant>
      <vt:variant>
        <vt:i4>5</vt:i4>
      </vt:variant>
      <vt:variant>
        <vt:lpwstr/>
      </vt:variant>
      <vt:variant>
        <vt:lpwstr>_Toc139574672</vt:lpwstr>
      </vt:variant>
      <vt:variant>
        <vt:i4>1179705</vt:i4>
      </vt:variant>
      <vt:variant>
        <vt:i4>32</vt:i4>
      </vt:variant>
      <vt:variant>
        <vt:i4>0</vt:i4>
      </vt:variant>
      <vt:variant>
        <vt:i4>5</vt:i4>
      </vt:variant>
      <vt:variant>
        <vt:lpwstr/>
      </vt:variant>
      <vt:variant>
        <vt:lpwstr>_Toc139574671</vt:lpwstr>
      </vt:variant>
      <vt:variant>
        <vt:i4>1179705</vt:i4>
      </vt:variant>
      <vt:variant>
        <vt:i4>26</vt:i4>
      </vt:variant>
      <vt:variant>
        <vt:i4>0</vt:i4>
      </vt:variant>
      <vt:variant>
        <vt:i4>5</vt:i4>
      </vt:variant>
      <vt:variant>
        <vt:lpwstr/>
      </vt:variant>
      <vt:variant>
        <vt:lpwstr>_Toc139574670</vt:lpwstr>
      </vt:variant>
      <vt:variant>
        <vt:i4>1245241</vt:i4>
      </vt:variant>
      <vt:variant>
        <vt:i4>20</vt:i4>
      </vt:variant>
      <vt:variant>
        <vt:i4>0</vt:i4>
      </vt:variant>
      <vt:variant>
        <vt:i4>5</vt:i4>
      </vt:variant>
      <vt:variant>
        <vt:lpwstr/>
      </vt:variant>
      <vt:variant>
        <vt:lpwstr>_Toc139574669</vt:lpwstr>
      </vt:variant>
      <vt:variant>
        <vt:i4>1245241</vt:i4>
      </vt:variant>
      <vt:variant>
        <vt:i4>14</vt:i4>
      </vt:variant>
      <vt:variant>
        <vt:i4>0</vt:i4>
      </vt:variant>
      <vt:variant>
        <vt:i4>5</vt:i4>
      </vt:variant>
      <vt:variant>
        <vt:lpwstr/>
      </vt:variant>
      <vt:variant>
        <vt:lpwstr>_Toc139574668</vt:lpwstr>
      </vt:variant>
      <vt:variant>
        <vt:i4>1245241</vt:i4>
      </vt:variant>
      <vt:variant>
        <vt:i4>8</vt:i4>
      </vt:variant>
      <vt:variant>
        <vt:i4>0</vt:i4>
      </vt:variant>
      <vt:variant>
        <vt:i4>5</vt:i4>
      </vt:variant>
      <vt:variant>
        <vt:lpwstr/>
      </vt:variant>
      <vt:variant>
        <vt:lpwstr>_Toc139574667</vt:lpwstr>
      </vt:variant>
      <vt:variant>
        <vt:i4>1245241</vt:i4>
      </vt:variant>
      <vt:variant>
        <vt:i4>2</vt:i4>
      </vt:variant>
      <vt:variant>
        <vt:i4>0</vt:i4>
      </vt:variant>
      <vt:variant>
        <vt:i4>5</vt:i4>
      </vt:variant>
      <vt:variant>
        <vt:lpwstr/>
      </vt:variant>
      <vt:variant>
        <vt:lpwstr>_Toc139574666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surak</dc:creator>
  <cp:keywords/>
  <cp:lastModifiedBy>Suraksha Kotte</cp:lastModifiedBy>
  <cp:revision>2</cp:revision>
  <cp:lastPrinted>2006-08-01T06:47:00Z</cp:lastPrinted>
  <dcterms:created xsi:type="dcterms:W3CDTF">2023-07-06T18:28:00Z</dcterms:created>
  <dcterms:modified xsi:type="dcterms:W3CDTF">2023-07-06T18:28:00Z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0x010100F1E6ECDDEDECE9458AE3D4E5DAAD34BD</vt:lpwstr>
  </property>
</Properties>
</file>